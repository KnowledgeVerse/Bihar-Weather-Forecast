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57237" w14:textId="77777777" w:rsidR="002516F6" w:rsidRPr="00A54B08" w:rsidRDefault="002516F6" w:rsidP="00AF564D">
      <w:pPr>
        <w:pStyle w:val="BodyText"/>
        <w:rPr>
          <w:rFonts w:cstheme="minorBidi"/>
          <w:szCs w:val="23"/>
          <w:rtl/>
          <w:cs/>
          <w:lang w:val="en-IN" w:bidi="hi-IN"/>
        </w:rPr>
      </w:pPr>
    </w:p>
    <w:tbl>
      <w:tblPr>
        <w:tblpPr w:leftFromText="180" w:rightFromText="180" w:vertAnchor="text" w:horzAnchor="page" w:tblpX="457" w:tblpY="-2061"/>
        <w:tblW w:w="21004" w:type="dxa"/>
        <w:tblLook w:val="04A0" w:firstRow="1" w:lastRow="0" w:firstColumn="1" w:lastColumn="0" w:noHBand="0" w:noVBand="1"/>
      </w:tblPr>
      <w:tblGrid>
        <w:gridCol w:w="4517"/>
        <w:gridCol w:w="7532"/>
        <w:gridCol w:w="8955"/>
      </w:tblGrid>
      <w:tr w:rsidR="002516F6" w:rsidRPr="008733B9" w14:paraId="636E1552" w14:textId="77777777" w:rsidTr="0021288A">
        <w:trPr>
          <w:trHeight w:val="2836"/>
        </w:trPr>
        <w:tc>
          <w:tcPr>
            <w:tcW w:w="4517" w:type="dxa"/>
            <w:vAlign w:val="center"/>
          </w:tcPr>
          <w:p w14:paraId="4A1B7E4C" w14:textId="77777777" w:rsidR="002516F6" w:rsidRPr="008733B9" w:rsidRDefault="002516F6" w:rsidP="002516F6">
            <w:pPr>
              <w:spacing w:line="240" w:lineRule="auto"/>
              <w:rPr>
                <w:rFonts w:ascii="Nirmala UI" w:eastAsia="Agency FB" w:hAnsi="Nirmala UI" w:cs="Nirmala UI"/>
                <w:b/>
                <w:color w:val="0070C0"/>
                <w:szCs w:val="22"/>
                <w:lang w:val="en-IN" w:eastAsia="en-IN"/>
              </w:rPr>
            </w:pPr>
          </w:p>
          <w:p w14:paraId="1BC90D0B" w14:textId="77777777" w:rsidR="002516F6" w:rsidRPr="008733B9" w:rsidRDefault="0021288A" w:rsidP="0027469C">
            <w:pPr>
              <w:spacing w:line="240" w:lineRule="auto"/>
              <w:rPr>
                <w:rFonts w:eastAsia="Arial"/>
                <w:b/>
                <w:sz w:val="16"/>
                <w:szCs w:val="14"/>
                <w:lang w:val="en-IN" w:eastAsia="en-IN"/>
              </w:rPr>
            </w:pPr>
            <w:r w:rsidRPr="008733B9">
              <w:rPr>
                <w:rFonts w:ascii="Nirmala UI" w:eastAsia="Agency FB" w:hAnsi="Nirmala UI" w:cs="Nirmala UI"/>
                <w:b/>
                <w:noProof/>
                <w:color w:val="0070C0"/>
                <w:szCs w:val="22"/>
                <w:lang w:val="en-IN" w:eastAsia="en-IN"/>
              </w:rPr>
              <w:drawing>
                <wp:anchor distT="0" distB="0" distL="114300" distR="114300" simplePos="0" relativeHeight="251659264" behindDoc="1" locked="0" layoutInCell="1" allowOverlap="1" wp14:anchorId="30F21FF4" wp14:editId="53C0A709">
                  <wp:simplePos x="0" y="0"/>
                  <wp:positionH relativeFrom="column">
                    <wp:posOffset>213360</wp:posOffset>
                  </wp:positionH>
                  <wp:positionV relativeFrom="paragraph">
                    <wp:posOffset>-68580</wp:posOffset>
                  </wp:positionV>
                  <wp:extent cx="1200150" cy="1695450"/>
                  <wp:effectExtent l="0" t="0" r="0" b="0"/>
                  <wp:wrapTight wrapText="bothSides">
                    <wp:wrapPolygon edited="0">
                      <wp:start x="8571" y="0"/>
                      <wp:lineTo x="6171" y="728"/>
                      <wp:lineTo x="6171" y="1456"/>
                      <wp:lineTo x="7886" y="3883"/>
                      <wp:lineTo x="6857" y="5339"/>
                      <wp:lineTo x="6171" y="7038"/>
                      <wp:lineTo x="0" y="10921"/>
                      <wp:lineTo x="0" y="19658"/>
                      <wp:lineTo x="5486" y="21357"/>
                      <wp:lineTo x="6171" y="21357"/>
                      <wp:lineTo x="14057" y="21357"/>
                      <wp:lineTo x="16457" y="21357"/>
                      <wp:lineTo x="20914" y="20144"/>
                      <wp:lineTo x="21257" y="12863"/>
                      <wp:lineTo x="20914" y="11164"/>
                      <wp:lineTo x="17143" y="8494"/>
                      <wp:lineTo x="15429" y="7524"/>
                      <wp:lineTo x="15086" y="5339"/>
                      <wp:lineTo x="14057" y="3883"/>
                      <wp:lineTo x="15429" y="1699"/>
                      <wp:lineTo x="15086" y="243"/>
                      <wp:lineTo x="12686" y="0"/>
                      <wp:lineTo x="8571" y="0"/>
                    </wp:wrapPolygon>
                  </wp:wrapTight>
                  <wp:docPr id="5" name="Picture 1" descr="Image result for imd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Image result for imd 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0150" cy="16954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532" w:type="dxa"/>
          </w:tcPr>
          <w:p w14:paraId="0B0613E6" w14:textId="77777777" w:rsidR="0027469C" w:rsidRPr="008733B9" w:rsidRDefault="0027469C" w:rsidP="0027469C">
            <w:pPr>
              <w:spacing w:line="240" w:lineRule="auto"/>
              <w:ind w:left="-107" w:right="-213"/>
              <w:rPr>
                <w:rFonts w:ascii="Calibri" w:hAnsi="Calibri"/>
                <w:b/>
                <w:bCs/>
                <w:lang w:val="en-IN" w:eastAsia="en-IN"/>
              </w:rPr>
            </w:pPr>
          </w:p>
          <w:p w14:paraId="03361B2D" w14:textId="77777777" w:rsidR="0027469C" w:rsidRPr="00DF02DA" w:rsidRDefault="0027469C" w:rsidP="0027469C">
            <w:pPr>
              <w:spacing w:line="240" w:lineRule="auto"/>
              <w:ind w:left="-107" w:right="-213"/>
              <w:jc w:val="center"/>
              <w:rPr>
                <w:rFonts w:ascii="Calibri" w:hAnsi="Calibri"/>
                <w:b/>
                <w:bCs/>
                <w:sz w:val="24"/>
                <w:szCs w:val="24"/>
                <w:lang w:val="en-IN" w:eastAsia="en-IN" w:bidi="ar-SA"/>
              </w:rPr>
            </w:pPr>
            <w:r w:rsidRPr="00DF02DA">
              <w:rPr>
                <w:rFonts w:ascii="Calibri" w:hAnsi="Calibri"/>
                <w:b/>
                <w:bCs/>
                <w:sz w:val="24"/>
                <w:szCs w:val="24"/>
                <w:cs/>
                <w:lang w:val="en-IN" w:eastAsia="en-IN"/>
              </w:rPr>
              <w:t>भारत सरकार</w:t>
            </w:r>
          </w:p>
          <w:p w14:paraId="4DBD3ECD" w14:textId="77777777" w:rsidR="0027469C" w:rsidRPr="00DF02DA" w:rsidRDefault="0027469C" w:rsidP="0027469C">
            <w:pPr>
              <w:spacing w:line="240" w:lineRule="auto"/>
              <w:ind w:left="-107" w:right="-213"/>
              <w:jc w:val="center"/>
              <w:rPr>
                <w:rFonts w:ascii="Calibri" w:hAnsi="Calibri"/>
                <w:b/>
                <w:bCs/>
                <w:sz w:val="24"/>
                <w:szCs w:val="24"/>
                <w:lang w:val="en-IN" w:eastAsia="en-IN" w:bidi="ar-SA"/>
              </w:rPr>
            </w:pPr>
            <w:r w:rsidRPr="00DF02DA">
              <w:rPr>
                <w:rFonts w:ascii="Calibri" w:hAnsi="Calibri"/>
                <w:b/>
                <w:bCs/>
                <w:sz w:val="24"/>
                <w:szCs w:val="24"/>
                <w:cs/>
                <w:lang w:val="en-IN" w:eastAsia="en-IN"/>
              </w:rPr>
              <w:t>पृथ्वी विज्ञान मंत्रालय</w:t>
            </w:r>
          </w:p>
          <w:p w14:paraId="701F13D1" w14:textId="77777777" w:rsidR="0027469C" w:rsidRPr="00DF02DA" w:rsidRDefault="0027469C" w:rsidP="0027469C">
            <w:pPr>
              <w:spacing w:line="240" w:lineRule="auto"/>
              <w:ind w:left="-107" w:right="-213"/>
              <w:jc w:val="center"/>
              <w:rPr>
                <w:rFonts w:ascii="Calibri" w:hAnsi="Calibri"/>
                <w:b/>
                <w:bCs/>
                <w:sz w:val="24"/>
                <w:szCs w:val="24"/>
                <w:lang w:val="en-IN" w:eastAsia="en-IN" w:bidi="ar-SA"/>
              </w:rPr>
            </w:pPr>
            <w:r w:rsidRPr="00DF02DA">
              <w:rPr>
                <w:rFonts w:ascii="Calibri" w:hAnsi="Calibri"/>
                <w:b/>
                <w:bCs/>
                <w:sz w:val="24"/>
                <w:szCs w:val="24"/>
                <w:cs/>
                <w:lang w:val="en-IN" w:eastAsia="en-IN"/>
              </w:rPr>
              <w:t>भारत मौसम विज्ञान विभाग</w:t>
            </w:r>
          </w:p>
          <w:p w14:paraId="7348257E" w14:textId="77777777" w:rsidR="0027469C" w:rsidRPr="00DF02DA" w:rsidRDefault="00B03376" w:rsidP="0027469C">
            <w:pPr>
              <w:spacing w:line="240" w:lineRule="auto"/>
              <w:ind w:left="-107" w:right="-213"/>
              <w:jc w:val="center"/>
              <w:rPr>
                <w:rFonts w:ascii="Calibri" w:hAnsi="Calibri"/>
                <w:b/>
                <w:bCs/>
                <w:sz w:val="24"/>
                <w:szCs w:val="24"/>
                <w:lang w:val="en-IN" w:eastAsia="en-IN" w:bidi="ar-SA"/>
              </w:rPr>
            </w:pPr>
            <w:r w:rsidRPr="00DF02DA">
              <w:rPr>
                <w:rFonts w:ascii="Calibri" w:hAnsi="Calibri"/>
                <w:b/>
                <w:bCs/>
                <w:sz w:val="24"/>
                <w:szCs w:val="24"/>
                <w:cs/>
                <w:lang w:val="en-IN" w:eastAsia="en-IN"/>
              </w:rPr>
              <w:t>मौसम विज्ञान केंद्र</w:t>
            </w:r>
            <w:r w:rsidR="0027469C" w:rsidRPr="00DF02DA">
              <w:rPr>
                <w:rFonts w:ascii="Calibri" w:hAnsi="Calibri"/>
                <w:b/>
                <w:bCs/>
                <w:sz w:val="24"/>
                <w:szCs w:val="24"/>
                <w:lang w:val="en-IN" w:eastAsia="en-IN" w:bidi="ar-SA"/>
              </w:rPr>
              <w:t>,</w:t>
            </w:r>
            <w:r w:rsidRPr="00DF02DA">
              <w:rPr>
                <w:rFonts w:ascii="Calibri" w:hAnsi="Calibri"/>
                <w:b/>
                <w:bCs/>
                <w:sz w:val="24"/>
                <w:szCs w:val="24"/>
                <w:lang w:val="en-IN" w:eastAsia="en-IN" w:bidi="ar-SA"/>
              </w:rPr>
              <w:t xml:space="preserve"> </w:t>
            </w:r>
            <w:r w:rsidR="0027469C" w:rsidRPr="00DF02DA">
              <w:rPr>
                <w:rFonts w:ascii="Calibri" w:hAnsi="Calibri"/>
                <w:b/>
                <w:bCs/>
                <w:sz w:val="24"/>
                <w:szCs w:val="24"/>
                <w:cs/>
                <w:lang w:val="en-IN" w:eastAsia="en-IN"/>
              </w:rPr>
              <w:t>अनिसाबाद</w:t>
            </w:r>
          </w:p>
          <w:p w14:paraId="31D35A9F" w14:textId="77777777" w:rsidR="0027469C" w:rsidRPr="00DF02DA" w:rsidRDefault="0027469C" w:rsidP="0027469C">
            <w:pPr>
              <w:spacing w:line="240" w:lineRule="auto"/>
              <w:ind w:left="-107" w:right="-213"/>
              <w:jc w:val="center"/>
              <w:rPr>
                <w:rFonts w:ascii="Calibri" w:hAnsi="Calibri"/>
                <w:b/>
                <w:bCs/>
                <w:sz w:val="24"/>
                <w:szCs w:val="24"/>
                <w:lang w:val="en-IN" w:eastAsia="en-IN" w:bidi="ar-SA"/>
              </w:rPr>
            </w:pPr>
            <w:r w:rsidRPr="00DF02DA">
              <w:rPr>
                <w:rFonts w:ascii="Calibri" w:hAnsi="Calibri"/>
                <w:b/>
                <w:bCs/>
                <w:sz w:val="24"/>
                <w:szCs w:val="24"/>
                <w:cs/>
                <w:lang w:val="en-IN" w:eastAsia="en-IN"/>
              </w:rPr>
              <w:t xml:space="preserve">पटना   बिहार </w:t>
            </w:r>
            <w:r w:rsidRPr="00DF02DA">
              <w:rPr>
                <w:rFonts w:ascii="Calibri" w:hAnsi="Calibri"/>
                <w:b/>
                <w:bCs/>
                <w:sz w:val="24"/>
                <w:szCs w:val="24"/>
                <w:lang w:val="en-IN" w:eastAsia="en-IN" w:bidi="ar-SA"/>
              </w:rPr>
              <w:t>– 800002</w:t>
            </w:r>
          </w:p>
          <w:p w14:paraId="14484561" w14:textId="77777777" w:rsidR="0027469C" w:rsidRPr="00DF02DA" w:rsidRDefault="0027469C" w:rsidP="0027469C">
            <w:pPr>
              <w:spacing w:line="240" w:lineRule="auto"/>
              <w:ind w:left="-107" w:right="-213"/>
              <w:jc w:val="center"/>
              <w:rPr>
                <w:rFonts w:ascii="Calibri" w:hAnsi="Calibri"/>
                <w:b/>
                <w:bCs/>
                <w:sz w:val="24"/>
                <w:szCs w:val="24"/>
                <w:lang w:val="en-IN" w:eastAsia="en-IN" w:bidi="ar-SA"/>
              </w:rPr>
            </w:pPr>
            <w:r w:rsidRPr="00DF02DA">
              <w:rPr>
                <w:rFonts w:ascii="Calibri" w:hAnsi="Calibri"/>
                <w:b/>
                <w:bCs/>
                <w:sz w:val="24"/>
                <w:szCs w:val="24"/>
                <w:lang w:val="en-IN" w:eastAsia="en-IN" w:bidi="ar-SA"/>
              </w:rPr>
              <w:t>Website:https://mausam.imd.gov.in/patna</w:t>
            </w:r>
          </w:p>
          <w:p w14:paraId="339A55E2" w14:textId="77777777" w:rsidR="002516F6" w:rsidRPr="008733B9" w:rsidRDefault="0027469C" w:rsidP="0027469C">
            <w:pPr>
              <w:spacing w:line="240" w:lineRule="auto"/>
              <w:ind w:left="-107" w:right="-213"/>
              <w:jc w:val="center"/>
              <w:rPr>
                <w:rFonts w:ascii="Calibri" w:hAnsi="Calibri"/>
                <w:b/>
                <w:bCs/>
                <w:lang w:val="en-IN" w:eastAsia="en-IN" w:bidi="ar-SA"/>
              </w:rPr>
            </w:pPr>
            <w:r w:rsidRPr="00DF02DA">
              <w:rPr>
                <w:rFonts w:ascii="Calibri" w:hAnsi="Calibri"/>
                <w:b/>
                <w:bCs/>
                <w:sz w:val="24"/>
                <w:szCs w:val="24"/>
                <w:cs/>
                <w:lang w:val="en-IN" w:eastAsia="en-IN"/>
              </w:rPr>
              <w:t>ई-मेल:</w:t>
            </w:r>
            <w:r w:rsidR="00E544D2">
              <w:rPr>
                <w:rFonts w:ascii="Calibri" w:hAnsi="Calibri"/>
                <w:b/>
                <w:bCs/>
                <w:sz w:val="24"/>
                <w:szCs w:val="24"/>
                <w:lang w:val="en-IN" w:eastAsia="en-IN"/>
              </w:rPr>
              <w:t xml:space="preserve"> </w:t>
            </w:r>
            <w:r w:rsidR="00E544D2">
              <w:rPr>
                <w:rFonts w:ascii="Calibri" w:hAnsi="Calibri"/>
                <w:b/>
                <w:bCs/>
                <w:sz w:val="24"/>
                <w:szCs w:val="24"/>
                <w:lang w:val="en-IN" w:eastAsia="en-IN" w:bidi="ar-SA"/>
              </w:rPr>
              <w:t>mc.patna@imd.gov.in</w:t>
            </w:r>
          </w:p>
        </w:tc>
        <w:tc>
          <w:tcPr>
            <w:tcW w:w="8955" w:type="dxa"/>
          </w:tcPr>
          <w:p w14:paraId="42DD890E" w14:textId="77777777" w:rsidR="002516F6" w:rsidRPr="008733B9" w:rsidRDefault="002516F6" w:rsidP="002516F6">
            <w:pPr>
              <w:spacing w:line="240" w:lineRule="auto"/>
              <w:ind w:right="-5615"/>
              <w:rPr>
                <w:rFonts w:eastAsia="Agency FB" w:cs="Times New Roman"/>
                <w:b/>
                <w:color w:val="009900"/>
                <w:sz w:val="16"/>
                <w:szCs w:val="16"/>
                <w:lang w:val="en-IN" w:eastAsia="en-IN" w:bidi="ar-SA"/>
              </w:rPr>
            </w:pPr>
          </w:p>
          <w:p w14:paraId="47DFC2A4" w14:textId="77777777" w:rsidR="002516F6" w:rsidRPr="008733B9" w:rsidRDefault="0021288A" w:rsidP="002516F6">
            <w:pPr>
              <w:spacing w:line="240" w:lineRule="auto"/>
              <w:ind w:right="-5615"/>
              <w:rPr>
                <w:rFonts w:eastAsia="Agency FB" w:cs="Times New Roman"/>
                <w:b/>
                <w:color w:val="009900"/>
                <w:szCs w:val="22"/>
                <w:lang w:val="en-IN" w:eastAsia="en-IN" w:bidi="ar-SA"/>
              </w:rPr>
            </w:pPr>
            <w:r w:rsidRPr="008733B9">
              <w:rPr>
                <w:rFonts w:eastAsia="Agency FB" w:cs="Times New Roman"/>
                <w:b/>
                <w:noProof/>
                <w:color w:val="009900"/>
                <w:szCs w:val="22"/>
                <w:lang w:val="en-IN" w:eastAsia="en-IN"/>
              </w:rPr>
              <w:drawing>
                <wp:anchor distT="0" distB="0" distL="114300" distR="114300" simplePos="0" relativeHeight="251668480" behindDoc="0" locked="0" layoutInCell="1" allowOverlap="1" wp14:anchorId="20D4E47B" wp14:editId="224DFEDA">
                  <wp:simplePos x="0" y="0"/>
                  <wp:positionH relativeFrom="margin">
                    <wp:posOffset>916305</wp:posOffset>
                  </wp:positionH>
                  <wp:positionV relativeFrom="margin">
                    <wp:posOffset>200025</wp:posOffset>
                  </wp:positionV>
                  <wp:extent cx="2019300" cy="1545590"/>
                  <wp:effectExtent l="0" t="0" r="0" b="0"/>
                  <wp:wrapSquare wrapText="bothSides"/>
                  <wp:docPr id="8" name="Picture 1" descr="C:\Users\HP\Desktop\hqdefault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P\Desktop\hqdefault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9300" cy="1545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6E3ADE46" w14:textId="77777777" w:rsidR="002516F6" w:rsidRPr="008733B9" w:rsidRDefault="004D0BFA" w:rsidP="00DF02DA">
            <w:pPr>
              <w:tabs>
                <w:tab w:val="left" w:pos="2860"/>
              </w:tabs>
              <w:spacing w:line="240" w:lineRule="auto"/>
              <w:ind w:left="25" w:right="-5615" w:hanging="25"/>
              <w:rPr>
                <w:rFonts w:cs="Times New Roman"/>
                <w:b/>
                <w:sz w:val="16"/>
                <w:szCs w:val="16"/>
                <w:lang w:val="en-IN" w:eastAsia="en-IN" w:bidi="ar-SA"/>
              </w:rPr>
            </w:pPr>
            <w:r>
              <w:rPr>
                <w:rFonts w:cs="Times New Roman"/>
                <w:b/>
                <w:sz w:val="16"/>
                <w:szCs w:val="16"/>
                <w:lang w:val="en-IN" w:eastAsia="en-IN" w:bidi="ar-SA"/>
              </w:rPr>
              <w:t xml:space="preserve">   </w:t>
            </w:r>
            <w:r>
              <w:rPr>
                <w:rFonts w:eastAsia="Agency FB" w:cs="Times New Roman"/>
                <w:b/>
                <w:noProof/>
                <w:color w:val="009900"/>
                <w:szCs w:val="22"/>
                <w:lang w:val="en-IN" w:eastAsia="en-IN"/>
              </w:rPr>
              <w:t xml:space="preserve">                </w:t>
            </w:r>
          </w:p>
        </w:tc>
      </w:tr>
    </w:tbl>
    <w:p w14:paraId="1134C83A" w14:textId="77777777" w:rsidR="00D21DE8" w:rsidRPr="0017246F" w:rsidRDefault="00D21DE8" w:rsidP="00CC09F3">
      <w:pPr>
        <w:tabs>
          <w:tab w:val="left" w:pos="3240"/>
        </w:tabs>
        <w:spacing w:line="360" w:lineRule="auto"/>
        <w:rPr>
          <w:rFonts w:asciiTheme="minorHAnsi" w:hAnsiTheme="minorHAnsi" w:cstheme="minorHAnsi"/>
          <w:b/>
          <w:bCs/>
          <w:noProof/>
          <w:sz w:val="32"/>
          <w:szCs w:val="32"/>
        </w:rPr>
      </w:pPr>
    </w:p>
    <w:sectPr w:rsidR="00D21DE8" w:rsidRPr="0017246F" w:rsidSect="008F3A9F">
      <w:pgSz w:w="18144" w:h="26649" w:code="7"/>
      <w:pgMar w:top="0" w:right="708" w:bottom="9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gency FB"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4397B"/>
    <w:multiLevelType w:val="multilevel"/>
    <w:tmpl w:val="D71E5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0E89"/>
    <w:multiLevelType w:val="hybridMultilevel"/>
    <w:tmpl w:val="69FE94C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D20B03"/>
    <w:multiLevelType w:val="hybridMultilevel"/>
    <w:tmpl w:val="D542C1BC"/>
    <w:lvl w:ilvl="0" w:tplc="4009000B">
      <w:start w:val="1"/>
      <w:numFmt w:val="bullet"/>
      <w:lvlText w:val=""/>
      <w:lvlJc w:val="left"/>
      <w:pPr>
        <w:ind w:left="1648" w:hanging="360"/>
      </w:pPr>
      <w:rPr>
        <w:rFonts w:ascii="Wingdings" w:hAnsi="Wingdings" w:hint="default"/>
      </w:rPr>
    </w:lvl>
    <w:lvl w:ilvl="1" w:tplc="F8649FEA">
      <w:numFmt w:val="bullet"/>
      <w:lvlText w:val=""/>
      <w:lvlJc w:val="left"/>
      <w:pPr>
        <w:ind w:left="2368" w:hanging="360"/>
      </w:pPr>
      <w:rPr>
        <w:rFonts w:ascii="Symbol" w:eastAsia="Times New Roman" w:hAnsi="Symbol" w:cs="Times New Roman" w:hint="default"/>
      </w:rPr>
    </w:lvl>
    <w:lvl w:ilvl="2" w:tplc="40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3" w15:restartNumberingAfterBreak="0">
    <w:nsid w:val="0A145AFD"/>
    <w:multiLevelType w:val="hybridMultilevel"/>
    <w:tmpl w:val="EF54E776"/>
    <w:lvl w:ilvl="0" w:tplc="4009000B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4" w15:restartNumberingAfterBreak="0">
    <w:nsid w:val="0BC2382C"/>
    <w:multiLevelType w:val="hybridMultilevel"/>
    <w:tmpl w:val="4D38D13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FBF3420"/>
    <w:multiLevelType w:val="hybridMultilevel"/>
    <w:tmpl w:val="B7ACF8F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5B36B0"/>
    <w:multiLevelType w:val="hybridMultilevel"/>
    <w:tmpl w:val="5734BBB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5D0A06"/>
    <w:multiLevelType w:val="hybridMultilevel"/>
    <w:tmpl w:val="637872B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84C52"/>
    <w:multiLevelType w:val="hybridMultilevel"/>
    <w:tmpl w:val="6BD0625E"/>
    <w:lvl w:ilvl="0" w:tplc="659433CC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  <w:sz w:val="28"/>
        <w:szCs w:val="32"/>
      </w:rPr>
    </w:lvl>
    <w:lvl w:ilvl="1" w:tplc="45C034CC">
      <w:numFmt w:val="bullet"/>
      <w:lvlText w:val=""/>
      <w:lvlJc w:val="left"/>
      <w:pPr>
        <w:ind w:left="2160" w:hanging="360"/>
      </w:pPr>
      <w:rPr>
        <w:rFonts w:ascii="Symbol" w:eastAsia="Times New Roman" w:hAnsi="Symbol" w:cs="Mangal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6B388F"/>
    <w:multiLevelType w:val="hybridMultilevel"/>
    <w:tmpl w:val="26584D64"/>
    <w:lvl w:ilvl="0" w:tplc="4009000B">
      <w:start w:val="1"/>
      <w:numFmt w:val="bullet"/>
      <w:lvlText w:val=""/>
      <w:lvlJc w:val="left"/>
      <w:pPr>
        <w:ind w:left="141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3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3" w:hanging="360"/>
      </w:pPr>
      <w:rPr>
        <w:rFonts w:ascii="Wingdings" w:hAnsi="Wingdings" w:hint="default"/>
      </w:rPr>
    </w:lvl>
  </w:abstractNum>
  <w:abstractNum w:abstractNumId="10" w15:restartNumberingAfterBreak="0">
    <w:nsid w:val="1D4B012C"/>
    <w:multiLevelType w:val="hybridMultilevel"/>
    <w:tmpl w:val="98E4EFAE"/>
    <w:lvl w:ilvl="0" w:tplc="AEA468B6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1" w15:restartNumberingAfterBreak="0">
    <w:nsid w:val="1D783364"/>
    <w:multiLevelType w:val="multilevel"/>
    <w:tmpl w:val="8E7EF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4814F9"/>
    <w:multiLevelType w:val="hybridMultilevel"/>
    <w:tmpl w:val="A0347DD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1C94B7C"/>
    <w:multiLevelType w:val="hybridMultilevel"/>
    <w:tmpl w:val="1FC41E78"/>
    <w:lvl w:ilvl="0" w:tplc="4009000B">
      <w:start w:val="1"/>
      <w:numFmt w:val="bullet"/>
      <w:lvlText w:val=""/>
      <w:lvlJc w:val="left"/>
      <w:pPr>
        <w:ind w:left="786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4" w15:restartNumberingAfterBreak="0">
    <w:nsid w:val="21E0425C"/>
    <w:multiLevelType w:val="multilevel"/>
    <w:tmpl w:val="265E5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1B21E6"/>
    <w:multiLevelType w:val="hybridMultilevel"/>
    <w:tmpl w:val="791ECF8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AF70EDF"/>
    <w:multiLevelType w:val="hybridMultilevel"/>
    <w:tmpl w:val="6CE60D2A"/>
    <w:lvl w:ilvl="0" w:tplc="55262582">
      <w:numFmt w:val="bullet"/>
      <w:lvlText w:val=""/>
      <w:lvlJc w:val="left"/>
      <w:pPr>
        <w:ind w:left="1288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20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48" w:hanging="360"/>
      </w:pPr>
      <w:rPr>
        <w:rFonts w:ascii="Wingdings" w:hAnsi="Wingdings" w:hint="default"/>
      </w:rPr>
    </w:lvl>
  </w:abstractNum>
  <w:abstractNum w:abstractNumId="17" w15:restartNumberingAfterBreak="0">
    <w:nsid w:val="2C3648BF"/>
    <w:multiLevelType w:val="hybridMultilevel"/>
    <w:tmpl w:val="BAB89C6E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8" w15:restartNumberingAfterBreak="0">
    <w:nsid w:val="38025476"/>
    <w:multiLevelType w:val="hybridMultilevel"/>
    <w:tmpl w:val="DC52B9E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D3327D"/>
    <w:multiLevelType w:val="hybridMultilevel"/>
    <w:tmpl w:val="24BE10D8"/>
    <w:lvl w:ilvl="0" w:tplc="0409000B">
      <w:start w:val="1"/>
      <w:numFmt w:val="bullet"/>
      <w:lvlText w:val=""/>
      <w:lvlJc w:val="left"/>
      <w:pPr>
        <w:ind w:left="16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20" w15:restartNumberingAfterBreak="0">
    <w:nsid w:val="41ED6E0E"/>
    <w:multiLevelType w:val="hybridMultilevel"/>
    <w:tmpl w:val="B8669680"/>
    <w:lvl w:ilvl="0" w:tplc="260A950C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  <w:sz w:val="28"/>
        <w:szCs w:val="28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B245E8A"/>
    <w:multiLevelType w:val="hybridMultilevel"/>
    <w:tmpl w:val="18C222CA"/>
    <w:lvl w:ilvl="0" w:tplc="4009000B">
      <w:start w:val="1"/>
      <w:numFmt w:val="bullet"/>
      <w:lvlText w:val=""/>
      <w:lvlJc w:val="left"/>
      <w:pPr>
        <w:ind w:left="1507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2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7" w:hanging="360"/>
      </w:pPr>
      <w:rPr>
        <w:rFonts w:ascii="Wingdings" w:hAnsi="Wingdings" w:hint="default"/>
      </w:rPr>
    </w:lvl>
  </w:abstractNum>
  <w:abstractNum w:abstractNumId="22" w15:restartNumberingAfterBreak="0">
    <w:nsid w:val="52E030D7"/>
    <w:multiLevelType w:val="hybridMultilevel"/>
    <w:tmpl w:val="ACAA6C62"/>
    <w:lvl w:ilvl="0" w:tplc="4009000B">
      <w:start w:val="1"/>
      <w:numFmt w:val="bullet"/>
      <w:lvlText w:val=""/>
      <w:lvlJc w:val="left"/>
      <w:pPr>
        <w:ind w:left="16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23" w15:restartNumberingAfterBreak="0">
    <w:nsid w:val="54BF72E6"/>
    <w:multiLevelType w:val="hybridMultilevel"/>
    <w:tmpl w:val="532A061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327E13"/>
    <w:multiLevelType w:val="hybridMultilevel"/>
    <w:tmpl w:val="CC2AE46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AA64C1F"/>
    <w:multiLevelType w:val="hybridMultilevel"/>
    <w:tmpl w:val="EC5665FC"/>
    <w:lvl w:ilvl="0" w:tplc="0409000B">
      <w:start w:val="1"/>
      <w:numFmt w:val="bullet"/>
      <w:lvlText w:val=""/>
      <w:lvlJc w:val="left"/>
      <w:pPr>
        <w:ind w:left="164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36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8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0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2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4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96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8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08" w:hanging="360"/>
      </w:pPr>
      <w:rPr>
        <w:rFonts w:ascii="Wingdings" w:hAnsi="Wingdings" w:hint="default"/>
      </w:rPr>
    </w:lvl>
  </w:abstractNum>
  <w:abstractNum w:abstractNumId="26" w15:restartNumberingAfterBreak="0">
    <w:nsid w:val="5B3E1AA1"/>
    <w:multiLevelType w:val="hybridMultilevel"/>
    <w:tmpl w:val="AC0243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C950F19"/>
    <w:multiLevelType w:val="multilevel"/>
    <w:tmpl w:val="B958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3FA4258"/>
    <w:multiLevelType w:val="hybridMultilevel"/>
    <w:tmpl w:val="E8E891C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65D44FA"/>
    <w:multiLevelType w:val="hybridMultilevel"/>
    <w:tmpl w:val="C55A9F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F874D3"/>
    <w:multiLevelType w:val="multilevel"/>
    <w:tmpl w:val="49C6B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1C48DD"/>
    <w:multiLevelType w:val="hybridMultilevel"/>
    <w:tmpl w:val="FBB6104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39B4C19"/>
    <w:multiLevelType w:val="hybridMultilevel"/>
    <w:tmpl w:val="601C94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AD0A34"/>
    <w:multiLevelType w:val="hybridMultilevel"/>
    <w:tmpl w:val="4C04B7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977176B"/>
    <w:multiLevelType w:val="hybridMultilevel"/>
    <w:tmpl w:val="231AEF52"/>
    <w:lvl w:ilvl="0" w:tplc="4009000B">
      <w:start w:val="1"/>
      <w:numFmt w:val="bullet"/>
      <w:lvlText w:val=""/>
      <w:lvlJc w:val="left"/>
      <w:pPr>
        <w:ind w:left="107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35" w15:restartNumberingAfterBreak="0">
    <w:nsid w:val="7D97555C"/>
    <w:multiLevelType w:val="hybridMultilevel"/>
    <w:tmpl w:val="0840DF6C"/>
    <w:lvl w:ilvl="0" w:tplc="4009000B">
      <w:start w:val="1"/>
      <w:numFmt w:val="bullet"/>
      <w:lvlText w:val=""/>
      <w:lvlJc w:val="left"/>
      <w:pPr>
        <w:ind w:left="179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5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3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50" w:hanging="360"/>
      </w:pPr>
      <w:rPr>
        <w:rFonts w:ascii="Wingdings" w:hAnsi="Wingdings" w:hint="default"/>
      </w:rPr>
    </w:lvl>
  </w:abstractNum>
  <w:num w:numId="1" w16cid:durableId="1670643713">
    <w:abstractNumId w:val="20"/>
  </w:num>
  <w:num w:numId="2" w16cid:durableId="1078746553">
    <w:abstractNumId w:val="17"/>
  </w:num>
  <w:num w:numId="3" w16cid:durableId="1539777235">
    <w:abstractNumId w:val="25"/>
  </w:num>
  <w:num w:numId="4" w16cid:durableId="1202937169">
    <w:abstractNumId w:val="19"/>
  </w:num>
  <w:num w:numId="5" w16cid:durableId="70083479">
    <w:abstractNumId w:val="7"/>
  </w:num>
  <w:num w:numId="6" w16cid:durableId="1596209984">
    <w:abstractNumId w:val="22"/>
  </w:num>
  <w:num w:numId="7" w16cid:durableId="1254313847">
    <w:abstractNumId w:val="16"/>
  </w:num>
  <w:num w:numId="8" w16cid:durableId="1141849974">
    <w:abstractNumId w:val="2"/>
  </w:num>
  <w:num w:numId="9" w16cid:durableId="785581059">
    <w:abstractNumId w:val="12"/>
  </w:num>
  <w:num w:numId="10" w16cid:durableId="1161769701">
    <w:abstractNumId w:val="9"/>
  </w:num>
  <w:num w:numId="11" w16cid:durableId="1318413699">
    <w:abstractNumId w:val="31"/>
  </w:num>
  <w:num w:numId="12" w16cid:durableId="110780412">
    <w:abstractNumId w:val="28"/>
  </w:num>
  <w:num w:numId="13" w16cid:durableId="407119893">
    <w:abstractNumId w:val="13"/>
  </w:num>
  <w:num w:numId="14" w16cid:durableId="1757898643">
    <w:abstractNumId w:val="18"/>
  </w:num>
  <w:num w:numId="15" w16cid:durableId="1396122622">
    <w:abstractNumId w:val="4"/>
  </w:num>
  <w:num w:numId="16" w16cid:durableId="200241182">
    <w:abstractNumId w:val="14"/>
  </w:num>
  <w:num w:numId="17" w16cid:durableId="1887715873">
    <w:abstractNumId w:val="26"/>
  </w:num>
  <w:num w:numId="18" w16cid:durableId="51737833">
    <w:abstractNumId w:val="1"/>
  </w:num>
  <w:num w:numId="19" w16cid:durableId="1501191704">
    <w:abstractNumId w:val="21"/>
  </w:num>
  <w:num w:numId="20" w16cid:durableId="504634052">
    <w:abstractNumId w:val="8"/>
  </w:num>
  <w:num w:numId="21" w16cid:durableId="2146925517">
    <w:abstractNumId w:val="10"/>
  </w:num>
  <w:num w:numId="22" w16cid:durableId="1573545367">
    <w:abstractNumId w:val="35"/>
  </w:num>
  <w:num w:numId="23" w16cid:durableId="879242996">
    <w:abstractNumId w:val="3"/>
  </w:num>
  <w:num w:numId="24" w16cid:durableId="77751664">
    <w:abstractNumId w:val="34"/>
  </w:num>
  <w:num w:numId="25" w16cid:durableId="2028601409">
    <w:abstractNumId w:val="32"/>
  </w:num>
  <w:num w:numId="26" w16cid:durableId="2126850920">
    <w:abstractNumId w:val="29"/>
  </w:num>
  <w:num w:numId="27" w16cid:durableId="1114594149">
    <w:abstractNumId w:val="33"/>
  </w:num>
  <w:num w:numId="28" w16cid:durableId="1169902149">
    <w:abstractNumId w:val="30"/>
  </w:num>
  <w:num w:numId="29" w16cid:durableId="871504551">
    <w:abstractNumId w:val="0"/>
  </w:num>
  <w:num w:numId="30" w16cid:durableId="861208961">
    <w:abstractNumId w:val="27"/>
  </w:num>
  <w:num w:numId="31" w16cid:durableId="1236747597">
    <w:abstractNumId w:val="11"/>
  </w:num>
  <w:num w:numId="32" w16cid:durableId="1544293506">
    <w:abstractNumId w:val="23"/>
  </w:num>
  <w:num w:numId="33" w16cid:durableId="1880514088">
    <w:abstractNumId w:val="24"/>
  </w:num>
  <w:num w:numId="34" w16cid:durableId="754740297">
    <w:abstractNumId w:val="6"/>
  </w:num>
  <w:num w:numId="35" w16cid:durableId="1268974287">
    <w:abstractNumId w:val="5"/>
  </w:num>
  <w:num w:numId="36" w16cid:durableId="814836320">
    <w:abstractNumId w:val="1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B1C"/>
    <w:rsid w:val="00000160"/>
    <w:rsid w:val="0000039F"/>
    <w:rsid w:val="000004C2"/>
    <w:rsid w:val="0000088E"/>
    <w:rsid w:val="00000C1B"/>
    <w:rsid w:val="00000F0F"/>
    <w:rsid w:val="00000FF2"/>
    <w:rsid w:val="000011EF"/>
    <w:rsid w:val="000017E1"/>
    <w:rsid w:val="000018C5"/>
    <w:rsid w:val="000018E6"/>
    <w:rsid w:val="00001B97"/>
    <w:rsid w:val="00001BAD"/>
    <w:rsid w:val="00001FAA"/>
    <w:rsid w:val="0000209C"/>
    <w:rsid w:val="00002114"/>
    <w:rsid w:val="00002180"/>
    <w:rsid w:val="000025B7"/>
    <w:rsid w:val="000025CB"/>
    <w:rsid w:val="000025E4"/>
    <w:rsid w:val="00002778"/>
    <w:rsid w:val="000028A7"/>
    <w:rsid w:val="00002A42"/>
    <w:rsid w:val="00002D3E"/>
    <w:rsid w:val="00002D82"/>
    <w:rsid w:val="00003001"/>
    <w:rsid w:val="00003108"/>
    <w:rsid w:val="00003199"/>
    <w:rsid w:val="000033B7"/>
    <w:rsid w:val="00003F13"/>
    <w:rsid w:val="00004044"/>
    <w:rsid w:val="000040B2"/>
    <w:rsid w:val="0000422B"/>
    <w:rsid w:val="000044EE"/>
    <w:rsid w:val="0000456F"/>
    <w:rsid w:val="00004627"/>
    <w:rsid w:val="000049C3"/>
    <w:rsid w:val="00004A62"/>
    <w:rsid w:val="00004BCD"/>
    <w:rsid w:val="00004C28"/>
    <w:rsid w:val="00004D4D"/>
    <w:rsid w:val="00005110"/>
    <w:rsid w:val="0000516F"/>
    <w:rsid w:val="00005273"/>
    <w:rsid w:val="000053F6"/>
    <w:rsid w:val="00005784"/>
    <w:rsid w:val="00005A73"/>
    <w:rsid w:val="00005B5C"/>
    <w:rsid w:val="00005EB9"/>
    <w:rsid w:val="00005EFC"/>
    <w:rsid w:val="00006112"/>
    <w:rsid w:val="000061CD"/>
    <w:rsid w:val="00006474"/>
    <w:rsid w:val="000064DF"/>
    <w:rsid w:val="000067F2"/>
    <w:rsid w:val="00006903"/>
    <w:rsid w:val="00006B33"/>
    <w:rsid w:val="00006E2B"/>
    <w:rsid w:val="00006FCB"/>
    <w:rsid w:val="00007311"/>
    <w:rsid w:val="000074B3"/>
    <w:rsid w:val="0000754B"/>
    <w:rsid w:val="00007779"/>
    <w:rsid w:val="00007CC4"/>
    <w:rsid w:val="000100B4"/>
    <w:rsid w:val="0001028C"/>
    <w:rsid w:val="00010323"/>
    <w:rsid w:val="000107A0"/>
    <w:rsid w:val="00010A46"/>
    <w:rsid w:val="00010A7D"/>
    <w:rsid w:val="00010D37"/>
    <w:rsid w:val="00011002"/>
    <w:rsid w:val="00011266"/>
    <w:rsid w:val="00011274"/>
    <w:rsid w:val="000114B4"/>
    <w:rsid w:val="000115E0"/>
    <w:rsid w:val="00011A3F"/>
    <w:rsid w:val="00011BA6"/>
    <w:rsid w:val="00011CC3"/>
    <w:rsid w:val="00012027"/>
    <w:rsid w:val="0001202E"/>
    <w:rsid w:val="0001229F"/>
    <w:rsid w:val="000125EB"/>
    <w:rsid w:val="000128D0"/>
    <w:rsid w:val="00012C6D"/>
    <w:rsid w:val="00013484"/>
    <w:rsid w:val="00013550"/>
    <w:rsid w:val="0001377F"/>
    <w:rsid w:val="0001381F"/>
    <w:rsid w:val="000138C2"/>
    <w:rsid w:val="000140F6"/>
    <w:rsid w:val="000147C1"/>
    <w:rsid w:val="000147C4"/>
    <w:rsid w:val="00014975"/>
    <w:rsid w:val="00014A0D"/>
    <w:rsid w:val="00014AB7"/>
    <w:rsid w:val="00014B23"/>
    <w:rsid w:val="00014B77"/>
    <w:rsid w:val="00014C27"/>
    <w:rsid w:val="00014F49"/>
    <w:rsid w:val="00014F89"/>
    <w:rsid w:val="0001503E"/>
    <w:rsid w:val="00015330"/>
    <w:rsid w:val="00015381"/>
    <w:rsid w:val="00015573"/>
    <w:rsid w:val="00015615"/>
    <w:rsid w:val="000159D8"/>
    <w:rsid w:val="00015CC0"/>
    <w:rsid w:val="00015D08"/>
    <w:rsid w:val="00015E92"/>
    <w:rsid w:val="00015EA2"/>
    <w:rsid w:val="00015F2C"/>
    <w:rsid w:val="00015F50"/>
    <w:rsid w:val="00015F88"/>
    <w:rsid w:val="00016017"/>
    <w:rsid w:val="0001617A"/>
    <w:rsid w:val="0001629B"/>
    <w:rsid w:val="00016681"/>
    <w:rsid w:val="0001688A"/>
    <w:rsid w:val="00016984"/>
    <w:rsid w:val="00016AA8"/>
    <w:rsid w:val="00016B8C"/>
    <w:rsid w:val="00016BAB"/>
    <w:rsid w:val="00016CB8"/>
    <w:rsid w:val="00016E3A"/>
    <w:rsid w:val="0001705F"/>
    <w:rsid w:val="0001710D"/>
    <w:rsid w:val="000172F6"/>
    <w:rsid w:val="0001730B"/>
    <w:rsid w:val="00017456"/>
    <w:rsid w:val="000174BF"/>
    <w:rsid w:val="00017560"/>
    <w:rsid w:val="00017612"/>
    <w:rsid w:val="00017B64"/>
    <w:rsid w:val="00017C84"/>
    <w:rsid w:val="00017CBF"/>
    <w:rsid w:val="00017F0C"/>
    <w:rsid w:val="00017F2A"/>
    <w:rsid w:val="00017F90"/>
    <w:rsid w:val="00020093"/>
    <w:rsid w:val="000202D1"/>
    <w:rsid w:val="00020519"/>
    <w:rsid w:val="0002059D"/>
    <w:rsid w:val="000205D0"/>
    <w:rsid w:val="00020712"/>
    <w:rsid w:val="0002092D"/>
    <w:rsid w:val="00020966"/>
    <w:rsid w:val="00020FB0"/>
    <w:rsid w:val="0002150F"/>
    <w:rsid w:val="0002190F"/>
    <w:rsid w:val="00021B75"/>
    <w:rsid w:val="00021CB3"/>
    <w:rsid w:val="00021DF0"/>
    <w:rsid w:val="00021DFF"/>
    <w:rsid w:val="00021E22"/>
    <w:rsid w:val="00021F68"/>
    <w:rsid w:val="00021FA9"/>
    <w:rsid w:val="00022027"/>
    <w:rsid w:val="000221BC"/>
    <w:rsid w:val="00022420"/>
    <w:rsid w:val="00022442"/>
    <w:rsid w:val="000226D4"/>
    <w:rsid w:val="00022791"/>
    <w:rsid w:val="00022B85"/>
    <w:rsid w:val="0002310A"/>
    <w:rsid w:val="000233E7"/>
    <w:rsid w:val="0002348B"/>
    <w:rsid w:val="0002369A"/>
    <w:rsid w:val="000237C5"/>
    <w:rsid w:val="00023BD3"/>
    <w:rsid w:val="00023C6A"/>
    <w:rsid w:val="00023EAA"/>
    <w:rsid w:val="000240DD"/>
    <w:rsid w:val="000240FB"/>
    <w:rsid w:val="00024314"/>
    <w:rsid w:val="00024501"/>
    <w:rsid w:val="00024695"/>
    <w:rsid w:val="00024A37"/>
    <w:rsid w:val="00024BF5"/>
    <w:rsid w:val="00024FBF"/>
    <w:rsid w:val="000250E3"/>
    <w:rsid w:val="0002510B"/>
    <w:rsid w:val="00025E84"/>
    <w:rsid w:val="00025EBE"/>
    <w:rsid w:val="00026105"/>
    <w:rsid w:val="0002622E"/>
    <w:rsid w:val="00026292"/>
    <w:rsid w:val="00026347"/>
    <w:rsid w:val="00026474"/>
    <w:rsid w:val="000264DE"/>
    <w:rsid w:val="00026554"/>
    <w:rsid w:val="0002671E"/>
    <w:rsid w:val="00026725"/>
    <w:rsid w:val="0002681B"/>
    <w:rsid w:val="00026A31"/>
    <w:rsid w:val="00026A98"/>
    <w:rsid w:val="00026B24"/>
    <w:rsid w:val="00026BF5"/>
    <w:rsid w:val="00026D0B"/>
    <w:rsid w:val="0002717A"/>
    <w:rsid w:val="000275CE"/>
    <w:rsid w:val="000276C4"/>
    <w:rsid w:val="000276EE"/>
    <w:rsid w:val="000276F1"/>
    <w:rsid w:val="00027785"/>
    <w:rsid w:val="000277B2"/>
    <w:rsid w:val="00027921"/>
    <w:rsid w:val="00027B8A"/>
    <w:rsid w:val="00027CC3"/>
    <w:rsid w:val="0003020C"/>
    <w:rsid w:val="000303DC"/>
    <w:rsid w:val="0003041A"/>
    <w:rsid w:val="0003047A"/>
    <w:rsid w:val="00030545"/>
    <w:rsid w:val="00030A5C"/>
    <w:rsid w:val="00030C10"/>
    <w:rsid w:val="00030E94"/>
    <w:rsid w:val="00031206"/>
    <w:rsid w:val="0003130E"/>
    <w:rsid w:val="000314FE"/>
    <w:rsid w:val="00031DA5"/>
    <w:rsid w:val="00031F15"/>
    <w:rsid w:val="00031FF7"/>
    <w:rsid w:val="0003212A"/>
    <w:rsid w:val="000321D8"/>
    <w:rsid w:val="000326FA"/>
    <w:rsid w:val="00032792"/>
    <w:rsid w:val="000327EB"/>
    <w:rsid w:val="00032848"/>
    <w:rsid w:val="00032853"/>
    <w:rsid w:val="00032B6D"/>
    <w:rsid w:val="00032B89"/>
    <w:rsid w:val="00032CC9"/>
    <w:rsid w:val="00032EB1"/>
    <w:rsid w:val="00032FAD"/>
    <w:rsid w:val="000330C6"/>
    <w:rsid w:val="00033269"/>
    <w:rsid w:val="000334F2"/>
    <w:rsid w:val="000336B2"/>
    <w:rsid w:val="00033756"/>
    <w:rsid w:val="00033D0C"/>
    <w:rsid w:val="00033E59"/>
    <w:rsid w:val="000341E7"/>
    <w:rsid w:val="000343AF"/>
    <w:rsid w:val="000343F6"/>
    <w:rsid w:val="000346D5"/>
    <w:rsid w:val="00034721"/>
    <w:rsid w:val="00034A62"/>
    <w:rsid w:val="00034C70"/>
    <w:rsid w:val="00035103"/>
    <w:rsid w:val="000351E1"/>
    <w:rsid w:val="0003527D"/>
    <w:rsid w:val="000354C0"/>
    <w:rsid w:val="00035815"/>
    <w:rsid w:val="00035878"/>
    <w:rsid w:val="00035936"/>
    <w:rsid w:val="0003600B"/>
    <w:rsid w:val="000360F6"/>
    <w:rsid w:val="00036337"/>
    <w:rsid w:val="00036586"/>
    <w:rsid w:val="00036736"/>
    <w:rsid w:val="00036869"/>
    <w:rsid w:val="000368DD"/>
    <w:rsid w:val="000369A1"/>
    <w:rsid w:val="000369C8"/>
    <w:rsid w:val="00036A91"/>
    <w:rsid w:val="00036B77"/>
    <w:rsid w:val="00036E0D"/>
    <w:rsid w:val="00036EAE"/>
    <w:rsid w:val="00037225"/>
    <w:rsid w:val="0003723B"/>
    <w:rsid w:val="0003733F"/>
    <w:rsid w:val="0003735F"/>
    <w:rsid w:val="00037464"/>
    <w:rsid w:val="000375DC"/>
    <w:rsid w:val="000377FF"/>
    <w:rsid w:val="0003793D"/>
    <w:rsid w:val="00037C5D"/>
    <w:rsid w:val="00037CC9"/>
    <w:rsid w:val="00037DB5"/>
    <w:rsid w:val="00037E47"/>
    <w:rsid w:val="00037F1C"/>
    <w:rsid w:val="000401C7"/>
    <w:rsid w:val="0004023D"/>
    <w:rsid w:val="00040269"/>
    <w:rsid w:val="000403CA"/>
    <w:rsid w:val="00040593"/>
    <w:rsid w:val="0004067C"/>
    <w:rsid w:val="0004094F"/>
    <w:rsid w:val="00040A9E"/>
    <w:rsid w:val="00040AF6"/>
    <w:rsid w:val="00040D25"/>
    <w:rsid w:val="000410E8"/>
    <w:rsid w:val="0004136C"/>
    <w:rsid w:val="0004137A"/>
    <w:rsid w:val="00041567"/>
    <w:rsid w:val="00041589"/>
    <w:rsid w:val="00041A9C"/>
    <w:rsid w:val="00041F81"/>
    <w:rsid w:val="00041FBD"/>
    <w:rsid w:val="00042182"/>
    <w:rsid w:val="0004227D"/>
    <w:rsid w:val="0004257A"/>
    <w:rsid w:val="00042631"/>
    <w:rsid w:val="000427FE"/>
    <w:rsid w:val="00042B21"/>
    <w:rsid w:val="000430F8"/>
    <w:rsid w:val="0004345E"/>
    <w:rsid w:val="00043845"/>
    <w:rsid w:val="0004388F"/>
    <w:rsid w:val="000438F3"/>
    <w:rsid w:val="00043F18"/>
    <w:rsid w:val="00043F3A"/>
    <w:rsid w:val="000440F9"/>
    <w:rsid w:val="00044261"/>
    <w:rsid w:val="0004467F"/>
    <w:rsid w:val="00044C5E"/>
    <w:rsid w:val="00044D64"/>
    <w:rsid w:val="00044DA5"/>
    <w:rsid w:val="00044DEA"/>
    <w:rsid w:val="00044F1D"/>
    <w:rsid w:val="00044F76"/>
    <w:rsid w:val="00045471"/>
    <w:rsid w:val="000454AD"/>
    <w:rsid w:val="00045570"/>
    <w:rsid w:val="0004566E"/>
    <w:rsid w:val="000457AA"/>
    <w:rsid w:val="00045A3B"/>
    <w:rsid w:val="00045AE5"/>
    <w:rsid w:val="00045F01"/>
    <w:rsid w:val="0004650A"/>
    <w:rsid w:val="0004687D"/>
    <w:rsid w:val="00046904"/>
    <w:rsid w:val="00046D33"/>
    <w:rsid w:val="00046E1C"/>
    <w:rsid w:val="00046E35"/>
    <w:rsid w:val="00046E5F"/>
    <w:rsid w:val="00047016"/>
    <w:rsid w:val="0004713B"/>
    <w:rsid w:val="0004727C"/>
    <w:rsid w:val="000476F8"/>
    <w:rsid w:val="00047A0B"/>
    <w:rsid w:val="00047AAE"/>
    <w:rsid w:val="00047AFC"/>
    <w:rsid w:val="00047CD7"/>
    <w:rsid w:val="000501F8"/>
    <w:rsid w:val="000502D1"/>
    <w:rsid w:val="000503D5"/>
    <w:rsid w:val="0005048C"/>
    <w:rsid w:val="0005067C"/>
    <w:rsid w:val="000508BD"/>
    <w:rsid w:val="000508C0"/>
    <w:rsid w:val="00050A2D"/>
    <w:rsid w:val="00050A55"/>
    <w:rsid w:val="00050A9A"/>
    <w:rsid w:val="00050C3F"/>
    <w:rsid w:val="00050CDC"/>
    <w:rsid w:val="00050EA2"/>
    <w:rsid w:val="000513A2"/>
    <w:rsid w:val="000513DE"/>
    <w:rsid w:val="0005160D"/>
    <w:rsid w:val="00051807"/>
    <w:rsid w:val="000519C7"/>
    <w:rsid w:val="00051D41"/>
    <w:rsid w:val="000521AB"/>
    <w:rsid w:val="000527D5"/>
    <w:rsid w:val="00052963"/>
    <w:rsid w:val="00052C7B"/>
    <w:rsid w:val="00052F69"/>
    <w:rsid w:val="00053112"/>
    <w:rsid w:val="000532C0"/>
    <w:rsid w:val="0005347E"/>
    <w:rsid w:val="00053495"/>
    <w:rsid w:val="000535C4"/>
    <w:rsid w:val="00053C38"/>
    <w:rsid w:val="00053D5F"/>
    <w:rsid w:val="00053F42"/>
    <w:rsid w:val="00054014"/>
    <w:rsid w:val="0005402E"/>
    <w:rsid w:val="0005416F"/>
    <w:rsid w:val="00054231"/>
    <w:rsid w:val="000543F7"/>
    <w:rsid w:val="00054ACF"/>
    <w:rsid w:val="00054B33"/>
    <w:rsid w:val="00054EA0"/>
    <w:rsid w:val="00054F09"/>
    <w:rsid w:val="000552D8"/>
    <w:rsid w:val="0005531C"/>
    <w:rsid w:val="000553CC"/>
    <w:rsid w:val="000554E2"/>
    <w:rsid w:val="000559A4"/>
    <w:rsid w:val="00055A2E"/>
    <w:rsid w:val="00055A3D"/>
    <w:rsid w:val="00055B5E"/>
    <w:rsid w:val="00055B65"/>
    <w:rsid w:val="00055E58"/>
    <w:rsid w:val="00055E7F"/>
    <w:rsid w:val="00055F1E"/>
    <w:rsid w:val="00055FB3"/>
    <w:rsid w:val="00056229"/>
    <w:rsid w:val="00056586"/>
    <w:rsid w:val="00056D5C"/>
    <w:rsid w:val="00056F92"/>
    <w:rsid w:val="00057118"/>
    <w:rsid w:val="000572DA"/>
    <w:rsid w:val="000573FA"/>
    <w:rsid w:val="00057949"/>
    <w:rsid w:val="00057B02"/>
    <w:rsid w:val="00057DB6"/>
    <w:rsid w:val="00057E1B"/>
    <w:rsid w:val="0006017B"/>
    <w:rsid w:val="00060563"/>
    <w:rsid w:val="00060842"/>
    <w:rsid w:val="00060873"/>
    <w:rsid w:val="00060952"/>
    <w:rsid w:val="00060B67"/>
    <w:rsid w:val="00060D3E"/>
    <w:rsid w:val="00060D52"/>
    <w:rsid w:val="00060F08"/>
    <w:rsid w:val="00060FC5"/>
    <w:rsid w:val="00060FDF"/>
    <w:rsid w:val="00061085"/>
    <w:rsid w:val="0006113D"/>
    <w:rsid w:val="00061305"/>
    <w:rsid w:val="00061314"/>
    <w:rsid w:val="0006146B"/>
    <w:rsid w:val="000615C7"/>
    <w:rsid w:val="00061606"/>
    <w:rsid w:val="000619C8"/>
    <w:rsid w:val="00061B72"/>
    <w:rsid w:val="00061BC7"/>
    <w:rsid w:val="00061D73"/>
    <w:rsid w:val="00061F06"/>
    <w:rsid w:val="00062031"/>
    <w:rsid w:val="00062276"/>
    <w:rsid w:val="000623FD"/>
    <w:rsid w:val="00062662"/>
    <w:rsid w:val="000629E6"/>
    <w:rsid w:val="00062A0D"/>
    <w:rsid w:val="00062DD2"/>
    <w:rsid w:val="000631A0"/>
    <w:rsid w:val="00063994"/>
    <w:rsid w:val="00063BFA"/>
    <w:rsid w:val="00063CB8"/>
    <w:rsid w:val="000640A5"/>
    <w:rsid w:val="0006445E"/>
    <w:rsid w:val="00064493"/>
    <w:rsid w:val="000645A6"/>
    <w:rsid w:val="000646D1"/>
    <w:rsid w:val="00064949"/>
    <w:rsid w:val="00064B61"/>
    <w:rsid w:val="0006507B"/>
    <w:rsid w:val="00065375"/>
    <w:rsid w:val="00065486"/>
    <w:rsid w:val="0006554C"/>
    <w:rsid w:val="000655E3"/>
    <w:rsid w:val="000656C8"/>
    <w:rsid w:val="000656D0"/>
    <w:rsid w:val="00065800"/>
    <w:rsid w:val="00065988"/>
    <w:rsid w:val="00065BAE"/>
    <w:rsid w:val="00065C24"/>
    <w:rsid w:val="00065DD4"/>
    <w:rsid w:val="000660B0"/>
    <w:rsid w:val="000663EA"/>
    <w:rsid w:val="00066482"/>
    <w:rsid w:val="00066586"/>
    <w:rsid w:val="00066668"/>
    <w:rsid w:val="00066A85"/>
    <w:rsid w:val="00066C09"/>
    <w:rsid w:val="00066C6B"/>
    <w:rsid w:val="00067004"/>
    <w:rsid w:val="000671F8"/>
    <w:rsid w:val="000672F8"/>
    <w:rsid w:val="000674AE"/>
    <w:rsid w:val="000675D2"/>
    <w:rsid w:val="0006794E"/>
    <w:rsid w:val="00067E60"/>
    <w:rsid w:val="00067F85"/>
    <w:rsid w:val="000700A5"/>
    <w:rsid w:val="000700EF"/>
    <w:rsid w:val="0007027E"/>
    <w:rsid w:val="000702C3"/>
    <w:rsid w:val="00070433"/>
    <w:rsid w:val="00070523"/>
    <w:rsid w:val="00070587"/>
    <w:rsid w:val="000708D5"/>
    <w:rsid w:val="00070939"/>
    <w:rsid w:val="00070A8D"/>
    <w:rsid w:val="00070AA3"/>
    <w:rsid w:val="00070C7B"/>
    <w:rsid w:val="00070D3D"/>
    <w:rsid w:val="00070EDC"/>
    <w:rsid w:val="00070F02"/>
    <w:rsid w:val="0007119E"/>
    <w:rsid w:val="000711B9"/>
    <w:rsid w:val="00071203"/>
    <w:rsid w:val="00071398"/>
    <w:rsid w:val="0007140B"/>
    <w:rsid w:val="000717AB"/>
    <w:rsid w:val="000717B6"/>
    <w:rsid w:val="00071832"/>
    <w:rsid w:val="000718CF"/>
    <w:rsid w:val="000718D6"/>
    <w:rsid w:val="0007198F"/>
    <w:rsid w:val="00071A1C"/>
    <w:rsid w:val="00071B8E"/>
    <w:rsid w:val="00071BBF"/>
    <w:rsid w:val="00071D80"/>
    <w:rsid w:val="00071EEF"/>
    <w:rsid w:val="00072242"/>
    <w:rsid w:val="00072932"/>
    <w:rsid w:val="00072A25"/>
    <w:rsid w:val="00072D74"/>
    <w:rsid w:val="00072E7A"/>
    <w:rsid w:val="0007307E"/>
    <w:rsid w:val="000732F0"/>
    <w:rsid w:val="00073625"/>
    <w:rsid w:val="00073BCA"/>
    <w:rsid w:val="00073C32"/>
    <w:rsid w:val="00073C92"/>
    <w:rsid w:val="00073FB8"/>
    <w:rsid w:val="000740BF"/>
    <w:rsid w:val="000740D5"/>
    <w:rsid w:val="000741C6"/>
    <w:rsid w:val="00074362"/>
    <w:rsid w:val="0007490B"/>
    <w:rsid w:val="00074C22"/>
    <w:rsid w:val="00074C8C"/>
    <w:rsid w:val="00074CC5"/>
    <w:rsid w:val="00074F7E"/>
    <w:rsid w:val="00075186"/>
    <w:rsid w:val="00075286"/>
    <w:rsid w:val="00075350"/>
    <w:rsid w:val="000755EE"/>
    <w:rsid w:val="0007563B"/>
    <w:rsid w:val="000757A2"/>
    <w:rsid w:val="00075907"/>
    <w:rsid w:val="00075E42"/>
    <w:rsid w:val="00076463"/>
    <w:rsid w:val="000769AD"/>
    <w:rsid w:val="00076A07"/>
    <w:rsid w:val="00076D59"/>
    <w:rsid w:val="000773BF"/>
    <w:rsid w:val="000773CE"/>
    <w:rsid w:val="0007759E"/>
    <w:rsid w:val="000778A8"/>
    <w:rsid w:val="000778C3"/>
    <w:rsid w:val="00077DC4"/>
    <w:rsid w:val="00077F2F"/>
    <w:rsid w:val="00080778"/>
    <w:rsid w:val="00080A05"/>
    <w:rsid w:val="00080B5A"/>
    <w:rsid w:val="00080C50"/>
    <w:rsid w:val="00080C93"/>
    <w:rsid w:val="000810D5"/>
    <w:rsid w:val="000811D7"/>
    <w:rsid w:val="0008138C"/>
    <w:rsid w:val="0008153F"/>
    <w:rsid w:val="00081893"/>
    <w:rsid w:val="00081A46"/>
    <w:rsid w:val="000820C3"/>
    <w:rsid w:val="00082221"/>
    <w:rsid w:val="000823B8"/>
    <w:rsid w:val="0008241D"/>
    <w:rsid w:val="000827E7"/>
    <w:rsid w:val="000829FB"/>
    <w:rsid w:val="00082B79"/>
    <w:rsid w:val="00082CD0"/>
    <w:rsid w:val="00082DBF"/>
    <w:rsid w:val="000835D0"/>
    <w:rsid w:val="00083BB5"/>
    <w:rsid w:val="00083CFE"/>
    <w:rsid w:val="00083E75"/>
    <w:rsid w:val="00083E80"/>
    <w:rsid w:val="000841FB"/>
    <w:rsid w:val="00084231"/>
    <w:rsid w:val="00084538"/>
    <w:rsid w:val="00084656"/>
    <w:rsid w:val="00084860"/>
    <w:rsid w:val="00084B93"/>
    <w:rsid w:val="00084BA2"/>
    <w:rsid w:val="00084D65"/>
    <w:rsid w:val="000852BF"/>
    <w:rsid w:val="00085386"/>
    <w:rsid w:val="000855C8"/>
    <w:rsid w:val="00085A73"/>
    <w:rsid w:val="00085ABE"/>
    <w:rsid w:val="00085CAA"/>
    <w:rsid w:val="00085CE3"/>
    <w:rsid w:val="00085EF1"/>
    <w:rsid w:val="00085F1B"/>
    <w:rsid w:val="000862C2"/>
    <w:rsid w:val="000863BE"/>
    <w:rsid w:val="00086912"/>
    <w:rsid w:val="00086A27"/>
    <w:rsid w:val="00086BA6"/>
    <w:rsid w:val="00086DFD"/>
    <w:rsid w:val="00086F36"/>
    <w:rsid w:val="00086FFD"/>
    <w:rsid w:val="00087178"/>
    <w:rsid w:val="00087385"/>
    <w:rsid w:val="0008758A"/>
    <w:rsid w:val="00087679"/>
    <w:rsid w:val="00087726"/>
    <w:rsid w:val="000877BA"/>
    <w:rsid w:val="00087A7A"/>
    <w:rsid w:val="00087B5D"/>
    <w:rsid w:val="00087C55"/>
    <w:rsid w:val="00087C6C"/>
    <w:rsid w:val="00087C82"/>
    <w:rsid w:val="00087FA2"/>
    <w:rsid w:val="00090321"/>
    <w:rsid w:val="0009037E"/>
    <w:rsid w:val="000903DB"/>
    <w:rsid w:val="0009044D"/>
    <w:rsid w:val="000904F8"/>
    <w:rsid w:val="000907F8"/>
    <w:rsid w:val="00090A32"/>
    <w:rsid w:val="00090A63"/>
    <w:rsid w:val="00090D38"/>
    <w:rsid w:val="00090E0A"/>
    <w:rsid w:val="00090E65"/>
    <w:rsid w:val="00090FF1"/>
    <w:rsid w:val="000914A3"/>
    <w:rsid w:val="000916B7"/>
    <w:rsid w:val="00091A3B"/>
    <w:rsid w:val="00091BEF"/>
    <w:rsid w:val="00091E5C"/>
    <w:rsid w:val="000923D3"/>
    <w:rsid w:val="0009241C"/>
    <w:rsid w:val="000924C8"/>
    <w:rsid w:val="00092704"/>
    <w:rsid w:val="0009290A"/>
    <w:rsid w:val="0009299D"/>
    <w:rsid w:val="00092EAC"/>
    <w:rsid w:val="0009326E"/>
    <w:rsid w:val="00093B4C"/>
    <w:rsid w:val="00093C41"/>
    <w:rsid w:val="00093DC0"/>
    <w:rsid w:val="00093F7C"/>
    <w:rsid w:val="0009446D"/>
    <w:rsid w:val="00094573"/>
    <w:rsid w:val="000947B1"/>
    <w:rsid w:val="0009487C"/>
    <w:rsid w:val="00094B5F"/>
    <w:rsid w:val="00094DB1"/>
    <w:rsid w:val="00094E79"/>
    <w:rsid w:val="00094F6E"/>
    <w:rsid w:val="00094FB0"/>
    <w:rsid w:val="00095031"/>
    <w:rsid w:val="0009503E"/>
    <w:rsid w:val="000951BE"/>
    <w:rsid w:val="00095216"/>
    <w:rsid w:val="00095361"/>
    <w:rsid w:val="0009540B"/>
    <w:rsid w:val="00095427"/>
    <w:rsid w:val="000954CC"/>
    <w:rsid w:val="0009581A"/>
    <w:rsid w:val="00095AE7"/>
    <w:rsid w:val="00095B24"/>
    <w:rsid w:val="00095BA4"/>
    <w:rsid w:val="00095D39"/>
    <w:rsid w:val="000962DA"/>
    <w:rsid w:val="0009630F"/>
    <w:rsid w:val="00096322"/>
    <w:rsid w:val="00096486"/>
    <w:rsid w:val="000964FA"/>
    <w:rsid w:val="000965B7"/>
    <w:rsid w:val="000969A9"/>
    <w:rsid w:val="00096C20"/>
    <w:rsid w:val="00096D0F"/>
    <w:rsid w:val="000970E8"/>
    <w:rsid w:val="00097290"/>
    <w:rsid w:val="000972E7"/>
    <w:rsid w:val="000973E9"/>
    <w:rsid w:val="00097534"/>
    <w:rsid w:val="000975CB"/>
    <w:rsid w:val="00097778"/>
    <w:rsid w:val="00097F96"/>
    <w:rsid w:val="000A003F"/>
    <w:rsid w:val="000A00DF"/>
    <w:rsid w:val="000A0365"/>
    <w:rsid w:val="000A06C1"/>
    <w:rsid w:val="000A08A9"/>
    <w:rsid w:val="000A0C1F"/>
    <w:rsid w:val="000A0D8C"/>
    <w:rsid w:val="000A0D8F"/>
    <w:rsid w:val="000A0F8E"/>
    <w:rsid w:val="000A130B"/>
    <w:rsid w:val="000A1323"/>
    <w:rsid w:val="000A16AA"/>
    <w:rsid w:val="000A1766"/>
    <w:rsid w:val="000A1C2B"/>
    <w:rsid w:val="000A1D7D"/>
    <w:rsid w:val="000A1F26"/>
    <w:rsid w:val="000A21D2"/>
    <w:rsid w:val="000A2245"/>
    <w:rsid w:val="000A228C"/>
    <w:rsid w:val="000A2298"/>
    <w:rsid w:val="000A22FC"/>
    <w:rsid w:val="000A2628"/>
    <w:rsid w:val="000A2921"/>
    <w:rsid w:val="000A2AF2"/>
    <w:rsid w:val="000A2C47"/>
    <w:rsid w:val="000A2C64"/>
    <w:rsid w:val="000A2E09"/>
    <w:rsid w:val="000A2EEF"/>
    <w:rsid w:val="000A31B0"/>
    <w:rsid w:val="000A3448"/>
    <w:rsid w:val="000A3553"/>
    <w:rsid w:val="000A36E9"/>
    <w:rsid w:val="000A36EE"/>
    <w:rsid w:val="000A39AC"/>
    <w:rsid w:val="000A39FA"/>
    <w:rsid w:val="000A3E98"/>
    <w:rsid w:val="000A424C"/>
    <w:rsid w:val="000A454C"/>
    <w:rsid w:val="000A47B1"/>
    <w:rsid w:val="000A48D5"/>
    <w:rsid w:val="000A48E2"/>
    <w:rsid w:val="000A4975"/>
    <w:rsid w:val="000A498F"/>
    <w:rsid w:val="000A4BAE"/>
    <w:rsid w:val="000A4F1D"/>
    <w:rsid w:val="000A5079"/>
    <w:rsid w:val="000A5268"/>
    <w:rsid w:val="000A5307"/>
    <w:rsid w:val="000A5490"/>
    <w:rsid w:val="000A5693"/>
    <w:rsid w:val="000A56D4"/>
    <w:rsid w:val="000A5709"/>
    <w:rsid w:val="000A57CE"/>
    <w:rsid w:val="000A58A2"/>
    <w:rsid w:val="000A58B3"/>
    <w:rsid w:val="000A5954"/>
    <w:rsid w:val="000A5BF1"/>
    <w:rsid w:val="000A5C2A"/>
    <w:rsid w:val="000A5C5E"/>
    <w:rsid w:val="000A5C60"/>
    <w:rsid w:val="000A5CD7"/>
    <w:rsid w:val="000A601C"/>
    <w:rsid w:val="000A60F7"/>
    <w:rsid w:val="000A664B"/>
    <w:rsid w:val="000A681F"/>
    <w:rsid w:val="000A687E"/>
    <w:rsid w:val="000A6B40"/>
    <w:rsid w:val="000A6C2C"/>
    <w:rsid w:val="000A6CF0"/>
    <w:rsid w:val="000A6F5A"/>
    <w:rsid w:val="000A712B"/>
    <w:rsid w:val="000A734F"/>
    <w:rsid w:val="000A7453"/>
    <w:rsid w:val="000A74CE"/>
    <w:rsid w:val="000A7590"/>
    <w:rsid w:val="000A772E"/>
    <w:rsid w:val="000A7A8C"/>
    <w:rsid w:val="000A7AC1"/>
    <w:rsid w:val="000A7C0A"/>
    <w:rsid w:val="000A7F43"/>
    <w:rsid w:val="000A7F71"/>
    <w:rsid w:val="000B0145"/>
    <w:rsid w:val="000B0294"/>
    <w:rsid w:val="000B03EA"/>
    <w:rsid w:val="000B043D"/>
    <w:rsid w:val="000B05AC"/>
    <w:rsid w:val="000B05C5"/>
    <w:rsid w:val="000B074D"/>
    <w:rsid w:val="000B0B98"/>
    <w:rsid w:val="000B0EEA"/>
    <w:rsid w:val="000B124B"/>
    <w:rsid w:val="000B1321"/>
    <w:rsid w:val="000B154B"/>
    <w:rsid w:val="000B1697"/>
    <w:rsid w:val="000B16A7"/>
    <w:rsid w:val="000B1CFA"/>
    <w:rsid w:val="000B1D7E"/>
    <w:rsid w:val="000B227B"/>
    <w:rsid w:val="000B2332"/>
    <w:rsid w:val="000B266D"/>
    <w:rsid w:val="000B272F"/>
    <w:rsid w:val="000B2CB8"/>
    <w:rsid w:val="000B30C8"/>
    <w:rsid w:val="000B324B"/>
    <w:rsid w:val="000B32E5"/>
    <w:rsid w:val="000B3721"/>
    <w:rsid w:val="000B38B8"/>
    <w:rsid w:val="000B39B7"/>
    <w:rsid w:val="000B3AAD"/>
    <w:rsid w:val="000B3C03"/>
    <w:rsid w:val="000B3E00"/>
    <w:rsid w:val="000B3F7F"/>
    <w:rsid w:val="000B4079"/>
    <w:rsid w:val="000B40F7"/>
    <w:rsid w:val="000B437E"/>
    <w:rsid w:val="000B44C7"/>
    <w:rsid w:val="000B464D"/>
    <w:rsid w:val="000B48D5"/>
    <w:rsid w:val="000B4A41"/>
    <w:rsid w:val="000B4BE7"/>
    <w:rsid w:val="000B4D1B"/>
    <w:rsid w:val="000B4F9B"/>
    <w:rsid w:val="000B50B2"/>
    <w:rsid w:val="000B5270"/>
    <w:rsid w:val="000B52A8"/>
    <w:rsid w:val="000B5A19"/>
    <w:rsid w:val="000B5BBD"/>
    <w:rsid w:val="000B626F"/>
    <w:rsid w:val="000B6317"/>
    <w:rsid w:val="000B6378"/>
    <w:rsid w:val="000B66FE"/>
    <w:rsid w:val="000B6A91"/>
    <w:rsid w:val="000B6C19"/>
    <w:rsid w:val="000B6CFA"/>
    <w:rsid w:val="000B6D5A"/>
    <w:rsid w:val="000B7150"/>
    <w:rsid w:val="000B7515"/>
    <w:rsid w:val="000B7623"/>
    <w:rsid w:val="000B797E"/>
    <w:rsid w:val="000B7A56"/>
    <w:rsid w:val="000B7B86"/>
    <w:rsid w:val="000B7CE7"/>
    <w:rsid w:val="000B7D3F"/>
    <w:rsid w:val="000B7DDD"/>
    <w:rsid w:val="000B7EFA"/>
    <w:rsid w:val="000B7FDF"/>
    <w:rsid w:val="000C02F4"/>
    <w:rsid w:val="000C038C"/>
    <w:rsid w:val="000C0390"/>
    <w:rsid w:val="000C06FF"/>
    <w:rsid w:val="000C0736"/>
    <w:rsid w:val="000C0766"/>
    <w:rsid w:val="000C07FB"/>
    <w:rsid w:val="000C0A26"/>
    <w:rsid w:val="000C0C1F"/>
    <w:rsid w:val="000C0D06"/>
    <w:rsid w:val="000C139F"/>
    <w:rsid w:val="000C1514"/>
    <w:rsid w:val="000C16D0"/>
    <w:rsid w:val="000C1706"/>
    <w:rsid w:val="000C175D"/>
    <w:rsid w:val="000C19F2"/>
    <w:rsid w:val="000C1FAA"/>
    <w:rsid w:val="000C2055"/>
    <w:rsid w:val="000C2121"/>
    <w:rsid w:val="000C24AD"/>
    <w:rsid w:val="000C268E"/>
    <w:rsid w:val="000C271C"/>
    <w:rsid w:val="000C2762"/>
    <w:rsid w:val="000C2877"/>
    <w:rsid w:val="000C28D1"/>
    <w:rsid w:val="000C2A79"/>
    <w:rsid w:val="000C2B60"/>
    <w:rsid w:val="000C3040"/>
    <w:rsid w:val="000C3298"/>
    <w:rsid w:val="000C3533"/>
    <w:rsid w:val="000C379C"/>
    <w:rsid w:val="000C381E"/>
    <w:rsid w:val="000C3848"/>
    <w:rsid w:val="000C3950"/>
    <w:rsid w:val="000C3BF0"/>
    <w:rsid w:val="000C3C34"/>
    <w:rsid w:val="000C3D74"/>
    <w:rsid w:val="000C3EB3"/>
    <w:rsid w:val="000C3F24"/>
    <w:rsid w:val="000C43DE"/>
    <w:rsid w:val="000C4459"/>
    <w:rsid w:val="000C4553"/>
    <w:rsid w:val="000C4743"/>
    <w:rsid w:val="000C477B"/>
    <w:rsid w:val="000C48C8"/>
    <w:rsid w:val="000C49DC"/>
    <w:rsid w:val="000C4A80"/>
    <w:rsid w:val="000C4E22"/>
    <w:rsid w:val="000C4F28"/>
    <w:rsid w:val="000C508D"/>
    <w:rsid w:val="000C5141"/>
    <w:rsid w:val="000C51FE"/>
    <w:rsid w:val="000C54B2"/>
    <w:rsid w:val="000C58AE"/>
    <w:rsid w:val="000C5AA4"/>
    <w:rsid w:val="000C5CDF"/>
    <w:rsid w:val="000C5DA0"/>
    <w:rsid w:val="000C5F01"/>
    <w:rsid w:val="000C5F1A"/>
    <w:rsid w:val="000C63AD"/>
    <w:rsid w:val="000C66B3"/>
    <w:rsid w:val="000C6797"/>
    <w:rsid w:val="000C679B"/>
    <w:rsid w:val="000C69C0"/>
    <w:rsid w:val="000C6A46"/>
    <w:rsid w:val="000C6AB0"/>
    <w:rsid w:val="000C703C"/>
    <w:rsid w:val="000C70AA"/>
    <w:rsid w:val="000C7382"/>
    <w:rsid w:val="000C73BE"/>
    <w:rsid w:val="000C7801"/>
    <w:rsid w:val="000C7A3E"/>
    <w:rsid w:val="000C7CCA"/>
    <w:rsid w:val="000C7EAA"/>
    <w:rsid w:val="000D04DC"/>
    <w:rsid w:val="000D0846"/>
    <w:rsid w:val="000D0BC0"/>
    <w:rsid w:val="000D0DDB"/>
    <w:rsid w:val="000D0E10"/>
    <w:rsid w:val="000D0FBB"/>
    <w:rsid w:val="000D0FEF"/>
    <w:rsid w:val="000D10B8"/>
    <w:rsid w:val="000D13DF"/>
    <w:rsid w:val="000D1519"/>
    <w:rsid w:val="000D1689"/>
    <w:rsid w:val="000D174D"/>
    <w:rsid w:val="000D1905"/>
    <w:rsid w:val="000D1A23"/>
    <w:rsid w:val="000D1C49"/>
    <w:rsid w:val="000D1D35"/>
    <w:rsid w:val="000D1E93"/>
    <w:rsid w:val="000D1F59"/>
    <w:rsid w:val="000D2354"/>
    <w:rsid w:val="000D24EE"/>
    <w:rsid w:val="000D2679"/>
    <w:rsid w:val="000D2684"/>
    <w:rsid w:val="000D269E"/>
    <w:rsid w:val="000D270B"/>
    <w:rsid w:val="000D281E"/>
    <w:rsid w:val="000D2A5D"/>
    <w:rsid w:val="000D2BA2"/>
    <w:rsid w:val="000D2C07"/>
    <w:rsid w:val="000D2FCE"/>
    <w:rsid w:val="000D31BF"/>
    <w:rsid w:val="000D32E7"/>
    <w:rsid w:val="000D3393"/>
    <w:rsid w:val="000D341B"/>
    <w:rsid w:val="000D36F7"/>
    <w:rsid w:val="000D37CC"/>
    <w:rsid w:val="000D3909"/>
    <w:rsid w:val="000D3D9D"/>
    <w:rsid w:val="000D3F6A"/>
    <w:rsid w:val="000D416B"/>
    <w:rsid w:val="000D494C"/>
    <w:rsid w:val="000D49AD"/>
    <w:rsid w:val="000D4B6B"/>
    <w:rsid w:val="000D4E31"/>
    <w:rsid w:val="000D5042"/>
    <w:rsid w:val="000D571E"/>
    <w:rsid w:val="000D572D"/>
    <w:rsid w:val="000D57AC"/>
    <w:rsid w:val="000D5925"/>
    <w:rsid w:val="000D5B1A"/>
    <w:rsid w:val="000D5B23"/>
    <w:rsid w:val="000D5B62"/>
    <w:rsid w:val="000D5C00"/>
    <w:rsid w:val="000D63A4"/>
    <w:rsid w:val="000D6464"/>
    <w:rsid w:val="000D64A8"/>
    <w:rsid w:val="000D6965"/>
    <w:rsid w:val="000D6A33"/>
    <w:rsid w:val="000D6A71"/>
    <w:rsid w:val="000D6B1C"/>
    <w:rsid w:val="000D6C46"/>
    <w:rsid w:val="000D6C8C"/>
    <w:rsid w:val="000D6D73"/>
    <w:rsid w:val="000D6E41"/>
    <w:rsid w:val="000D7222"/>
    <w:rsid w:val="000D726F"/>
    <w:rsid w:val="000D72EA"/>
    <w:rsid w:val="000D745D"/>
    <w:rsid w:val="000D754E"/>
    <w:rsid w:val="000D755E"/>
    <w:rsid w:val="000D7823"/>
    <w:rsid w:val="000D7D18"/>
    <w:rsid w:val="000E024B"/>
    <w:rsid w:val="000E03C7"/>
    <w:rsid w:val="000E0472"/>
    <w:rsid w:val="000E04AB"/>
    <w:rsid w:val="000E05AA"/>
    <w:rsid w:val="000E08C5"/>
    <w:rsid w:val="000E08F2"/>
    <w:rsid w:val="000E0A2C"/>
    <w:rsid w:val="000E0A5A"/>
    <w:rsid w:val="000E0D66"/>
    <w:rsid w:val="000E0F47"/>
    <w:rsid w:val="000E0F51"/>
    <w:rsid w:val="000E1234"/>
    <w:rsid w:val="000E12A0"/>
    <w:rsid w:val="000E1425"/>
    <w:rsid w:val="000E1C24"/>
    <w:rsid w:val="000E1FF2"/>
    <w:rsid w:val="000E209F"/>
    <w:rsid w:val="000E20D9"/>
    <w:rsid w:val="000E258E"/>
    <w:rsid w:val="000E2616"/>
    <w:rsid w:val="000E282C"/>
    <w:rsid w:val="000E287F"/>
    <w:rsid w:val="000E2951"/>
    <w:rsid w:val="000E29A5"/>
    <w:rsid w:val="000E2A92"/>
    <w:rsid w:val="000E2A9C"/>
    <w:rsid w:val="000E2DEC"/>
    <w:rsid w:val="000E2E5C"/>
    <w:rsid w:val="000E2EEC"/>
    <w:rsid w:val="000E32A9"/>
    <w:rsid w:val="000E33AA"/>
    <w:rsid w:val="000E34F3"/>
    <w:rsid w:val="000E359D"/>
    <w:rsid w:val="000E3663"/>
    <w:rsid w:val="000E3744"/>
    <w:rsid w:val="000E3C16"/>
    <w:rsid w:val="000E3F15"/>
    <w:rsid w:val="000E42B3"/>
    <w:rsid w:val="000E43F0"/>
    <w:rsid w:val="000E4480"/>
    <w:rsid w:val="000E44F3"/>
    <w:rsid w:val="000E4590"/>
    <w:rsid w:val="000E461B"/>
    <w:rsid w:val="000E4687"/>
    <w:rsid w:val="000E46BA"/>
    <w:rsid w:val="000E48C0"/>
    <w:rsid w:val="000E492F"/>
    <w:rsid w:val="000E4AC5"/>
    <w:rsid w:val="000E4B53"/>
    <w:rsid w:val="000E4CB5"/>
    <w:rsid w:val="000E5055"/>
    <w:rsid w:val="000E5148"/>
    <w:rsid w:val="000E5531"/>
    <w:rsid w:val="000E56AE"/>
    <w:rsid w:val="000E5917"/>
    <w:rsid w:val="000E5A36"/>
    <w:rsid w:val="000E5B46"/>
    <w:rsid w:val="000E5BAB"/>
    <w:rsid w:val="000E5BD4"/>
    <w:rsid w:val="000E5BE5"/>
    <w:rsid w:val="000E5D61"/>
    <w:rsid w:val="000E5DA6"/>
    <w:rsid w:val="000E5FF9"/>
    <w:rsid w:val="000E60AE"/>
    <w:rsid w:val="000E60CD"/>
    <w:rsid w:val="000E6201"/>
    <w:rsid w:val="000E65CE"/>
    <w:rsid w:val="000E68D2"/>
    <w:rsid w:val="000E696A"/>
    <w:rsid w:val="000E6A73"/>
    <w:rsid w:val="000E6C52"/>
    <w:rsid w:val="000E6D40"/>
    <w:rsid w:val="000E6ED2"/>
    <w:rsid w:val="000E7107"/>
    <w:rsid w:val="000E7562"/>
    <w:rsid w:val="000E75AB"/>
    <w:rsid w:val="000E7A2F"/>
    <w:rsid w:val="000E7CDF"/>
    <w:rsid w:val="000F029C"/>
    <w:rsid w:val="000F0440"/>
    <w:rsid w:val="000F04D2"/>
    <w:rsid w:val="000F052E"/>
    <w:rsid w:val="000F0555"/>
    <w:rsid w:val="000F0583"/>
    <w:rsid w:val="000F0644"/>
    <w:rsid w:val="000F0758"/>
    <w:rsid w:val="000F0873"/>
    <w:rsid w:val="000F0877"/>
    <w:rsid w:val="000F09EE"/>
    <w:rsid w:val="000F0A06"/>
    <w:rsid w:val="000F0A51"/>
    <w:rsid w:val="000F0C2E"/>
    <w:rsid w:val="000F0E37"/>
    <w:rsid w:val="000F1086"/>
    <w:rsid w:val="000F127F"/>
    <w:rsid w:val="000F1329"/>
    <w:rsid w:val="000F158B"/>
    <w:rsid w:val="000F1793"/>
    <w:rsid w:val="000F1BAD"/>
    <w:rsid w:val="000F1EF8"/>
    <w:rsid w:val="000F1F37"/>
    <w:rsid w:val="000F2068"/>
    <w:rsid w:val="000F2223"/>
    <w:rsid w:val="000F286A"/>
    <w:rsid w:val="000F2875"/>
    <w:rsid w:val="000F28EA"/>
    <w:rsid w:val="000F2CDD"/>
    <w:rsid w:val="000F2CF3"/>
    <w:rsid w:val="000F318D"/>
    <w:rsid w:val="000F31C9"/>
    <w:rsid w:val="000F33FD"/>
    <w:rsid w:val="000F3416"/>
    <w:rsid w:val="000F36E2"/>
    <w:rsid w:val="000F3D7A"/>
    <w:rsid w:val="000F3D8D"/>
    <w:rsid w:val="000F3EF7"/>
    <w:rsid w:val="000F3FE8"/>
    <w:rsid w:val="000F405D"/>
    <w:rsid w:val="000F42BB"/>
    <w:rsid w:val="000F45A2"/>
    <w:rsid w:val="000F47EC"/>
    <w:rsid w:val="000F4B5E"/>
    <w:rsid w:val="000F4C9E"/>
    <w:rsid w:val="000F4D64"/>
    <w:rsid w:val="000F505D"/>
    <w:rsid w:val="000F508A"/>
    <w:rsid w:val="000F5508"/>
    <w:rsid w:val="000F5759"/>
    <w:rsid w:val="000F5D7F"/>
    <w:rsid w:val="000F5F3F"/>
    <w:rsid w:val="000F60A3"/>
    <w:rsid w:val="000F65D1"/>
    <w:rsid w:val="000F672C"/>
    <w:rsid w:val="000F6AF5"/>
    <w:rsid w:val="000F6B3F"/>
    <w:rsid w:val="000F6CBE"/>
    <w:rsid w:val="000F7056"/>
    <w:rsid w:val="000F74C8"/>
    <w:rsid w:val="000F7732"/>
    <w:rsid w:val="000F7982"/>
    <w:rsid w:val="000F7A69"/>
    <w:rsid w:val="000F7AD2"/>
    <w:rsid w:val="000F7BAC"/>
    <w:rsid w:val="000F7D97"/>
    <w:rsid w:val="000F7DBF"/>
    <w:rsid w:val="000F7E05"/>
    <w:rsid w:val="000F7FD8"/>
    <w:rsid w:val="0010007E"/>
    <w:rsid w:val="0010027A"/>
    <w:rsid w:val="001005C4"/>
    <w:rsid w:val="00100C04"/>
    <w:rsid w:val="00100CD4"/>
    <w:rsid w:val="00100D11"/>
    <w:rsid w:val="00100E9F"/>
    <w:rsid w:val="00101034"/>
    <w:rsid w:val="001010D2"/>
    <w:rsid w:val="00101135"/>
    <w:rsid w:val="00101172"/>
    <w:rsid w:val="0010134E"/>
    <w:rsid w:val="00101418"/>
    <w:rsid w:val="00102026"/>
    <w:rsid w:val="001020EA"/>
    <w:rsid w:val="0010236D"/>
    <w:rsid w:val="00102417"/>
    <w:rsid w:val="001024B4"/>
    <w:rsid w:val="00102580"/>
    <w:rsid w:val="0010258D"/>
    <w:rsid w:val="001027A4"/>
    <w:rsid w:val="001028A1"/>
    <w:rsid w:val="00102B30"/>
    <w:rsid w:val="00102B8B"/>
    <w:rsid w:val="00102BB6"/>
    <w:rsid w:val="00102D4F"/>
    <w:rsid w:val="00102DB3"/>
    <w:rsid w:val="00102E5B"/>
    <w:rsid w:val="00102F90"/>
    <w:rsid w:val="00103189"/>
    <w:rsid w:val="001032DD"/>
    <w:rsid w:val="001033C8"/>
    <w:rsid w:val="00103406"/>
    <w:rsid w:val="0010344B"/>
    <w:rsid w:val="001035DD"/>
    <w:rsid w:val="0010373C"/>
    <w:rsid w:val="001038E5"/>
    <w:rsid w:val="001039A5"/>
    <w:rsid w:val="00103AB5"/>
    <w:rsid w:val="0010418E"/>
    <w:rsid w:val="001041BD"/>
    <w:rsid w:val="001041FD"/>
    <w:rsid w:val="00104898"/>
    <w:rsid w:val="001050F5"/>
    <w:rsid w:val="00105122"/>
    <w:rsid w:val="0010537D"/>
    <w:rsid w:val="00105525"/>
    <w:rsid w:val="00105562"/>
    <w:rsid w:val="001056F8"/>
    <w:rsid w:val="00105AC8"/>
    <w:rsid w:val="00105B30"/>
    <w:rsid w:val="00105B8A"/>
    <w:rsid w:val="0010663A"/>
    <w:rsid w:val="00106AEC"/>
    <w:rsid w:val="00106B84"/>
    <w:rsid w:val="00106BD0"/>
    <w:rsid w:val="00106E20"/>
    <w:rsid w:val="00107223"/>
    <w:rsid w:val="00107834"/>
    <w:rsid w:val="00107A21"/>
    <w:rsid w:val="00107A44"/>
    <w:rsid w:val="00107EF4"/>
    <w:rsid w:val="001101B8"/>
    <w:rsid w:val="001101C2"/>
    <w:rsid w:val="001101D1"/>
    <w:rsid w:val="00110331"/>
    <w:rsid w:val="00110514"/>
    <w:rsid w:val="001107AF"/>
    <w:rsid w:val="00110A73"/>
    <w:rsid w:val="00110AC2"/>
    <w:rsid w:val="00110E8F"/>
    <w:rsid w:val="0011103F"/>
    <w:rsid w:val="001112DA"/>
    <w:rsid w:val="0011136C"/>
    <w:rsid w:val="001114CA"/>
    <w:rsid w:val="0011180D"/>
    <w:rsid w:val="00111817"/>
    <w:rsid w:val="00111981"/>
    <w:rsid w:val="0011198B"/>
    <w:rsid w:val="001119D4"/>
    <w:rsid w:val="00111A94"/>
    <w:rsid w:val="00111F29"/>
    <w:rsid w:val="00111F54"/>
    <w:rsid w:val="00111F61"/>
    <w:rsid w:val="00112022"/>
    <w:rsid w:val="0011202C"/>
    <w:rsid w:val="00112173"/>
    <w:rsid w:val="001122D6"/>
    <w:rsid w:val="001123FC"/>
    <w:rsid w:val="001125CD"/>
    <w:rsid w:val="00112656"/>
    <w:rsid w:val="00112683"/>
    <w:rsid w:val="0011282E"/>
    <w:rsid w:val="00112EEE"/>
    <w:rsid w:val="0011305E"/>
    <w:rsid w:val="0011310A"/>
    <w:rsid w:val="00113157"/>
    <w:rsid w:val="001131E7"/>
    <w:rsid w:val="001133BB"/>
    <w:rsid w:val="00113660"/>
    <w:rsid w:val="00113752"/>
    <w:rsid w:val="001138FA"/>
    <w:rsid w:val="00113961"/>
    <w:rsid w:val="00113A79"/>
    <w:rsid w:val="00113D16"/>
    <w:rsid w:val="00113D6C"/>
    <w:rsid w:val="00113E3F"/>
    <w:rsid w:val="00114164"/>
    <w:rsid w:val="001141B3"/>
    <w:rsid w:val="0011453C"/>
    <w:rsid w:val="00114643"/>
    <w:rsid w:val="0011466A"/>
    <w:rsid w:val="0011474B"/>
    <w:rsid w:val="00114928"/>
    <w:rsid w:val="001149EA"/>
    <w:rsid w:val="00114B3D"/>
    <w:rsid w:val="00114D3F"/>
    <w:rsid w:val="00115452"/>
    <w:rsid w:val="001155D8"/>
    <w:rsid w:val="001157D2"/>
    <w:rsid w:val="00115CA0"/>
    <w:rsid w:val="00115ED6"/>
    <w:rsid w:val="00115F0B"/>
    <w:rsid w:val="001160AB"/>
    <w:rsid w:val="00116300"/>
    <w:rsid w:val="001166FE"/>
    <w:rsid w:val="00116712"/>
    <w:rsid w:val="00116833"/>
    <w:rsid w:val="0011699F"/>
    <w:rsid w:val="00116C8C"/>
    <w:rsid w:val="00116CED"/>
    <w:rsid w:val="00116D0C"/>
    <w:rsid w:val="00116EF0"/>
    <w:rsid w:val="00116FB4"/>
    <w:rsid w:val="0011700A"/>
    <w:rsid w:val="00117042"/>
    <w:rsid w:val="00117517"/>
    <w:rsid w:val="00117569"/>
    <w:rsid w:val="0011774B"/>
    <w:rsid w:val="00117AB7"/>
    <w:rsid w:val="00117AC9"/>
    <w:rsid w:val="00117B63"/>
    <w:rsid w:val="00117BCF"/>
    <w:rsid w:val="00117BF5"/>
    <w:rsid w:val="00117EEC"/>
    <w:rsid w:val="00117FC1"/>
    <w:rsid w:val="00120182"/>
    <w:rsid w:val="001204C1"/>
    <w:rsid w:val="001205D8"/>
    <w:rsid w:val="001206C3"/>
    <w:rsid w:val="00120747"/>
    <w:rsid w:val="00120774"/>
    <w:rsid w:val="001207D9"/>
    <w:rsid w:val="00120AAC"/>
    <w:rsid w:val="0012115A"/>
    <w:rsid w:val="0012144B"/>
    <w:rsid w:val="0012156A"/>
    <w:rsid w:val="0012185D"/>
    <w:rsid w:val="00121D28"/>
    <w:rsid w:val="00122336"/>
    <w:rsid w:val="001223A4"/>
    <w:rsid w:val="00122926"/>
    <w:rsid w:val="00122A28"/>
    <w:rsid w:val="00122A36"/>
    <w:rsid w:val="00122A47"/>
    <w:rsid w:val="00122C74"/>
    <w:rsid w:val="00122EE9"/>
    <w:rsid w:val="00122F0A"/>
    <w:rsid w:val="00123097"/>
    <w:rsid w:val="0012372E"/>
    <w:rsid w:val="00123835"/>
    <w:rsid w:val="0012384F"/>
    <w:rsid w:val="00123911"/>
    <w:rsid w:val="00123968"/>
    <w:rsid w:val="00123B73"/>
    <w:rsid w:val="00123BCD"/>
    <w:rsid w:val="00123D30"/>
    <w:rsid w:val="00123DDE"/>
    <w:rsid w:val="00123E2F"/>
    <w:rsid w:val="00123F98"/>
    <w:rsid w:val="001242FF"/>
    <w:rsid w:val="00124386"/>
    <w:rsid w:val="00124400"/>
    <w:rsid w:val="0012453C"/>
    <w:rsid w:val="001245CE"/>
    <w:rsid w:val="001246DA"/>
    <w:rsid w:val="0012483F"/>
    <w:rsid w:val="001248EF"/>
    <w:rsid w:val="001249EA"/>
    <w:rsid w:val="00124C5C"/>
    <w:rsid w:val="00124F9D"/>
    <w:rsid w:val="00125181"/>
    <w:rsid w:val="00125819"/>
    <w:rsid w:val="00125934"/>
    <w:rsid w:val="00125944"/>
    <w:rsid w:val="00125BCE"/>
    <w:rsid w:val="00125E3A"/>
    <w:rsid w:val="00125FAB"/>
    <w:rsid w:val="00126104"/>
    <w:rsid w:val="0012622C"/>
    <w:rsid w:val="00126311"/>
    <w:rsid w:val="00126A95"/>
    <w:rsid w:val="00126A99"/>
    <w:rsid w:val="00126C0E"/>
    <w:rsid w:val="00126CCF"/>
    <w:rsid w:val="00126D00"/>
    <w:rsid w:val="0012726F"/>
    <w:rsid w:val="001272FB"/>
    <w:rsid w:val="00127335"/>
    <w:rsid w:val="0012761F"/>
    <w:rsid w:val="001276C0"/>
    <w:rsid w:val="001277A0"/>
    <w:rsid w:val="00127961"/>
    <w:rsid w:val="0012796C"/>
    <w:rsid w:val="00127CE1"/>
    <w:rsid w:val="00127F0F"/>
    <w:rsid w:val="001300AE"/>
    <w:rsid w:val="0013010C"/>
    <w:rsid w:val="00130315"/>
    <w:rsid w:val="001303FC"/>
    <w:rsid w:val="0013047F"/>
    <w:rsid w:val="00130566"/>
    <w:rsid w:val="001305AF"/>
    <w:rsid w:val="00130623"/>
    <w:rsid w:val="00130737"/>
    <w:rsid w:val="00130773"/>
    <w:rsid w:val="00130902"/>
    <w:rsid w:val="00130975"/>
    <w:rsid w:val="00130E0D"/>
    <w:rsid w:val="001313B1"/>
    <w:rsid w:val="00131698"/>
    <w:rsid w:val="00131705"/>
    <w:rsid w:val="00131D29"/>
    <w:rsid w:val="00131D64"/>
    <w:rsid w:val="00131F27"/>
    <w:rsid w:val="00131F45"/>
    <w:rsid w:val="001326E9"/>
    <w:rsid w:val="00132C21"/>
    <w:rsid w:val="00132D76"/>
    <w:rsid w:val="00132F26"/>
    <w:rsid w:val="00132F5B"/>
    <w:rsid w:val="0013301D"/>
    <w:rsid w:val="00133281"/>
    <w:rsid w:val="001334D8"/>
    <w:rsid w:val="001334DF"/>
    <w:rsid w:val="0013361F"/>
    <w:rsid w:val="0013393D"/>
    <w:rsid w:val="00133AF5"/>
    <w:rsid w:val="00133F66"/>
    <w:rsid w:val="00134045"/>
    <w:rsid w:val="0013431A"/>
    <w:rsid w:val="0013445A"/>
    <w:rsid w:val="001344DB"/>
    <w:rsid w:val="00134544"/>
    <w:rsid w:val="001347F9"/>
    <w:rsid w:val="00134824"/>
    <w:rsid w:val="00134976"/>
    <w:rsid w:val="00134982"/>
    <w:rsid w:val="00134A52"/>
    <w:rsid w:val="00134EB6"/>
    <w:rsid w:val="0013516B"/>
    <w:rsid w:val="0013552E"/>
    <w:rsid w:val="001355FC"/>
    <w:rsid w:val="0013593D"/>
    <w:rsid w:val="00136129"/>
    <w:rsid w:val="00136246"/>
    <w:rsid w:val="001364F3"/>
    <w:rsid w:val="001366A1"/>
    <w:rsid w:val="001367FD"/>
    <w:rsid w:val="001368AB"/>
    <w:rsid w:val="001368E3"/>
    <w:rsid w:val="001369A5"/>
    <w:rsid w:val="001369BE"/>
    <w:rsid w:val="00136B24"/>
    <w:rsid w:val="00136BE2"/>
    <w:rsid w:val="00136ED2"/>
    <w:rsid w:val="001371FC"/>
    <w:rsid w:val="00137392"/>
    <w:rsid w:val="001373AB"/>
    <w:rsid w:val="0013760A"/>
    <w:rsid w:val="00137642"/>
    <w:rsid w:val="00137AC7"/>
    <w:rsid w:val="00137C5C"/>
    <w:rsid w:val="00137D93"/>
    <w:rsid w:val="00137E93"/>
    <w:rsid w:val="00137F9F"/>
    <w:rsid w:val="00137FB0"/>
    <w:rsid w:val="00140181"/>
    <w:rsid w:val="0014031C"/>
    <w:rsid w:val="00140444"/>
    <w:rsid w:val="001405A4"/>
    <w:rsid w:val="00140AB4"/>
    <w:rsid w:val="001411C1"/>
    <w:rsid w:val="0014141A"/>
    <w:rsid w:val="001414AB"/>
    <w:rsid w:val="0014153D"/>
    <w:rsid w:val="001416A3"/>
    <w:rsid w:val="00141917"/>
    <w:rsid w:val="00141AA6"/>
    <w:rsid w:val="0014218E"/>
    <w:rsid w:val="00142286"/>
    <w:rsid w:val="00142300"/>
    <w:rsid w:val="0014233B"/>
    <w:rsid w:val="00142C69"/>
    <w:rsid w:val="00142CAC"/>
    <w:rsid w:val="0014304F"/>
    <w:rsid w:val="0014325C"/>
    <w:rsid w:val="001435D4"/>
    <w:rsid w:val="00143A61"/>
    <w:rsid w:val="00143C92"/>
    <w:rsid w:val="00143E92"/>
    <w:rsid w:val="00143ECC"/>
    <w:rsid w:val="00143F85"/>
    <w:rsid w:val="00143FBA"/>
    <w:rsid w:val="001441CE"/>
    <w:rsid w:val="00144369"/>
    <w:rsid w:val="00144459"/>
    <w:rsid w:val="0014445C"/>
    <w:rsid w:val="00144669"/>
    <w:rsid w:val="001448A3"/>
    <w:rsid w:val="00144986"/>
    <w:rsid w:val="001449F0"/>
    <w:rsid w:val="00144A74"/>
    <w:rsid w:val="00144C0F"/>
    <w:rsid w:val="00144E74"/>
    <w:rsid w:val="001453A2"/>
    <w:rsid w:val="00145A92"/>
    <w:rsid w:val="00145AC6"/>
    <w:rsid w:val="00145C31"/>
    <w:rsid w:val="00145C8C"/>
    <w:rsid w:val="0014605D"/>
    <w:rsid w:val="0014627B"/>
    <w:rsid w:val="0014667B"/>
    <w:rsid w:val="00146852"/>
    <w:rsid w:val="001468AB"/>
    <w:rsid w:val="00146C43"/>
    <w:rsid w:val="00146C6D"/>
    <w:rsid w:val="00146DB8"/>
    <w:rsid w:val="00146DCC"/>
    <w:rsid w:val="00146E5E"/>
    <w:rsid w:val="001474D8"/>
    <w:rsid w:val="00147505"/>
    <w:rsid w:val="0014760A"/>
    <w:rsid w:val="00147890"/>
    <w:rsid w:val="00147972"/>
    <w:rsid w:val="00147A64"/>
    <w:rsid w:val="00147D9F"/>
    <w:rsid w:val="00147DAA"/>
    <w:rsid w:val="00147FA7"/>
    <w:rsid w:val="001504EC"/>
    <w:rsid w:val="001508C5"/>
    <w:rsid w:val="001509B7"/>
    <w:rsid w:val="00150E2B"/>
    <w:rsid w:val="00151344"/>
    <w:rsid w:val="0015145F"/>
    <w:rsid w:val="00151862"/>
    <w:rsid w:val="00151A51"/>
    <w:rsid w:val="00151BFF"/>
    <w:rsid w:val="00151DC4"/>
    <w:rsid w:val="00151EBB"/>
    <w:rsid w:val="00151F79"/>
    <w:rsid w:val="0015200B"/>
    <w:rsid w:val="0015200E"/>
    <w:rsid w:val="001520C1"/>
    <w:rsid w:val="00152407"/>
    <w:rsid w:val="00152DF9"/>
    <w:rsid w:val="00152F56"/>
    <w:rsid w:val="00152F64"/>
    <w:rsid w:val="00153257"/>
    <w:rsid w:val="00153B6F"/>
    <w:rsid w:val="00153E2F"/>
    <w:rsid w:val="00154338"/>
    <w:rsid w:val="0015455C"/>
    <w:rsid w:val="00154585"/>
    <w:rsid w:val="00154910"/>
    <w:rsid w:val="00154974"/>
    <w:rsid w:val="00154E29"/>
    <w:rsid w:val="00155A14"/>
    <w:rsid w:val="00155DBA"/>
    <w:rsid w:val="00155EC8"/>
    <w:rsid w:val="00155EF3"/>
    <w:rsid w:val="00156123"/>
    <w:rsid w:val="00156493"/>
    <w:rsid w:val="00156772"/>
    <w:rsid w:val="00156B0A"/>
    <w:rsid w:val="00156D19"/>
    <w:rsid w:val="00156DCD"/>
    <w:rsid w:val="00156E66"/>
    <w:rsid w:val="00156EEC"/>
    <w:rsid w:val="00156F06"/>
    <w:rsid w:val="00157138"/>
    <w:rsid w:val="00157345"/>
    <w:rsid w:val="0015757E"/>
    <w:rsid w:val="00157711"/>
    <w:rsid w:val="00157DFD"/>
    <w:rsid w:val="001600CC"/>
    <w:rsid w:val="001600D6"/>
    <w:rsid w:val="0016028C"/>
    <w:rsid w:val="001604C7"/>
    <w:rsid w:val="001604EE"/>
    <w:rsid w:val="001604EF"/>
    <w:rsid w:val="0016051E"/>
    <w:rsid w:val="001608D1"/>
    <w:rsid w:val="00160A55"/>
    <w:rsid w:val="00160AAC"/>
    <w:rsid w:val="00160B46"/>
    <w:rsid w:val="00160C60"/>
    <w:rsid w:val="0016123C"/>
    <w:rsid w:val="00161545"/>
    <w:rsid w:val="001616CA"/>
    <w:rsid w:val="0016181D"/>
    <w:rsid w:val="0016190C"/>
    <w:rsid w:val="001619DC"/>
    <w:rsid w:val="00161D4F"/>
    <w:rsid w:val="00161E13"/>
    <w:rsid w:val="00161EBC"/>
    <w:rsid w:val="00161F60"/>
    <w:rsid w:val="00162526"/>
    <w:rsid w:val="0016270A"/>
    <w:rsid w:val="0016299A"/>
    <w:rsid w:val="00162CD7"/>
    <w:rsid w:val="00162E92"/>
    <w:rsid w:val="00162EF6"/>
    <w:rsid w:val="00163360"/>
    <w:rsid w:val="0016349D"/>
    <w:rsid w:val="00163733"/>
    <w:rsid w:val="00163C17"/>
    <w:rsid w:val="00163C29"/>
    <w:rsid w:val="00163C3A"/>
    <w:rsid w:val="00163F8D"/>
    <w:rsid w:val="00164307"/>
    <w:rsid w:val="0016446E"/>
    <w:rsid w:val="001644F4"/>
    <w:rsid w:val="00164557"/>
    <w:rsid w:val="001646FB"/>
    <w:rsid w:val="001648AC"/>
    <w:rsid w:val="00164E6D"/>
    <w:rsid w:val="00164F8D"/>
    <w:rsid w:val="00165121"/>
    <w:rsid w:val="00165559"/>
    <w:rsid w:val="00165650"/>
    <w:rsid w:val="00165B58"/>
    <w:rsid w:val="00165BA8"/>
    <w:rsid w:val="00165C08"/>
    <w:rsid w:val="00165C8D"/>
    <w:rsid w:val="00165D03"/>
    <w:rsid w:val="00166093"/>
    <w:rsid w:val="0016614F"/>
    <w:rsid w:val="00166462"/>
    <w:rsid w:val="001665BB"/>
    <w:rsid w:val="00166626"/>
    <w:rsid w:val="00166B37"/>
    <w:rsid w:val="00166D7C"/>
    <w:rsid w:val="00166EB3"/>
    <w:rsid w:val="00167035"/>
    <w:rsid w:val="00167096"/>
    <w:rsid w:val="001670BA"/>
    <w:rsid w:val="00167480"/>
    <w:rsid w:val="00167483"/>
    <w:rsid w:val="00167A29"/>
    <w:rsid w:val="00167A62"/>
    <w:rsid w:val="00167B03"/>
    <w:rsid w:val="00167EFB"/>
    <w:rsid w:val="00170548"/>
    <w:rsid w:val="0017057A"/>
    <w:rsid w:val="00170602"/>
    <w:rsid w:val="00170796"/>
    <w:rsid w:val="00170810"/>
    <w:rsid w:val="001709D7"/>
    <w:rsid w:val="001709DE"/>
    <w:rsid w:val="00170A25"/>
    <w:rsid w:val="00170B20"/>
    <w:rsid w:val="00170BC6"/>
    <w:rsid w:val="00170C63"/>
    <w:rsid w:val="00171106"/>
    <w:rsid w:val="001711CA"/>
    <w:rsid w:val="0017136D"/>
    <w:rsid w:val="00171414"/>
    <w:rsid w:val="001715B0"/>
    <w:rsid w:val="00171643"/>
    <w:rsid w:val="00171669"/>
    <w:rsid w:val="0017180B"/>
    <w:rsid w:val="001718F5"/>
    <w:rsid w:val="00171BFF"/>
    <w:rsid w:val="00171C13"/>
    <w:rsid w:val="00171C49"/>
    <w:rsid w:val="00171D28"/>
    <w:rsid w:val="00171DAF"/>
    <w:rsid w:val="00171FCA"/>
    <w:rsid w:val="001721BF"/>
    <w:rsid w:val="001723F5"/>
    <w:rsid w:val="0017246F"/>
    <w:rsid w:val="0017249E"/>
    <w:rsid w:val="001725F6"/>
    <w:rsid w:val="0017285C"/>
    <w:rsid w:val="001729C0"/>
    <w:rsid w:val="00172C1F"/>
    <w:rsid w:val="00172E67"/>
    <w:rsid w:val="00173203"/>
    <w:rsid w:val="00173260"/>
    <w:rsid w:val="00173295"/>
    <w:rsid w:val="00173375"/>
    <w:rsid w:val="001733A7"/>
    <w:rsid w:val="001736A1"/>
    <w:rsid w:val="0017372C"/>
    <w:rsid w:val="001738B9"/>
    <w:rsid w:val="0017399C"/>
    <w:rsid w:val="00173AB9"/>
    <w:rsid w:val="00173C95"/>
    <w:rsid w:val="00173D7F"/>
    <w:rsid w:val="00173EA1"/>
    <w:rsid w:val="00174162"/>
    <w:rsid w:val="0017438F"/>
    <w:rsid w:val="00174617"/>
    <w:rsid w:val="001747FB"/>
    <w:rsid w:val="0017481E"/>
    <w:rsid w:val="0017483A"/>
    <w:rsid w:val="001748FC"/>
    <w:rsid w:val="00174A8D"/>
    <w:rsid w:val="00174CE8"/>
    <w:rsid w:val="00174D3C"/>
    <w:rsid w:val="00174E93"/>
    <w:rsid w:val="00175236"/>
    <w:rsid w:val="0017531F"/>
    <w:rsid w:val="001753D6"/>
    <w:rsid w:val="0017541B"/>
    <w:rsid w:val="00175458"/>
    <w:rsid w:val="001754FE"/>
    <w:rsid w:val="00175565"/>
    <w:rsid w:val="0017562B"/>
    <w:rsid w:val="001756AB"/>
    <w:rsid w:val="0017577D"/>
    <w:rsid w:val="00175AD2"/>
    <w:rsid w:val="00175B40"/>
    <w:rsid w:val="00175D80"/>
    <w:rsid w:val="00175FBE"/>
    <w:rsid w:val="00176022"/>
    <w:rsid w:val="00176256"/>
    <w:rsid w:val="001763A1"/>
    <w:rsid w:val="00176A40"/>
    <w:rsid w:val="00176ADC"/>
    <w:rsid w:val="00177020"/>
    <w:rsid w:val="00177027"/>
    <w:rsid w:val="00177056"/>
    <w:rsid w:val="00177380"/>
    <w:rsid w:val="001773AF"/>
    <w:rsid w:val="00177479"/>
    <w:rsid w:val="001774F1"/>
    <w:rsid w:val="00177747"/>
    <w:rsid w:val="00177790"/>
    <w:rsid w:val="00177886"/>
    <w:rsid w:val="001779FC"/>
    <w:rsid w:val="00177A8E"/>
    <w:rsid w:val="00177D8E"/>
    <w:rsid w:val="0018010F"/>
    <w:rsid w:val="001801B0"/>
    <w:rsid w:val="001801F3"/>
    <w:rsid w:val="00180236"/>
    <w:rsid w:val="001802A7"/>
    <w:rsid w:val="001804D2"/>
    <w:rsid w:val="00180564"/>
    <w:rsid w:val="00180B5A"/>
    <w:rsid w:val="00180BB4"/>
    <w:rsid w:val="00181069"/>
    <w:rsid w:val="001811AF"/>
    <w:rsid w:val="0018144A"/>
    <w:rsid w:val="00181550"/>
    <w:rsid w:val="001816E8"/>
    <w:rsid w:val="001817D7"/>
    <w:rsid w:val="00181A0C"/>
    <w:rsid w:val="00181D7E"/>
    <w:rsid w:val="00181D87"/>
    <w:rsid w:val="00181F11"/>
    <w:rsid w:val="00181F8C"/>
    <w:rsid w:val="001820BF"/>
    <w:rsid w:val="00182253"/>
    <w:rsid w:val="00182469"/>
    <w:rsid w:val="0018252C"/>
    <w:rsid w:val="00182570"/>
    <w:rsid w:val="0018299F"/>
    <w:rsid w:val="00182C17"/>
    <w:rsid w:val="00182C9F"/>
    <w:rsid w:val="00182D17"/>
    <w:rsid w:val="00182D23"/>
    <w:rsid w:val="00182DA3"/>
    <w:rsid w:val="00183572"/>
    <w:rsid w:val="00183680"/>
    <w:rsid w:val="001836F7"/>
    <w:rsid w:val="00183789"/>
    <w:rsid w:val="001837C6"/>
    <w:rsid w:val="0018387E"/>
    <w:rsid w:val="001838E8"/>
    <w:rsid w:val="00183942"/>
    <w:rsid w:val="00183986"/>
    <w:rsid w:val="001839F7"/>
    <w:rsid w:val="00183A3C"/>
    <w:rsid w:val="00183D5D"/>
    <w:rsid w:val="00183E17"/>
    <w:rsid w:val="00183EC1"/>
    <w:rsid w:val="0018410C"/>
    <w:rsid w:val="0018424A"/>
    <w:rsid w:val="00184260"/>
    <w:rsid w:val="0018426B"/>
    <w:rsid w:val="00184352"/>
    <w:rsid w:val="001847FA"/>
    <w:rsid w:val="001848B1"/>
    <w:rsid w:val="00184C58"/>
    <w:rsid w:val="00184FED"/>
    <w:rsid w:val="0018525B"/>
    <w:rsid w:val="001852B6"/>
    <w:rsid w:val="00185E99"/>
    <w:rsid w:val="00186053"/>
    <w:rsid w:val="00186486"/>
    <w:rsid w:val="001865A7"/>
    <w:rsid w:val="001865F2"/>
    <w:rsid w:val="00186649"/>
    <w:rsid w:val="0018682E"/>
    <w:rsid w:val="00186866"/>
    <w:rsid w:val="00186E0B"/>
    <w:rsid w:val="00186EA4"/>
    <w:rsid w:val="00186F24"/>
    <w:rsid w:val="00187006"/>
    <w:rsid w:val="001871E0"/>
    <w:rsid w:val="001873F3"/>
    <w:rsid w:val="0018747D"/>
    <w:rsid w:val="0018776A"/>
    <w:rsid w:val="001877A6"/>
    <w:rsid w:val="001877C2"/>
    <w:rsid w:val="00187A1E"/>
    <w:rsid w:val="00187C0D"/>
    <w:rsid w:val="00187C57"/>
    <w:rsid w:val="00187C83"/>
    <w:rsid w:val="00187F6D"/>
    <w:rsid w:val="0019000F"/>
    <w:rsid w:val="001900B0"/>
    <w:rsid w:val="00190425"/>
    <w:rsid w:val="001909AF"/>
    <w:rsid w:val="00190B2D"/>
    <w:rsid w:val="00190B5C"/>
    <w:rsid w:val="00190C46"/>
    <w:rsid w:val="00191081"/>
    <w:rsid w:val="0019160A"/>
    <w:rsid w:val="0019163B"/>
    <w:rsid w:val="001917CC"/>
    <w:rsid w:val="00191AB4"/>
    <w:rsid w:val="00191C63"/>
    <w:rsid w:val="00191D9B"/>
    <w:rsid w:val="00191ED6"/>
    <w:rsid w:val="00191F09"/>
    <w:rsid w:val="00192388"/>
    <w:rsid w:val="0019250C"/>
    <w:rsid w:val="00192767"/>
    <w:rsid w:val="00192793"/>
    <w:rsid w:val="0019297D"/>
    <w:rsid w:val="00192E8A"/>
    <w:rsid w:val="00193527"/>
    <w:rsid w:val="00193825"/>
    <w:rsid w:val="00193C0C"/>
    <w:rsid w:val="00193EE8"/>
    <w:rsid w:val="00194110"/>
    <w:rsid w:val="00194193"/>
    <w:rsid w:val="0019425D"/>
    <w:rsid w:val="0019431E"/>
    <w:rsid w:val="001943EA"/>
    <w:rsid w:val="001947F2"/>
    <w:rsid w:val="00194AAA"/>
    <w:rsid w:val="00194AF5"/>
    <w:rsid w:val="00194B7E"/>
    <w:rsid w:val="00194BE6"/>
    <w:rsid w:val="00195707"/>
    <w:rsid w:val="0019570C"/>
    <w:rsid w:val="001959DD"/>
    <w:rsid w:val="00195B8D"/>
    <w:rsid w:val="00195B9C"/>
    <w:rsid w:val="00195BEF"/>
    <w:rsid w:val="00195CA6"/>
    <w:rsid w:val="00195DCA"/>
    <w:rsid w:val="0019604C"/>
    <w:rsid w:val="00196322"/>
    <w:rsid w:val="00196440"/>
    <w:rsid w:val="0019658B"/>
    <w:rsid w:val="00196811"/>
    <w:rsid w:val="00196A51"/>
    <w:rsid w:val="00196BB9"/>
    <w:rsid w:val="00196D2A"/>
    <w:rsid w:val="00196EA8"/>
    <w:rsid w:val="00196F61"/>
    <w:rsid w:val="00196FA5"/>
    <w:rsid w:val="001972CE"/>
    <w:rsid w:val="0019734E"/>
    <w:rsid w:val="00197448"/>
    <w:rsid w:val="00197472"/>
    <w:rsid w:val="0019763A"/>
    <w:rsid w:val="0019768F"/>
    <w:rsid w:val="00197789"/>
    <w:rsid w:val="0019787F"/>
    <w:rsid w:val="00197F40"/>
    <w:rsid w:val="00197F59"/>
    <w:rsid w:val="001A0169"/>
    <w:rsid w:val="001A020F"/>
    <w:rsid w:val="001A024D"/>
    <w:rsid w:val="001A032A"/>
    <w:rsid w:val="001A060A"/>
    <w:rsid w:val="001A07B6"/>
    <w:rsid w:val="001A08C1"/>
    <w:rsid w:val="001A0A73"/>
    <w:rsid w:val="001A0EF1"/>
    <w:rsid w:val="001A1120"/>
    <w:rsid w:val="001A118D"/>
    <w:rsid w:val="001A11A4"/>
    <w:rsid w:val="001A11F4"/>
    <w:rsid w:val="001A12EA"/>
    <w:rsid w:val="001A1621"/>
    <w:rsid w:val="001A1A9A"/>
    <w:rsid w:val="001A1A9F"/>
    <w:rsid w:val="001A1B14"/>
    <w:rsid w:val="001A1C0A"/>
    <w:rsid w:val="001A1CFC"/>
    <w:rsid w:val="001A1D26"/>
    <w:rsid w:val="001A1E6B"/>
    <w:rsid w:val="001A1F67"/>
    <w:rsid w:val="001A2685"/>
    <w:rsid w:val="001A271D"/>
    <w:rsid w:val="001A2764"/>
    <w:rsid w:val="001A293A"/>
    <w:rsid w:val="001A2A9A"/>
    <w:rsid w:val="001A2CF9"/>
    <w:rsid w:val="001A2EDD"/>
    <w:rsid w:val="001A2F77"/>
    <w:rsid w:val="001A3142"/>
    <w:rsid w:val="001A3148"/>
    <w:rsid w:val="001A3318"/>
    <w:rsid w:val="001A359F"/>
    <w:rsid w:val="001A3601"/>
    <w:rsid w:val="001A37F2"/>
    <w:rsid w:val="001A3877"/>
    <w:rsid w:val="001A3B05"/>
    <w:rsid w:val="001A3E19"/>
    <w:rsid w:val="001A3E9E"/>
    <w:rsid w:val="001A3F3F"/>
    <w:rsid w:val="001A40ED"/>
    <w:rsid w:val="001A4141"/>
    <w:rsid w:val="001A4319"/>
    <w:rsid w:val="001A44F7"/>
    <w:rsid w:val="001A44F9"/>
    <w:rsid w:val="001A479E"/>
    <w:rsid w:val="001A48BE"/>
    <w:rsid w:val="001A4C40"/>
    <w:rsid w:val="001A4F3C"/>
    <w:rsid w:val="001A50C3"/>
    <w:rsid w:val="001A52BB"/>
    <w:rsid w:val="001A56DE"/>
    <w:rsid w:val="001A5710"/>
    <w:rsid w:val="001A5805"/>
    <w:rsid w:val="001A5A6F"/>
    <w:rsid w:val="001A5B8A"/>
    <w:rsid w:val="001A5BC6"/>
    <w:rsid w:val="001A5C09"/>
    <w:rsid w:val="001A5EBA"/>
    <w:rsid w:val="001A601B"/>
    <w:rsid w:val="001A60CE"/>
    <w:rsid w:val="001A60DE"/>
    <w:rsid w:val="001A668C"/>
    <w:rsid w:val="001A6DC9"/>
    <w:rsid w:val="001A6EF8"/>
    <w:rsid w:val="001A6FEE"/>
    <w:rsid w:val="001A712B"/>
    <w:rsid w:val="001A7291"/>
    <w:rsid w:val="001A7424"/>
    <w:rsid w:val="001A7502"/>
    <w:rsid w:val="001A7549"/>
    <w:rsid w:val="001A76FE"/>
    <w:rsid w:val="001A789E"/>
    <w:rsid w:val="001A7964"/>
    <w:rsid w:val="001A79F6"/>
    <w:rsid w:val="001A7D9D"/>
    <w:rsid w:val="001A7DCF"/>
    <w:rsid w:val="001B0138"/>
    <w:rsid w:val="001B01F3"/>
    <w:rsid w:val="001B0297"/>
    <w:rsid w:val="001B04EB"/>
    <w:rsid w:val="001B0518"/>
    <w:rsid w:val="001B0AFA"/>
    <w:rsid w:val="001B0C47"/>
    <w:rsid w:val="001B0CFA"/>
    <w:rsid w:val="001B16AC"/>
    <w:rsid w:val="001B1854"/>
    <w:rsid w:val="001B18A9"/>
    <w:rsid w:val="001B193F"/>
    <w:rsid w:val="001B1954"/>
    <w:rsid w:val="001B195A"/>
    <w:rsid w:val="001B1B93"/>
    <w:rsid w:val="001B1C18"/>
    <w:rsid w:val="001B1E59"/>
    <w:rsid w:val="001B22B5"/>
    <w:rsid w:val="001B280D"/>
    <w:rsid w:val="001B2826"/>
    <w:rsid w:val="001B2E06"/>
    <w:rsid w:val="001B2EB5"/>
    <w:rsid w:val="001B308C"/>
    <w:rsid w:val="001B32F2"/>
    <w:rsid w:val="001B338B"/>
    <w:rsid w:val="001B33F1"/>
    <w:rsid w:val="001B3450"/>
    <w:rsid w:val="001B3569"/>
    <w:rsid w:val="001B359D"/>
    <w:rsid w:val="001B35C4"/>
    <w:rsid w:val="001B388B"/>
    <w:rsid w:val="001B3B53"/>
    <w:rsid w:val="001B3BD7"/>
    <w:rsid w:val="001B4371"/>
    <w:rsid w:val="001B4417"/>
    <w:rsid w:val="001B4470"/>
    <w:rsid w:val="001B4BF1"/>
    <w:rsid w:val="001B4C12"/>
    <w:rsid w:val="001B4C99"/>
    <w:rsid w:val="001B52FD"/>
    <w:rsid w:val="001B53A7"/>
    <w:rsid w:val="001B5417"/>
    <w:rsid w:val="001B553D"/>
    <w:rsid w:val="001B55AE"/>
    <w:rsid w:val="001B55DE"/>
    <w:rsid w:val="001B5853"/>
    <w:rsid w:val="001B59C3"/>
    <w:rsid w:val="001B5CE6"/>
    <w:rsid w:val="001B5E7D"/>
    <w:rsid w:val="001B6088"/>
    <w:rsid w:val="001B6371"/>
    <w:rsid w:val="001B64EC"/>
    <w:rsid w:val="001B663B"/>
    <w:rsid w:val="001B689B"/>
    <w:rsid w:val="001B69ED"/>
    <w:rsid w:val="001B6C36"/>
    <w:rsid w:val="001B6E1F"/>
    <w:rsid w:val="001B7064"/>
    <w:rsid w:val="001B7599"/>
    <w:rsid w:val="001B7838"/>
    <w:rsid w:val="001B7AD8"/>
    <w:rsid w:val="001B7B52"/>
    <w:rsid w:val="001B7CAF"/>
    <w:rsid w:val="001B7DD0"/>
    <w:rsid w:val="001C01B0"/>
    <w:rsid w:val="001C023F"/>
    <w:rsid w:val="001C0532"/>
    <w:rsid w:val="001C06EF"/>
    <w:rsid w:val="001C08D6"/>
    <w:rsid w:val="001C0A2E"/>
    <w:rsid w:val="001C0AE9"/>
    <w:rsid w:val="001C0B87"/>
    <w:rsid w:val="001C0C17"/>
    <w:rsid w:val="001C0D65"/>
    <w:rsid w:val="001C0D8F"/>
    <w:rsid w:val="001C0E35"/>
    <w:rsid w:val="001C0F31"/>
    <w:rsid w:val="001C10D2"/>
    <w:rsid w:val="001C1545"/>
    <w:rsid w:val="001C162F"/>
    <w:rsid w:val="001C174C"/>
    <w:rsid w:val="001C18C4"/>
    <w:rsid w:val="001C18F3"/>
    <w:rsid w:val="001C1A9D"/>
    <w:rsid w:val="001C1C8B"/>
    <w:rsid w:val="001C2071"/>
    <w:rsid w:val="001C216F"/>
    <w:rsid w:val="001C22A7"/>
    <w:rsid w:val="001C2500"/>
    <w:rsid w:val="001C2522"/>
    <w:rsid w:val="001C278C"/>
    <w:rsid w:val="001C2D67"/>
    <w:rsid w:val="001C2D69"/>
    <w:rsid w:val="001C2EC8"/>
    <w:rsid w:val="001C3313"/>
    <w:rsid w:val="001C3315"/>
    <w:rsid w:val="001C347C"/>
    <w:rsid w:val="001C36CD"/>
    <w:rsid w:val="001C3887"/>
    <w:rsid w:val="001C3A9D"/>
    <w:rsid w:val="001C3BE6"/>
    <w:rsid w:val="001C4667"/>
    <w:rsid w:val="001C4718"/>
    <w:rsid w:val="001C49BE"/>
    <w:rsid w:val="001C4AB7"/>
    <w:rsid w:val="001C4ACC"/>
    <w:rsid w:val="001C4CDC"/>
    <w:rsid w:val="001C4D86"/>
    <w:rsid w:val="001C4F03"/>
    <w:rsid w:val="001C4F85"/>
    <w:rsid w:val="001C52A6"/>
    <w:rsid w:val="001C5583"/>
    <w:rsid w:val="001C55BD"/>
    <w:rsid w:val="001C56C9"/>
    <w:rsid w:val="001C57CE"/>
    <w:rsid w:val="001C5D78"/>
    <w:rsid w:val="001C5DA7"/>
    <w:rsid w:val="001C5F41"/>
    <w:rsid w:val="001C612E"/>
    <w:rsid w:val="001C6131"/>
    <w:rsid w:val="001C6436"/>
    <w:rsid w:val="001C64E2"/>
    <w:rsid w:val="001C6513"/>
    <w:rsid w:val="001C677A"/>
    <w:rsid w:val="001C691D"/>
    <w:rsid w:val="001C69EA"/>
    <w:rsid w:val="001C6EEE"/>
    <w:rsid w:val="001C6EF1"/>
    <w:rsid w:val="001C7033"/>
    <w:rsid w:val="001C7040"/>
    <w:rsid w:val="001C72E6"/>
    <w:rsid w:val="001C744D"/>
    <w:rsid w:val="001C74D3"/>
    <w:rsid w:val="001C76E3"/>
    <w:rsid w:val="001C77A9"/>
    <w:rsid w:val="001C799A"/>
    <w:rsid w:val="001C7C2A"/>
    <w:rsid w:val="001C7D4E"/>
    <w:rsid w:val="001C7F3C"/>
    <w:rsid w:val="001D0211"/>
    <w:rsid w:val="001D0338"/>
    <w:rsid w:val="001D035C"/>
    <w:rsid w:val="001D0364"/>
    <w:rsid w:val="001D0442"/>
    <w:rsid w:val="001D0558"/>
    <w:rsid w:val="001D06C9"/>
    <w:rsid w:val="001D0B6C"/>
    <w:rsid w:val="001D0CD3"/>
    <w:rsid w:val="001D0E6C"/>
    <w:rsid w:val="001D0FDD"/>
    <w:rsid w:val="001D0FE7"/>
    <w:rsid w:val="001D1307"/>
    <w:rsid w:val="001D138F"/>
    <w:rsid w:val="001D1494"/>
    <w:rsid w:val="001D1614"/>
    <w:rsid w:val="001D1689"/>
    <w:rsid w:val="001D168C"/>
    <w:rsid w:val="001D1779"/>
    <w:rsid w:val="001D1B51"/>
    <w:rsid w:val="001D1FB4"/>
    <w:rsid w:val="001D2075"/>
    <w:rsid w:val="001D2484"/>
    <w:rsid w:val="001D2492"/>
    <w:rsid w:val="001D2577"/>
    <w:rsid w:val="001D26C1"/>
    <w:rsid w:val="001D2894"/>
    <w:rsid w:val="001D2A55"/>
    <w:rsid w:val="001D2EFF"/>
    <w:rsid w:val="001D3088"/>
    <w:rsid w:val="001D315C"/>
    <w:rsid w:val="001D31ED"/>
    <w:rsid w:val="001D3296"/>
    <w:rsid w:val="001D32BA"/>
    <w:rsid w:val="001D32D5"/>
    <w:rsid w:val="001D3376"/>
    <w:rsid w:val="001D3561"/>
    <w:rsid w:val="001D3798"/>
    <w:rsid w:val="001D382E"/>
    <w:rsid w:val="001D40B3"/>
    <w:rsid w:val="001D4115"/>
    <w:rsid w:val="001D4200"/>
    <w:rsid w:val="001D4293"/>
    <w:rsid w:val="001D42C5"/>
    <w:rsid w:val="001D4E7A"/>
    <w:rsid w:val="001D541B"/>
    <w:rsid w:val="001D55AC"/>
    <w:rsid w:val="001D5EFF"/>
    <w:rsid w:val="001D5F82"/>
    <w:rsid w:val="001D64DB"/>
    <w:rsid w:val="001D65D9"/>
    <w:rsid w:val="001D667D"/>
    <w:rsid w:val="001D68BC"/>
    <w:rsid w:val="001D68DB"/>
    <w:rsid w:val="001D69EE"/>
    <w:rsid w:val="001D6C12"/>
    <w:rsid w:val="001D6E8C"/>
    <w:rsid w:val="001D6FAA"/>
    <w:rsid w:val="001D7411"/>
    <w:rsid w:val="001D7497"/>
    <w:rsid w:val="001D7756"/>
    <w:rsid w:val="001D77AA"/>
    <w:rsid w:val="001D7B4D"/>
    <w:rsid w:val="001D7CE2"/>
    <w:rsid w:val="001D7E40"/>
    <w:rsid w:val="001E0055"/>
    <w:rsid w:val="001E0871"/>
    <w:rsid w:val="001E0D7B"/>
    <w:rsid w:val="001E0DA3"/>
    <w:rsid w:val="001E1042"/>
    <w:rsid w:val="001E19E7"/>
    <w:rsid w:val="001E1E44"/>
    <w:rsid w:val="001E2295"/>
    <w:rsid w:val="001E25B7"/>
    <w:rsid w:val="001E2942"/>
    <w:rsid w:val="001E2EA3"/>
    <w:rsid w:val="001E3341"/>
    <w:rsid w:val="001E3401"/>
    <w:rsid w:val="001E34B3"/>
    <w:rsid w:val="001E36E6"/>
    <w:rsid w:val="001E378A"/>
    <w:rsid w:val="001E37CB"/>
    <w:rsid w:val="001E3AF1"/>
    <w:rsid w:val="001E3CCD"/>
    <w:rsid w:val="001E44B1"/>
    <w:rsid w:val="001E44D2"/>
    <w:rsid w:val="001E48C0"/>
    <w:rsid w:val="001E4A41"/>
    <w:rsid w:val="001E4A60"/>
    <w:rsid w:val="001E4B50"/>
    <w:rsid w:val="001E4D7E"/>
    <w:rsid w:val="001E4E37"/>
    <w:rsid w:val="001E4E6A"/>
    <w:rsid w:val="001E5174"/>
    <w:rsid w:val="001E51AD"/>
    <w:rsid w:val="001E56EB"/>
    <w:rsid w:val="001E572D"/>
    <w:rsid w:val="001E577C"/>
    <w:rsid w:val="001E5889"/>
    <w:rsid w:val="001E5B4F"/>
    <w:rsid w:val="001E5BC6"/>
    <w:rsid w:val="001E5DAD"/>
    <w:rsid w:val="001E5E1F"/>
    <w:rsid w:val="001E60B5"/>
    <w:rsid w:val="001E6223"/>
    <w:rsid w:val="001E6417"/>
    <w:rsid w:val="001E6423"/>
    <w:rsid w:val="001E64BF"/>
    <w:rsid w:val="001E69F9"/>
    <w:rsid w:val="001E6A30"/>
    <w:rsid w:val="001E6A4A"/>
    <w:rsid w:val="001E6CC1"/>
    <w:rsid w:val="001E6CD9"/>
    <w:rsid w:val="001E6F63"/>
    <w:rsid w:val="001E705E"/>
    <w:rsid w:val="001E7433"/>
    <w:rsid w:val="001E754F"/>
    <w:rsid w:val="001E7708"/>
    <w:rsid w:val="001E782A"/>
    <w:rsid w:val="001E789D"/>
    <w:rsid w:val="001E79C4"/>
    <w:rsid w:val="001E7A34"/>
    <w:rsid w:val="001E7B23"/>
    <w:rsid w:val="001E7CDB"/>
    <w:rsid w:val="001E7F44"/>
    <w:rsid w:val="001F0163"/>
    <w:rsid w:val="001F04A3"/>
    <w:rsid w:val="001F0835"/>
    <w:rsid w:val="001F088E"/>
    <w:rsid w:val="001F10DD"/>
    <w:rsid w:val="001F122D"/>
    <w:rsid w:val="001F1321"/>
    <w:rsid w:val="001F1353"/>
    <w:rsid w:val="001F14DD"/>
    <w:rsid w:val="001F153C"/>
    <w:rsid w:val="001F154B"/>
    <w:rsid w:val="001F1789"/>
    <w:rsid w:val="001F1963"/>
    <w:rsid w:val="001F1BB1"/>
    <w:rsid w:val="001F1BBD"/>
    <w:rsid w:val="001F1E6A"/>
    <w:rsid w:val="001F1FAE"/>
    <w:rsid w:val="001F2420"/>
    <w:rsid w:val="001F24E0"/>
    <w:rsid w:val="001F2785"/>
    <w:rsid w:val="001F2CE7"/>
    <w:rsid w:val="001F301C"/>
    <w:rsid w:val="001F33B5"/>
    <w:rsid w:val="001F36F1"/>
    <w:rsid w:val="001F3914"/>
    <w:rsid w:val="001F3F48"/>
    <w:rsid w:val="001F4039"/>
    <w:rsid w:val="001F40D9"/>
    <w:rsid w:val="001F417E"/>
    <w:rsid w:val="001F473D"/>
    <w:rsid w:val="001F4961"/>
    <w:rsid w:val="001F51FA"/>
    <w:rsid w:val="001F541F"/>
    <w:rsid w:val="001F54B4"/>
    <w:rsid w:val="001F57D2"/>
    <w:rsid w:val="001F57D9"/>
    <w:rsid w:val="001F5B1D"/>
    <w:rsid w:val="001F5E54"/>
    <w:rsid w:val="001F5ED6"/>
    <w:rsid w:val="001F60EB"/>
    <w:rsid w:val="001F628A"/>
    <w:rsid w:val="001F64E4"/>
    <w:rsid w:val="001F698E"/>
    <w:rsid w:val="001F6BEF"/>
    <w:rsid w:val="001F6D47"/>
    <w:rsid w:val="001F6ED3"/>
    <w:rsid w:val="001F7080"/>
    <w:rsid w:val="001F7134"/>
    <w:rsid w:val="001F72A0"/>
    <w:rsid w:val="001F740A"/>
    <w:rsid w:val="001F7457"/>
    <w:rsid w:val="001F78D8"/>
    <w:rsid w:val="001F798F"/>
    <w:rsid w:val="0020083C"/>
    <w:rsid w:val="002008E8"/>
    <w:rsid w:val="00200C98"/>
    <w:rsid w:val="00200CF7"/>
    <w:rsid w:val="00200E8F"/>
    <w:rsid w:val="00201001"/>
    <w:rsid w:val="002012CA"/>
    <w:rsid w:val="002013C9"/>
    <w:rsid w:val="002014A4"/>
    <w:rsid w:val="002015BC"/>
    <w:rsid w:val="002017C1"/>
    <w:rsid w:val="00201C33"/>
    <w:rsid w:val="00201E33"/>
    <w:rsid w:val="002020E7"/>
    <w:rsid w:val="002021FB"/>
    <w:rsid w:val="002027CD"/>
    <w:rsid w:val="00202B07"/>
    <w:rsid w:val="00202F90"/>
    <w:rsid w:val="002032D3"/>
    <w:rsid w:val="002032FD"/>
    <w:rsid w:val="0020333C"/>
    <w:rsid w:val="00203477"/>
    <w:rsid w:val="002034F3"/>
    <w:rsid w:val="002035B9"/>
    <w:rsid w:val="00203656"/>
    <w:rsid w:val="002036DE"/>
    <w:rsid w:val="00203954"/>
    <w:rsid w:val="00203B42"/>
    <w:rsid w:val="00203EC5"/>
    <w:rsid w:val="00203F34"/>
    <w:rsid w:val="00204143"/>
    <w:rsid w:val="00204549"/>
    <w:rsid w:val="002048A4"/>
    <w:rsid w:val="00204BA5"/>
    <w:rsid w:val="00204CDA"/>
    <w:rsid w:val="00204D59"/>
    <w:rsid w:val="002050C5"/>
    <w:rsid w:val="002050E5"/>
    <w:rsid w:val="00205455"/>
    <w:rsid w:val="00205701"/>
    <w:rsid w:val="00205796"/>
    <w:rsid w:val="0020584B"/>
    <w:rsid w:val="00205AC5"/>
    <w:rsid w:val="00205B79"/>
    <w:rsid w:val="00206109"/>
    <w:rsid w:val="00206535"/>
    <w:rsid w:val="002068E3"/>
    <w:rsid w:val="00206A73"/>
    <w:rsid w:val="00206ACB"/>
    <w:rsid w:val="0020702E"/>
    <w:rsid w:val="0020719D"/>
    <w:rsid w:val="002079DD"/>
    <w:rsid w:val="00207E63"/>
    <w:rsid w:val="002100D6"/>
    <w:rsid w:val="00210207"/>
    <w:rsid w:val="002102DE"/>
    <w:rsid w:val="002103E8"/>
    <w:rsid w:val="002105CC"/>
    <w:rsid w:val="00210652"/>
    <w:rsid w:val="0021080D"/>
    <w:rsid w:val="002113E7"/>
    <w:rsid w:val="00211722"/>
    <w:rsid w:val="002117C0"/>
    <w:rsid w:val="00211803"/>
    <w:rsid w:val="0021190C"/>
    <w:rsid w:val="00211AE0"/>
    <w:rsid w:val="00211D36"/>
    <w:rsid w:val="00211D51"/>
    <w:rsid w:val="00211F62"/>
    <w:rsid w:val="00211FBC"/>
    <w:rsid w:val="00212435"/>
    <w:rsid w:val="002126F5"/>
    <w:rsid w:val="0021288A"/>
    <w:rsid w:val="00212902"/>
    <w:rsid w:val="00212979"/>
    <w:rsid w:val="00212B97"/>
    <w:rsid w:val="00212BEA"/>
    <w:rsid w:val="00212DF4"/>
    <w:rsid w:val="00212E17"/>
    <w:rsid w:val="00212E67"/>
    <w:rsid w:val="00212FD5"/>
    <w:rsid w:val="00213202"/>
    <w:rsid w:val="00213212"/>
    <w:rsid w:val="0021327C"/>
    <w:rsid w:val="0021342E"/>
    <w:rsid w:val="0021350F"/>
    <w:rsid w:val="00213544"/>
    <w:rsid w:val="002137F6"/>
    <w:rsid w:val="00213B1B"/>
    <w:rsid w:val="00213D0B"/>
    <w:rsid w:val="00213D73"/>
    <w:rsid w:val="0021418F"/>
    <w:rsid w:val="00214202"/>
    <w:rsid w:val="002144CC"/>
    <w:rsid w:val="002146B6"/>
    <w:rsid w:val="002146FF"/>
    <w:rsid w:val="0021470B"/>
    <w:rsid w:val="0021483A"/>
    <w:rsid w:val="00214899"/>
    <w:rsid w:val="00214D7C"/>
    <w:rsid w:val="00214F3E"/>
    <w:rsid w:val="0021518B"/>
    <w:rsid w:val="0021544D"/>
    <w:rsid w:val="00215493"/>
    <w:rsid w:val="0021554A"/>
    <w:rsid w:val="002157E8"/>
    <w:rsid w:val="00215904"/>
    <w:rsid w:val="00215968"/>
    <w:rsid w:val="002159DD"/>
    <w:rsid w:val="002159E8"/>
    <w:rsid w:val="00215B1D"/>
    <w:rsid w:val="00215D42"/>
    <w:rsid w:val="00215EBF"/>
    <w:rsid w:val="00215FD0"/>
    <w:rsid w:val="00216232"/>
    <w:rsid w:val="00216805"/>
    <w:rsid w:val="00216895"/>
    <w:rsid w:val="00216A1A"/>
    <w:rsid w:val="00216C6F"/>
    <w:rsid w:val="0021723A"/>
    <w:rsid w:val="0021744D"/>
    <w:rsid w:val="002176F8"/>
    <w:rsid w:val="00217D04"/>
    <w:rsid w:val="00217D71"/>
    <w:rsid w:val="0022003F"/>
    <w:rsid w:val="0022009A"/>
    <w:rsid w:val="0022022E"/>
    <w:rsid w:val="00220321"/>
    <w:rsid w:val="0022034B"/>
    <w:rsid w:val="002203AE"/>
    <w:rsid w:val="0022061F"/>
    <w:rsid w:val="002206FF"/>
    <w:rsid w:val="0022070D"/>
    <w:rsid w:val="00220A08"/>
    <w:rsid w:val="00220C49"/>
    <w:rsid w:val="00220EF8"/>
    <w:rsid w:val="00221030"/>
    <w:rsid w:val="0022113F"/>
    <w:rsid w:val="00221248"/>
    <w:rsid w:val="0022128A"/>
    <w:rsid w:val="0022132E"/>
    <w:rsid w:val="00221A10"/>
    <w:rsid w:val="00221A5B"/>
    <w:rsid w:val="00221E8E"/>
    <w:rsid w:val="00221EEF"/>
    <w:rsid w:val="0022217A"/>
    <w:rsid w:val="002225D0"/>
    <w:rsid w:val="00222877"/>
    <w:rsid w:val="00222913"/>
    <w:rsid w:val="00222B86"/>
    <w:rsid w:val="00222E07"/>
    <w:rsid w:val="00223013"/>
    <w:rsid w:val="0022310F"/>
    <w:rsid w:val="0022334B"/>
    <w:rsid w:val="002235B9"/>
    <w:rsid w:val="0022366D"/>
    <w:rsid w:val="00223690"/>
    <w:rsid w:val="00223CF0"/>
    <w:rsid w:val="00223D77"/>
    <w:rsid w:val="002240C3"/>
    <w:rsid w:val="0022426C"/>
    <w:rsid w:val="002242C7"/>
    <w:rsid w:val="0022477A"/>
    <w:rsid w:val="002249D7"/>
    <w:rsid w:val="00224CA8"/>
    <w:rsid w:val="00224D90"/>
    <w:rsid w:val="00224F46"/>
    <w:rsid w:val="002250E1"/>
    <w:rsid w:val="00225204"/>
    <w:rsid w:val="002252B2"/>
    <w:rsid w:val="00225351"/>
    <w:rsid w:val="00225383"/>
    <w:rsid w:val="00225396"/>
    <w:rsid w:val="002254CE"/>
    <w:rsid w:val="002255F5"/>
    <w:rsid w:val="002256AE"/>
    <w:rsid w:val="002256D6"/>
    <w:rsid w:val="002257D3"/>
    <w:rsid w:val="0022592B"/>
    <w:rsid w:val="002259C6"/>
    <w:rsid w:val="00225E9C"/>
    <w:rsid w:val="00225F51"/>
    <w:rsid w:val="00225FD5"/>
    <w:rsid w:val="00226046"/>
    <w:rsid w:val="0022624B"/>
    <w:rsid w:val="002262CB"/>
    <w:rsid w:val="002262FF"/>
    <w:rsid w:val="002264FE"/>
    <w:rsid w:val="0022653A"/>
    <w:rsid w:val="002265A7"/>
    <w:rsid w:val="0022691E"/>
    <w:rsid w:val="00226980"/>
    <w:rsid w:val="002269DF"/>
    <w:rsid w:val="00226AD8"/>
    <w:rsid w:val="00226B1D"/>
    <w:rsid w:val="00226C01"/>
    <w:rsid w:val="00226D8E"/>
    <w:rsid w:val="00226F31"/>
    <w:rsid w:val="00226F51"/>
    <w:rsid w:val="002271D7"/>
    <w:rsid w:val="0022723E"/>
    <w:rsid w:val="00227440"/>
    <w:rsid w:val="0022747E"/>
    <w:rsid w:val="0022760B"/>
    <w:rsid w:val="00227720"/>
    <w:rsid w:val="00227825"/>
    <w:rsid w:val="002279B3"/>
    <w:rsid w:val="00227A63"/>
    <w:rsid w:val="00227AA4"/>
    <w:rsid w:val="00227ABE"/>
    <w:rsid w:val="00227DE4"/>
    <w:rsid w:val="00227F28"/>
    <w:rsid w:val="00227FD8"/>
    <w:rsid w:val="0023076C"/>
    <w:rsid w:val="002307A1"/>
    <w:rsid w:val="0023093B"/>
    <w:rsid w:val="002309C2"/>
    <w:rsid w:val="00230CF9"/>
    <w:rsid w:val="00231143"/>
    <w:rsid w:val="00231337"/>
    <w:rsid w:val="0023135F"/>
    <w:rsid w:val="002313A1"/>
    <w:rsid w:val="00231437"/>
    <w:rsid w:val="002315A8"/>
    <w:rsid w:val="002319A4"/>
    <w:rsid w:val="00231A32"/>
    <w:rsid w:val="00231AC4"/>
    <w:rsid w:val="00231B2D"/>
    <w:rsid w:val="00232106"/>
    <w:rsid w:val="00232252"/>
    <w:rsid w:val="0023227D"/>
    <w:rsid w:val="002322E9"/>
    <w:rsid w:val="0023271A"/>
    <w:rsid w:val="00232836"/>
    <w:rsid w:val="0023296A"/>
    <w:rsid w:val="0023298C"/>
    <w:rsid w:val="00232B57"/>
    <w:rsid w:val="00232BD5"/>
    <w:rsid w:val="00233300"/>
    <w:rsid w:val="00233317"/>
    <w:rsid w:val="002333C2"/>
    <w:rsid w:val="002336A2"/>
    <w:rsid w:val="00233807"/>
    <w:rsid w:val="002338B6"/>
    <w:rsid w:val="0023391E"/>
    <w:rsid w:val="00233934"/>
    <w:rsid w:val="00233BDD"/>
    <w:rsid w:val="00234202"/>
    <w:rsid w:val="0023425B"/>
    <w:rsid w:val="0023443C"/>
    <w:rsid w:val="002344E4"/>
    <w:rsid w:val="00234541"/>
    <w:rsid w:val="00234643"/>
    <w:rsid w:val="00234C52"/>
    <w:rsid w:val="00234D4E"/>
    <w:rsid w:val="00235102"/>
    <w:rsid w:val="002354CC"/>
    <w:rsid w:val="002355A5"/>
    <w:rsid w:val="002355C7"/>
    <w:rsid w:val="00235698"/>
    <w:rsid w:val="00235BA7"/>
    <w:rsid w:val="00235C4A"/>
    <w:rsid w:val="00235CD8"/>
    <w:rsid w:val="00235D7A"/>
    <w:rsid w:val="002361AE"/>
    <w:rsid w:val="002361BD"/>
    <w:rsid w:val="002367B3"/>
    <w:rsid w:val="002368A6"/>
    <w:rsid w:val="00236ACA"/>
    <w:rsid w:val="00236BD8"/>
    <w:rsid w:val="00236D45"/>
    <w:rsid w:val="00236ED6"/>
    <w:rsid w:val="0023714E"/>
    <w:rsid w:val="002371E7"/>
    <w:rsid w:val="0023736B"/>
    <w:rsid w:val="00237426"/>
    <w:rsid w:val="00237779"/>
    <w:rsid w:val="0023796B"/>
    <w:rsid w:val="002379BA"/>
    <w:rsid w:val="00237AA1"/>
    <w:rsid w:val="00237BC5"/>
    <w:rsid w:val="00237F58"/>
    <w:rsid w:val="00237F92"/>
    <w:rsid w:val="00240176"/>
    <w:rsid w:val="002401A1"/>
    <w:rsid w:val="00240407"/>
    <w:rsid w:val="002404E9"/>
    <w:rsid w:val="0024083C"/>
    <w:rsid w:val="002408C5"/>
    <w:rsid w:val="00240A6A"/>
    <w:rsid w:val="00240AA2"/>
    <w:rsid w:val="00240BAD"/>
    <w:rsid w:val="00240C53"/>
    <w:rsid w:val="00240D8D"/>
    <w:rsid w:val="00240DF0"/>
    <w:rsid w:val="00240E02"/>
    <w:rsid w:val="00240EE1"/>
    <w:rsid w:val="00240F84"/>
    <w:rsid w:val="00241229"/>
    <w:rsid w:val="00241975"/>
    <w:rsid w:val="00241B71"/>
    <w:rsid w:val="00241C5D"/>
    <w:rsid w:val="00241CFF"/>
    <w:rsid w:val="00241E7E"/>
    <w:rsid w:val="002422B5"/>
    <w:rsid w:val="002423B0"/>
    <w:rsid w:val="002425AB"/>
    <w:rsid w:val="00242823"/>
    <w:rsid w:val="002429CB"/>
    <w:rsid w:val="00242AD5"/>
    <w:rsid w:val="00242BD5"/>
    <w:rsid w:val="00242CD0"/>
    <w:rsid w:val="00242F29"/>
    <w:rsid w:val="00243652"/>
    <w:rsid w:val="00243D81"/>
    <w:rsid w:val="00243DEF"/>
    <w:rsid w:val="00244008"/>
    <w:rsid w:val="0024416D"/>
    <w:rsid w:val="002442C8"/>
    <w:rsid w:val="0024432D"/>
    <w:rsid w:val="00244375"/>
    <w:rsid w:val="002444F9"/>
    <w:rsid w:val="002446A1"/>
    <w:rsid w:val="002447BD"/>
    <w:rsid w:val="00244A09"/>
    <w:rsid w:val="00244BCD"/>
    <w:rsid w:val="00245053"/>
    <w:rsid w:val="00245068"/>
    <w:rsid w:val="002453D2"/>
    <w:rsid w:val="0024543C"/>
    <w:rsid w:val="00245583"/>
    <w:rsid w:val="002455A2"/>
    <w:rsid w:val="002455FB"/>
    <w:rsid w:val="0024561B"/>
    <w:rsid w:val="0024574F"/>
    <w:rsid w:val="00245BB0"/>
    <w:rsid w:val="00245C89"/>
    <w:rsid w:val="00245C9B"/>
    <w:rsid w:val="00245F0C"/>
    <w:rsid w:val="0024616F"/>
    <w:rsid w:val="00246210"/>
    <w:rsid w:val="0024643E"/>
    <w:rsid w:val="002464FD"/>
    <w:rsid w:val="00246552"/>
    <w:rsid w:val="00246806"/>
    <w:rsid w:val="00246846"/>
    <w:rsid w:val="0024699A"/>
    <w:rsid w:val="00246B4D"/>
    <w:rsid w:val="00246B62"/>
    <w:rsid w:val="00246F4F"/>
    <w:rsid w:val="00246FFB"/>
    <w:rsid w:val="00247163"/>
    <w:rsid w:val="002473EF"/>
    <w:rsid w:val="00247556"/>
    <w:rsid w:val="00247658"/>
    <w:rsid w:val="00247A2D"/>
    <w:rsid w:val="00247A3A"/>
    <w:rsid w:val="00247C77"/>
    <w:rsid w:val="00247CF2"/>
    <w:rsid w:val="00247EB6"/>
    <w:rsid w:val="00250066"/>
    <w:rsid w:val="0025056B"/>
    <w:rsid w:val="002505F2"/>
    <w:rsid w:val="00250629"/>
    <w:rsid w:val="00250648"/>
    <w:rsid w:val="002506AA"/>
    <w:rsid w:val="002506E5"/>
    <w:rsid w:val="0025075C"/>
    <w:rsid w:val="0025089D"/>
    <w:rsid w:val="00250CA3"/>
    <w:rsid w:val="00250CE8"/>
    <w:rsid w:val="00250F6F"/>
    <w:rsid w:val="00250FE1"/>
    <w:rsid w:val="002512D1"/>
    <w:rsid w:val="00251606"/>
    <w:rsid w:val="002516F6"/>
    <w:rsid w:val="00251DC3"/>
    <w:rsid w:val="00251EF4"/>
    <w:rsid w:val="00251F2A"/>
    <w:rsid w:val="0025237A"/>
    <w:rsid w:val="00252406"/>
    <w:rsid w:val="00252466"/>
    <w:rsid w:val="002525C7"/>
    <w:rsid w:val="0025260F"/>
    <w:rsid w:val="002526FA"/>
    <w:rsid w:val="00252816"/>
    <w:rsid w:val="00252D5C"/>
    <w:rsid w:val="00252DB6"/>
    <w:rsid w:val="00253010"/>
    <w:rsid w:val="0025308A"/>
    <w:rsid w:val="0025312C"/>
    <w:rsid w:val="00253447"/>
    <w:rsid w:val="00253496"/>
    <w:rsid w:val="0025351E"/>
    <w:rsid w:val="00253B48"/>
    <w:rsid w:val="00253B72"/>
    <w:rsid w:val="00253D9E"/>
    <w:rsid w:val="002541B2"/>
    <w:rsid w:val="00254242"/>
    <w:rsid w:val="00254379"/>
    <w:rsid w:val="002543AD"/>
    <w:rsid w:val="00254578"/>
    <w:rsid w:val="00254868"/>
    <w:rsid w:val="002548A6"/>
    <w:rsid w:val="002548DF"/>
    <w:rsid w:val="00254A1F"/>
    <w:rsid w:val="00254C55"/>
    <w:rsid w:val="00255109"/>
    <w:rsid w:val="0025574E"/>
    <w:rsid w:val="00255882"/>
    <w:rsid w:val="00255AE8"/>
    <w:rsid w:val="00255CC7"/>
    <w:rsid w:val="00255FF3"/>
    <w:rsid w:val="0025607C"/>
    <w:rsid w:val="0025644E"/>
    <w:rsid w:val="002565DE"/>
    <w:rsid w:val="002567D5"/>
    <w:rsid w:val="00256B97"/>
    <w:rsid w:val="00256C93"/>
    <w:rsid w:val="00256F28"/>
    <w:rsid w:val="002572BC"/>
    <w:rsid w:val="00257398"/>
    <w:rsid w:val="002573C8"/>
    <w:rsid w:val="002573EF"/>
    <w:rsid w:val="002574DC"/>
    <w:rsid w:val="00257917"/>
    <w:rsid w:val="00257926"/>
    <w:rsid w:val="00257980"/>
    <w:rsid w:val="00257BE2"/>
    <w:rsid w:val="00257EFD"/>
    <w:rsid w:val="00260071"/>
    <w:rsid w:val="0026014D"/>
    <w:rsid w:val="002601CC"/>
    <w:rsid w:val="00260268"/>
    <w:rsid w:val="002602C2"/>
    <w:rsid w:val="00260312"/>
    <w:rsid w:val="0026034F"/>
    <w:rsid w:val="00260374"/>
    <w:rsid w:val="00260D57"/>
    <w:rsid w:val="0026140B"/>
    <w:rsid w:val="00261641"/>
    <w:rsid w:val="0026173F"/>
    <w:rsid w:val="002618ED"/>
    <w:rsid w:val="00261B03"/>
    <w:rsid w:val="00261BC2"/>
    <w:rsid w:val="00261E7A"/>
    <w:rsid w:val="00261E9D"/>
    <w:rsid w:val="00262545"/>
    <w:rsid w:val="00262645"/>
    <w:rsid w:val="00262776"/>
    <w:rsid w:val="002628A2"/>
    <w:rsid w:val="00262909"/>
    <w:rsid w:val="00262985"/>
    <w:rsid w:val="00262A3A"/>
    <w:rsid w:val="00262B1A"/>
    <w:rsid w:val="00262C30"/>
    <w:rsid w:val="00262C31"/>
    <w:rsid w:val="00262C9A"/>
    <w:rsid w:val="00263067"/>
    <w:rsid w:val="002634CF"/>
    <w:rsid w:val="00263629"/>
    <w:rsid w:val="00263876"/>
    <w:rsid w:val="00263911"/>
    <w:rsid w:val="00263926"/>
    <w:rsid w:val="00263BC5"/>
    <w:rsid w:val="00263BFF"/>
    <w:rsid w:val="00263C13"/>
    <w:rsid w:val="00263CF0"/>
    <w:rsid w:val="00263E8F"/>
    <w:rsid w:val="00263F9C"/>
    <w:rsid w:val="0026415F"/>
    <w:rsid w:val="002642F6"/>
    <w:rsid w:val="002643CE"/>
    <w:rsid w:val="00264506"/>
    <w:rsid w:val="0026472F"/>
    <w:rsid w:val="0026491E"/>
    <w:rsid w:val="00264959"/>
    <w:rsid w:val="00264968"/>
    <w:rsid w:val="00264BBB"/>
    <w:rsid w:val="00264E5B"/>
    <w:rsid w:val="00265228"/>
    <w:rsid w:val="002652CC"/>
    <w:rsid w:val="00265367"/>
    <w:rsid w:val="002654EF"/>
    <w:rsid w:val="0026555E"/>
    <w:rsid w:val="0026573D"/>
    <w:rsid w:val="00265756"/>
    <w:rsid w:val="0026576A"/>
    <w:rsid w:val="0026582B"/>
    <w:rsid w:val="00265B3C"/>
    <w:rsid w:val="00265C00"/>
    <w:rsid w:val="00265C4B"/>
    <w:rsid w:val="00265F3B"/>
    <w:rsid w:val="00266077"/>
    <w:rsid w:val="002661F2"/>
    <w:rsid w:val="00266422"/>
    <w:rsid w:val="0026659F"/>
    <w:rsid w:val="00266BF4"/>
    <w:rsid w:val="00266D1B"/>
    <w:rsid w:val="00266EC8"/>
    <w:rsid w:val="00267149"/>
    <w:rsid w:val="002671D2"/>
    <w:rsid w:val="002675EF"/>
    <w:rsid w:val="002679CD"/>
    <w:rsid w:val="00267E25"/>
    <w:rsid w:val="002704A5"/>
    <w:rsid w:val="00270682"/>
    <w:rsid w:val="00270788"/>
    <w:rsid w:val="00270801"/>
    <w:rsid w:val="00270940"/>
    <w:rsid w:val="00270B98"/>
    <w:rsid w:val="00270F00"/>
    <w:rsid w:val="002710D9"/>
    <w:rsid w:val="0027118B"/>
    <w:rsid w:val="00271662"/>
    <w:rsid w:val="002718D1"/>
    <w:rsid w:val="002719B4"/>
    <w:rsid w:val="00271D29"/>
    <w:rsid w:val="00271DE3"/>
    <w:rsid w:val="00271E4B"/>
    <w:rsid w:val="00271F31"/>
    <w:rsid w:val="00271F3B"/>
    <w:rsid w:val="002725AC"/>
    <w:rsid w:val="002727F8"/>
    <w:rsid w:val="0027288D"/>
    <w:rsid w:val="00272914"/>
    <w:rsid w:val="00272A3C"/>
    <w:rsid w:val="00272C5A"/>
    <w:rsid w:val="00272F7D"/>
    <w:rsid w:val="00272FAF"/>
    <w:rsid w:val="0027310F"/>
    <w:rsid w:val="00273409"/>
    <w:rsid w:val="0027342D"/>
    <w:rsid w:val="002735E8"/>
    <w:rsid w:val="00273822"/>
    <w:rsid w:val="002738B5"/>
    <w:rsid w:val="00273A64"/>
    <w:rsid w:val="00273B3D"/>
    <w:rsid w:val="00274095"/>
    <w:rsid w:val="0027420E"/>
    <w:rsid w:val="00274468"/>
    <w:rsid w:val="0027469C"/>
    <w:rsid w:val="0027497F"/>
    <w:rsid w:val="00274AAC"/>
    <w:rsid w:val="00274B57"/>
    <w:rsid w:val="00274B65"/>
    <w:rsid w:val="00274CAB"/>
    <w:rsid w:val="00274CB9"/>
    <w:rsid w:val="00274FE9"/>
    <w:rsid w:val="00274FFD"/>
    <w:rsid w:val="00275256"/>
    <w:rsid w:val="00275408"/>
    <w:rsid w:val="002755D9"/>
    <w:rsid w:val="00275A8D"/>
    <w:rsid w:val="00275B98"/>
    <w:rsid w:val="00275BAA"/>
    <w:rsid w:val="00275BFA"/>
    <w:rsid w:val="00275C3F"/>
    <w:rsid w:val="00275C6F"/>
    <w:rsid w:val="00275EF2"/>
    <w:rsid w:val="002763A8"/>
    <w:rsid w:val="00276540"/>
    <w:rsid w:val="00276609"/>
    <w:rsid w:val="002767B3"/>
    <w:rsid w:val="00276C33"/>
    <w:rsid w:val="00276DF7"/>
    <w:rsid w:val="00276EDA"/>
    <w:rsid w:val="00276F61"/>
    <w:rsid w:val="00276F88"/>
    <w:rsid w:val="00276FE7"/>
    <w:rsid w:val="00277053"/>
    <w:rsid w:val="0027721C"/>
    <w:rsid w:val="00277489"/>
    <w:rsid w:val="0027751B"/>
    <w:rsid w:val="00277569"/>
    <w:rsid w:val="002775DA"/>
    <w:rsid w:val="00277663"/>
    <w:rsid w:val="00277A4E"/>
    <w:rsid w:val="00277C10"/>
    <w:rsid w:val="00277CEA"/>
    <w:rsid w:val="00277F39"/>
    <w:rsid w:val="00277F41"/>
    <w:rsid w:val="00277F62"/>
    <w:rsid w:val="002802F7"/>
    <w:rsid w:val="002803B8"/>
    <w:rsid w:val="00280437"/>
    <w:rsid w:val="00280973"/>
    <w:rsid w:val="00280A53"/>
    <w:rsid w:val="00280CB2"/>
    <w:rsid w:val="00280FEB"/>
    <w:rsid w:val="0028117E"/>
    <w:rsid w:val="00281183"/>
    <w:rsid w:val="002811E7"/>
    <w:rsid w:val="0028128B"/>
    <w:rsid w:val="00281483"/>
    <w:rsid w:val="002814A2"/>
    <w:rsid w:val="0028163E"/>
    <w:rsid w:val="00281652"/>
    <w:rsid w:val="002819EC"/>
    <w:rsid w:val="00281B5B"/>
    <w:rsid w:val="00281DFF"/>
    <w:rsid w:val="00281E18"/>
    <w:rsid w:val="00281FD6"/>
    <w:rsid w:val="00282067"/>
    <w:rsid w:val="00282127"/>
    <w:rsid w:val="00282704"/>
    <w:rsid w:val="00282B95"/>
    <w:rsid w:val="0028321A"/>
    <w:rsid w:val="00283275"/>
    <w:rsid w:val="00283291"/>
    <w:rsid w:val="002833C4"/>
    <w:rsid w:val="00283729"/>
    <w:rsid w:val="00283B1D"/>
    <w:rsid w:val="00283BB1"/>
    <w:rsid w:val="00283C13"/>
    <w:rsid w:val="00283EFB"/>
    <w:rsid w:val="00283FA5"/>
    <w:rsid w:val="002840AD"/>
    <w:rsid w:val="00284142"/>
    <w:rsid w:val="002842E4"/>
    <w:rsid w:val="00284790"/>
    <w:rsid w:val="002848A8"/>
    <w:rsid w:val="00284A0E"/>
    <w:rsid w:val="002850AE"/>
    <w:rsid w:val="0028518D"/>
    <w:rsid w:val="002852CC"/>
    <w:rsid w:val="002852FE"/>
    <w:rsid w:val="00285389"/>
    <w:rsid w:val="00285409"/>
    <w:rsid w:val="002856EE"/>
    <w:rsid w:val="0028574D"/>
    <w:rsid w:val="0028578C"/>
    <w:rsid w:val="00285861"/>
    <w:rsid w:val="00285867"/>
    <w:rsid w:val="00285E13"/>
    <w:rsid w:val="002861E6"/>
    <w:rsid w:val="0028626D"/>
    <w:rsid w:val="0028657D"/>
    <w:rsid w:val="002866CD"/>
    <w:rsid w:val="00286711"/>
    <w:rsid w:val="00286A29"/>
    <w:rsid w:val="00286AF4"/>
    <w:rsid w:val="00286AF7"/>
    <w:rsid w:val="00286B85"/>
    <w:rsid w:val="00286C62"/>
    <w:rsid w:val="00286E5C"/>
    <w:rsid w:val="0028701E"/>
    <w:rsid w:val="002872F1"/>
    <w:rsid w:val="002873C7"/>
    <w:rsid w:val="002873F1"/>
    <w:rsid w:val="00287556"/>
    <w:rsid w:val="002877A8"/>
    <w:rsid w:val="002879B6"/>
    <w:rsid w:val="00287CBE"/>
    <w:rsid w:val="00287CFB"/>
    <w:rsid w:val="00287DBF"/>
    <w:rsid w:val="00287F13"/>
    <w:rsid w:val="0029053A"/>
    <w:rsid w:val="00290729"/>
    <w:rsid w:val="00290944"/>
    <w:rsid w:val="00290AA5"/>
    <w:rsid w:val="00290B79"/>
    <w:rsid w:val="00290C6E"/>
    <w:rsid w:val="00291069"/>
    <w:rsid w:val="0029121E"/>
    <w:rsid w:val="00291473"/>
    <w:rsid w:val="002914BC"/>
    <w:rsid w:val="00291B6B"/>
    <w:rsid w:val="00292141"/>
    <w:rsid w:val="002923A5"/>
    <w:rsid w:val="00292446"/>
    <w:rsid w:val="00292471"/>
    <w:rsid w:val="002924FD"/>
    <w:rsid w:val="002926B4"/>
    <w:rsid w:val="00292BF2"/>
    <w:rsid w:val="00292EDF"/>
    <w:rsid w:val="00293249"/>
    <w:rsid w:val="0029336F"/>
    <w:rsid w:val="00293513"/>
    <w:rsid w:val="002935F4"/>
    <w:rsid w:val="00293A4D"/>
    <w:rsid w:val="00293B07"/>
    <w:rsid w:val="00293B6D"/>
    <w:rsid w:val="00293CEE"/>
    <w:rsid w:val="00293D9F"/>
    <w:rsid w:val="00293EB5"/>
    <w:rsid w:val="0029420F"/>
    <w:rsid w:val="0029455E"/>
    <w:rsid w:val="00294E4E"/>
    <w:rsid w:val="00294E60"/>
    <w:rsid w:val="002950E3"/>
    <w:rsid w:val="00295463"/>
    <w:rsid w:val="002954A6"/>
    <w:rsid w:val="00295635"/>
    <w:rsid w:val="0029569C"/>
    <w:rsid w:val="002958F2"/>
    <w:rsid w:val="002959E7"/>
    <w:rsid w:val="00295A07"/>
    <w:rsid w:val="00295D80"/>
    <w:rsid w:val="00295DD0"/>
    <w:rsid w:val="00295F25"/>
    <w:rsid w:val="00295FBC"/>
    <w:rsid w:val="002960CD"/>
    <w:rsid w:val="002961B3"/>
    <w:rsid w:val="002965DC"/>
    <w:rsid w:val="002966F7"/>
    <w:rsid w:val="00296955"/>
    <w:rsid w:val="0029696A"/>
    <w:rsid w:val="00296987"/>
    <w:rsid w:val="00296989"/>
    <w:rsid w:val="00296A76"/>
    <w:rsid w:val="00296E75"/>
    <w:rsid w:val="00296E8A"/>
    <w:rsid w:val="00297221"/>
    <w:rsid w:val="0029733D"/>
    <w:rsid w:val="00297468"/>
    <w:rsid w:val="00297577"/>
    <w:rsid w:val="0029759A"/>
    <w:rsid w:val="002975C8"/>
    <w:rsid w:val="00297BBB"/>
    <w:rsid w:val="00297BF3"/>
    <w:rsid w:val="00297D7D"/>
    <w:rsid w:val="00297EA4"/>
    <w:rsid w:val="00297F1D"/>
    <w:rsid w:val="002A000A"/>
    <w:rsid w:val="002A02DB"/>
    <w:rsid w:val="002A03F8"/>
    <w:rsid w:val="002A0629"/>
    <w:rsid w:val="002A0631"/>
    <w:rsid w:val="002A079B"/>
    <w:rsid w:val="002A08A0"/>
    <w:rsid w:val="002A08C9"/>
    <w:rsid w:val="002A0910"/>
    <w:rsid w:val="002A0A6A"/>
    <w:rsid w:val="002A0A6D"/>
    <w:rsid w:val="002A1289"/>
    <w:rsid w:val="002A138A"/>
    <w:rsid w:val="002A1546"/>
    <w:rsid w:val="002A1785"/>
    <w:rsid w:val="002A1BC9"/>
    <w:rsid w:val="002A1C19"/>
    <w:rsid w:val="002A1D79"/>
    <w:rsid w:val="002A2064"/>
    <w:rsid w:val="002A20B3"/>
    <w:rsid w:val="002A21BE"/>
    <w:rsid w:val="002A2277"/>
    <w:rsid w:val="002A270A"/>
    <w:rsid w:val="002A2823"/>
    <w:rsid w:val="002A2878"/>
    <w:rsid w:val="002A290D"/>
    <w:rsid w:val="002A2AE9"/>
    <w:rsid w:val="002A2B37"/>
    <w:rsid w:val="002A2B57"/>
    <w:rsid w:val="002A2B6E"/>
    <w:rsid w:val="002A2C47"/>
    <w:rsid w:val="002A2DD4"/>
    <w:rsid w:val="002A3542"/>
    <w:rsid w:val="002A3AB8"/>
    <w:rsid w:val="002A3B3A"/>
    <w:rsid w:val="002A3BA8"/>
    <w:rsid w:val="002A3C27"/>
    <w:rsid w:val="002A3D05"/>
    <w:rsid w:val="002A3D8B"/>
    <w:rsid w:val="002A4069"/>
    <w:rsid w:val="002A407C"/>
    <w:rsid w:val="002A438F"/>
    <w:rsid w:val="002A458F"/>
    <w:rsid w:val="002A45FE"/>
    <w:rsid w:val="002A471E"/>
    <w:rsid w:val="002A4781"/>
    <w:rsid w:val="002A49A2"/>
    <w:rsid w:val="002A4AE5"/>
    <w:rsid w:val="002A4B6E"/>
    <w:rsid w:val="002A4F33"/>
    <w:rsid w:val="002A501D"/>
    <w:rsid w:val="002A5187"/>
    <w:rsid w:val="002A522B"/>
    <w:rsid w:val="002A525D"/>
    <w:rsid w:val="002A5495"/>
    <w:rsid w:val="002A5586"/>
    <w:rsid w:val="002A5601"/>
    <w:rsid w:val="002A56AA"/>
    <w:rsid w:val="002A5772"/>
    <w:rsid w:val="002A5795"/>
    <w:rsid w:val="002A5C7D"/>
    <w:rsid w:val="002A5DB8"/>
    <w:rsid w:val="002A5FFB"/>
    <w:rsid w:val="002A6300"/>
    <w:rsid w:val="002A644C"/>
    <w:rsid w:val="002A648F"/>
    <w:rsid w:val="002A658F"/>
    <w:rsid w:val="002A65DA"/>
    <w:rsid w:val="002A672F"/>
    <w:rsid w:val="002A6732"/>
    <w:rsid w:val="002A6BD4"/>
    <w:rsid w:val="002A6C26"/>
    <w:rsid w:val="002A6E30"/>
    <w:rsid w:val="002A7269"/>
    <w:rsid w:val="002A74A6"/>
    <w:rsid w:val="002A756F"/>
    <w:rsid w:val="002A7629"/>
    <w:rsid w:val="002A7646"/>
    <w:rsid w:val="002A771C"/>
    <w:rsid w:val="002A793B"/>
    <w:rsid w:val="002A7D26"/>
    <w:rsid w:val="002A7D6E"/>
    <w:rsid w:val="002A7EEF"/>
    <w:rsid w:val="002A7F48"/>
    <w:rsid w:val="002A7F73"/>
    <w:rsid w:val="002B01BF"/>
    <w:rsid w:val="002B036C"/>
    <w:rsid w:val="002B066E"/>
    <w:rsid w:val="002B067E"/>
    <w:rsid w:val="002B07D0"/>
    <w:rsid w:val="002B0BA4"/>
    <w:rsid w:val="002B0C73"/>
    <w:rsid w:val="002B0F6A"/>
    <w:rsid w:val="002B0FDA"/>
    <w:rsid w:val="002B1006"/>
    <w:rsid w:val="002B104A"/>
    <w:rsid w:val="002B1230"/>
    <w:rsid w:val="002B12A3"/>
    <w:rsid w:val="002B1307"/>
    <w:rsid w:val="002B141A"/>
    <w:rsid w:val="002B14EC"/>
    <w:rsid w:val="002B1565"/>
    <w:rsid w:val="002B16FE"/>
    <w:rsid w:val="002B17E4"/>
    <w:rsid w:val="002B184C"/>
    <w:rsid w:val="002B1896"/>
    <w:rsid w:val="002B190A"/>
    <w:rsid w:val="002B1948"/>
    <w:rsid w:val="002B1A9E"/>
    <w:rsid w:val="002B2210"/>
    <w:rsid w:val="002B227E"/>
    <w:rsid w:val="002B22C5"/>
    <w:rsid w:val="002B2466"/>
    <w:rsid w:val="002B25DF"/>
    <w:rsid w:val="002B26A1"/>
    <w:rsid w:val="002B26CA"/>
    <w:rsid w:val="002B2709"/>
    <w:rsid w:val="002B275B"/>
    <w:rsid w:val="002B28B9"/>
    <w:rsid w:val="002B2977"/>
    <w:rsid w:val="002B29D7"/>
    <w:rsid w:val="002B2FB1"/>
    <w:rsid w:val="002B30BC"/>
    <w:rsid w:val="002B316D"/>
    <w:rsid w:val="002B3234"/>
    <w:rsid w:val="002B35C1"/>
    <w:rsid w:val="002B3890"/>
    <w:rsid w:val="002B3E0E"/>
    <w:rsid w:val="002B3E37"/>
    <w:rsid w:val="002B3F8B"/>
    <w:rsid w:val="002B3FE2"/>
    <w:rsid w:val="002B4226"/>
    <w:rsid w:val="002B4722"/>
    <w:rsid w:val="002B4A65"/>
    <w:rsid w:val="002B4DB4"/>
    <w:rsid w:val="002B5114"/>
    <w:rsid w:val="002B5147"/>
    <w:rsid w:val="002B51EB"/>
    <w:rsid w:val="002B532C"/>
    <w:rsid w:val="002B535E"/>
    <w:rsid w:val="002B5943"/>
    <w:rsid w:val="002B5E41"/>
    <w:rsid w:val="002B5E54"/>
    <w:rsid w:val="002B6109"/>
    <w:rsid w:val="002B61FA"/>
    <w:rsid w:val="002B6317"/>
    <w:rsid w:val="002B6496"/>
    <w:rsid w:val="002B6810"/>
    <w:rsid w:val="002B6821"/>
    <w:rsid w:val="002B6A57"/>
    <w:rsid w:val="002B6B06"/>
    <w:rsid w:val="002B6C3F"/>
    <w:rsid w:val="002B6CB1"/>
    <w:rsid w:val="002B7221"/>
    <w:rsid w:val="002B7CF6"/>
    <w:rsid w:val="002C0033"/>
    <w:rsid w:val="002C041C"/>
    <w:rsid w:val="002C0531"/>
    <w:rsid w:val="002C079E"/>
    <w:rsid w:val="002C0A81"/>
    <w:rsid w:val="002C0B75"/>
    <w:rsid w:val="002C0DE8"/>
    <w:rsid w:val="002C0E44"/>
    <w:rsid w:val="002C1026"/>
    <w:rsid w:val="002C107B"/>
    <w:rsid w:val="002C12FC"/>
    <w:rsid w:val="002C138C"/>
    <w:rsid w:val="002C14E0"/>
    <w:rsid w:val="002C1579"/>
    <w:rsid w:val="002C1615"/>
    <w:rsid w:val="002C18F9"/>
    <w:rsid w:val="002C18FF"/>
    <w:rsid w:val="002C1C25"/>
    <w:rsid w:val="002C1C39"/>
    <w:rsid w:val="002C1CC0"/>
    <w:rsid w:val="002C1D94"/>
    <w:rsid w:val="002C1D9D"/>
    <w:rsid w:val="002C208C"/>
    <w:rsid w:val="002C2176"/>
    <w:rsid w:val="002C224C"/>
    <w:rsid w:val="002C2B18"/>
    <w:rsid w:val="002C2B31"/>
    <w:rsid w:val="002C2C59"/>
    <w:rsid w:val="002C2D59"/>
    <w:rsid w:val="002C2E1A"/>
    <w:rsid w:val="002C2F10"/>
    <w:rsid w:val="002C2F12"/>
    <w:rsid w:val="002C36BE"/>
    <w:rsid w:val="002C381F"/>
    <w:rsid w:val="002C3960"/>
    <w:rsid w:val="002C3CDE"/>
    <w:rsid w:val="002C3D65"/>
    <w:rsid w:val="002C3DEC"/>
    <w:rsid w:val="002C3EC7"/>
    <w:rsid w:val="002C4281"/>
    <w:rsid w:val="002C4620"/>
    <w:rsid w:val="002C4859"/>
    <w:rsid w:val="002C48EA"/>
    <w:rsid w:val="002C4965"/>
    <w:rsid w:val="002C4C35"/>
    <w:rsid w:val="002C4EAC"/>
    <w:rsid w:val="002C512B"/>
    <w:rsid w:val="002C51D5"/>
    <w:rsid w:val="002C6085"/>
    <w:rsid w:val="002C61E1"/>
    <w:rsid w:val="002C646D"/>
    <w:rsid w:val="002C6566"/>
    <w:rsid w:val="002C65DF"/>
    <w:rsid w:val="002C6882"/>
    <w:rsid w:val="002C6B67"/>
    <w:rsid w:val="002C6B86"/>
    <w:rsid w:val="002C6C0B"/>
    <w:rsid w:val="002C6CC2"/>
    <w:rsid w:val="002C6D3E"/>
    <w:rsid w:val="002C6F77"/>
    <w:rsid w:val="002C6FCB"/>
    <w:rsid w:val="002C701C"/>
    <w:rsid w:val="002C76BD"/>
    <w:rsid w:val="002C7827"/>
    <w:rsid w:val="002C7A53"/>
    <w:rsid w:val="002C7AFA"/>
    <w:rsid w:val="002C7B15"/>
    <w:rsid w:val="002C7FC6"/>
    <w:rsid w:val="002C7FD6"/>
    <w:rsid w:val="002D0053"/>
    <w:rsid w:val="002D01CE"/>
    <w:rsid w:val="002D0672"/>
    <w:rsid w:val="002D0991"/>
    <w:rsid w:val="002D0AC9"/>
    <w:rsid w:val="002D0C81"/>
    <w:rsid w:val="002D0C95"/>
    <w:rsid w:val="002D0E0D"/>
    <w:rsid w:val="002D0E25"/>
    <w:rsid w:val="002D0F08"/>
    <w:rsid w:val="002D15E2"/>
    <w:rsid w:val="002D16C1"/>
    <w:rsid w:val="002D1753"/>
    <w:rsid w:val="002D17AA"/>
    <w:rsid w:val="002D1BBB"/>
    <w:rsid w:val="002D1C22"/>
    <w:rsid w:val="002D1E95"/>
    <w:rsid w:val="002D1F3D"/>
    <w:rsid w:val="002D2143"/>
    <w:rsid w:val="002D2473"/>
    <w:rsid w:val="002D2842"/>
    <w:rsid w:val="002D2BF9"/>
    <w:rsid w:val="002D2DD6"/>
    <w:rsid w:val="002D2DFD"/>
    <w:rsid w:val="002D32A3"/>
    <w:rsid w:val="002D34B8"/>
    <w:rsid w:val="002D3ACF"/>
    <w:rsid w:val="002D3B28"/>
    <w:rsid w:val="002D3F4A"/>
    <w:rsid w:val="002D4073"/>
    <w:rsid w:val="002D4197"/>
    <w:rsid w:val="002D430D"/>
    <w:rsid w:val="002D43BE"/>
    <w:rsid w:val="002D447A"/>
    <w:rsid w:val="002D4647"/>
    <w:rsid w:val="002D466B"/>
    <w:rsid w:val="002D4847"/>
    <w:rsid w:val="002D49DE"/>
    <w:rsid w:val="002D4AD0"/>
    <w:rsid w:val="002D4B71"/>
    <w:rsid w:val="002D4BC2"/>
    <w:rsid w:val="002D4D94"/>
    <w:rsid w:val="002D5022"/>
    <w:rsid w:val="002D517B"/>
    <w:rsid w:val="002D5423"/>
    <w:rsid w:val="002D56B6"/>
    <w:rsid w:val="002D59C3"/>
    <w:rsid w:val="002D5B91"/>
    <w:rsid w:val="002D5DD2"/>
    <w:rsid w:val="002D605D"/>
    <w:rsid w:val="002D6192"/>
    <w:rsid w:val="002D6653"/>
    <w:rsid w:val="002D66B3"/>
    <w:rsid w:val="002D672F"/>
    <w:rsid w:val="002D685D"/>
    <w:rsid w:val="002D6953"/>
    <w:rsid w:val="002D6963"/>
    <w:rsid w:val="002D6E52"/>
    <w:rsid w:val="002D6EE0"/>
    <w:rsid w:val="002D7595"/>
    <w:rsid w:val="002D7621"/>
    <w:rsid w:val="002D7A2B"/>
    <w:rsid w:val="002D7A45"/>
    <w:rsid w:val="002D7C0A"/>
    <w:rsid w:val="002D7C5C"/>
    <w:rsid w:val="002D7F49"/>
    <w:rsid w:val="002D7FB4"/>
    <w:rsid w:val="002E00FA"/>
    <w:rsid w:val="002E01A2"/>
    <w:rsid w:val="002E0342"/>
    <w:rsid w:val="002E04D8"/>
    <w:rsid w:val="002E05AD"/>
    <w:rsid w:val="002E0725"/>
    <w:rsid w:val="002E082C"/>
    <w:rsid w:val="002E095C"/>
    <w:rsid w:val="002E0B5F"/>
    <w:rsid w:val="002E0E29"/>
    <w:rsid w:val="002E14E6"/>
    <w:rsid w:val="002E165A"/>
    <w:rsid w:val="002E180D"/>
    <w:rsid w:val="002E1AA0"/>
    <w:rsid w:val="002E1C42"/>
    <w:rsid w:val="002E1EDD"/>
    <w:rsid w:val="002E203D"/>
    <w:rsid w:val="002E2093"/>
    <w:rsid w:val="002E2627"/>
    <w:rsid w:val="002E2720"/>
    <w:rsid w:val="002E29BB"/>
    <w:rsid w:val="002E29C0"/>
    <w:rsid w:val="002E2A12"/>
    <w:rsid w:val="002E2D97"/>
    <w:rsid w:val="002E2E3A"/>
    <w:rsid w:val="002E3046"/>
    <w:rsid w:val="002E330C"/>
    <w:rsid w:val="002E354F"/>
    <w:rsid w:val="002E360C"/>
    <w:rsid w:val="002E3656"/>
    <w:rsid w:val="002E370A"/>
    <w:rsid w:val="002E3A9B"/>
    <w:rsid w:val="002E3C28"/>
    <w:rsid w:val="002E3C2A"/>
    <w:rsid w:val="002E3C9C"/>
    <w:rsid w:val="002E3F18"/>
    <w:rsid w:val="002E3F6B"/>
    <w:rsid w:val="002E3FC9"/>
    <w:rsid w:val="002E403D"/>
    <w:rsid w:val="002E44F2"/>
    <w:rsid w:val="002E4546"/>
    <w:rsid w:val="002E496A"/>
    <w:rsid w:val="002E49F5"/>
    <w:rsid w:val="002E4E4A"/>
    <w:rsid w:val="002E4E4D"/>
    <w:rsid w:val="002E506D"/>
    <w:rsid w:val="002E50C6"/>
    <w:rsid w:val="002E5150"/>
    <w:rsid w:val="002E51AB"/>
    <w:rsid w:val="002E53C7"/>
    <w:rsid w:val="002E593C"/>
    <w:rsid w:val="002E5963"/>
    <w:rsid w:val="002E5A04"/>
    <w:rsid w:val="002E5A7B"/>
    <w:rsid w:val="002E5D87"/>
    <w:rsid w:val="002E5F3C"/>
    <w:rsid w:val="002E62F3"/>
    <w:rsid w:val="002E6742"/>
    <w:rsid w:val="002E6B22"/>
    <w:rsid w:val="002E6B84"/>
    <w:rsid w:val="002E6C7B"/>
    <w:rsid w:val="002E6CE0"/>
    <w:rsid w:val="002E6F0F"/>
    <w:rsid w:val="002E705E"/>
    <w:rsid w:val="002E71A8"/>
    <w:rsid w:val="002E7263"/>
    <w:rsid w:val="002E73E3"/>
    <w:rsid w:val="002E761A"/>
    <w:rsid w:val="002E7B8D"/>
    <w:rsid w:val="002E7C3F"/>
    <w:rsid w:val="002E7DA3"/>
    <w:rsid w:val="002E7FEA"/>
    <w:rsid w:val="002F00E7"/>
    <w:rsid w:val="002F0181"/>
    <w:rsid w:val="002F01DC"/>
    <w:rsid w:val="002F0249"/>
    <w:rsid w:val="002F05C3"/>
    <w:rsid w:val="002F0737"/>
    <w:rsid w:val="002F08E2"/>
    <w:rsid w:val="002F0B4B"/>
    <w:rsid w:val="002F0DCC"/>
    <w:rsid w:val="002F0DCF"/>
    <w:rsid w:val="002F0EB1"/>
    <w:rsid w:val="002F101F"/>
    <w:rsid w:val="002F1109"/>
    <w:rsid w:val="002F14FF"/>
    <w:rsid w:val="002F1653"/>
    <w:rsid w:val="002F1708"/>
    <w:rsid w:val="002F1A69"/>
    <w:rsid w:val="002F1AF7"/>
    <w:rsid w:val="002F1CB4"/>
    <w:rsid w:val="002F1D56"/>
    <w:rsid w:val="002F1EC4"/>
    <w:rsid w:val="002F206F"/>
    <w:rsid w:val="002F2138"/>
    <w:rsid w:val="002F2393"/>
    <w:rsid w:val="002F26E0"/>
    <w:rsid w:val="002F2889"/>
    <w:rsid w:val="002F2942"/>
    <w:rsid w:val="002F2C26"/>
    <w:rsid w:val="002F2CC4"/>
    <w:rsid w:val="002F2E62"/>
    <w:rsid w:val="002F30E6"/>
    <w:rsid w:val="002F3469"/>
    <w:rsid w:val="002F3511"/>
    <w:rsid w:val="002F3869"/>
    <w:rsid w:val="002F395A"/>
    <w:rsid w:val="002F3C3D"/>
    <w:rsid w:val="002F3CE3"/>
    <w:rsid w:val="002F3D56"/>
    <w:rsid w:val="002F3D98"/>
    <w:rsid w:val="002F3E14"/>
    <w:rsid w:val="002F3F56"/>
    <w:rsid w:val="002F422D"/>
    <w:rsid w:val="002F4453"/>
    <w:rsid w:val="002F453D"/>
    <w:rsid w:val="002F467B"/>
    <w:rsid w:val="002F471A"/>
    <w:rsid w:val="002F4728"/>
    <w:rsid w:val="002F4D5C"/>
    <w:rsid w:val="002F4D84"/>
    <w:rsid w:val="002F4F2D"/>
    <w:rsid w:val="002F52A3"/>
    <w:rsid w:val="002F54FC"/>
    <w:rsid w:val="002F5994"/>
    <w:rsid w:val="002F5E9C"/>
    <w:rsid w:val="002F5F3F"/>
    <w:rsid w:val="002F6093"/>
    <w:rsid w:val="002F6165"/>
    <w:rsid w:val="002F64E6"/>
    <w:rsid w:val="002F659A"/>
    <w:rsid w:val="002F66E2"/>
    <w:rsid w:val="002F684C"/>
    <w:rsid w:val="002F6954"/>
    <w:rsid w:val="002F6A15"/>
    <w:rsid w:val="002F6AC1"/>
    <w:rsid w:val="002F6AE1"/>
    <w:rsid w:val="002F6CC6"/>
    <w:rsid w:val="002F6E5B"/>
    <w:rsid w:val="002F7278"/>
    <w:rsid w:val="002F72C1"/>
    <w:rsid w:val="002F741D"/>
    <w:rsid w:val="002F7548"/>
    <w:rsid w:val="002F7565"/>
    <w:rsid w:val="002F761D"/>
    <w:rsid w:val="002F7A05"/>
    <w:rsid w:val="002F7BEB"/>
    <w:rsid w:val="002F7CED"/>
    <w:rsid w:val="002F7F0F"/>
    <w:rsid w:val="00300029"/>
    <w:rsid w:val="0030021E"/>
    <w:rsid w:val="00300394"/>
    <w:rsid w:val="00300497"/>
    <w:rsid w:val="00300566"/>
    <w:rsid w:val="003005F3"/>
    <w:rsid w:val="00300B89"/>
    <w:rsid w:val="00300BB9"/>
    <w:rsid w:val="00300BFD"/>
    <w:rsid w:val="00300C0A"/>
    <w:rsid w:val="00300C37"/>
    <w:rsid w:val="00300ED9"/>
    <w:rsid w:val="0030106A"/>
    <w:rsid w:val="00301109"/>
    <w:rsid w:val="003013DD"/>
    <w:rsid w:val="00301424"/>
    <w:rsid w:val="00301966"/>
    <w:rsid w:val="00301A89"/>
    <w:rsid w:val="00301C6F"/>
    <w:rsid w:val="00301CC1"/>
    <w:rsid w:val="00301E3F"/>
    <w:rsid w:val="00301E51"/>
    <w:rsid w:val="0030203E"/>
    <w:rsid w:val="003022DF"/>
    <w:rsid w:val="00302477"/>
    <w:rsid w:val="00302610"/>
    <w:rsid w:val="003026AC"/>
    <w:rsid w:val="003026ED"/>
    <w:rsid w:val="00302786"/>
    <w:rsid w:val="003027E9"/>
    <w:rsid w:val="003027FD"/>
    <w:rsid w:val="0030289B"/>
    <w:rsid w:val="00302CD2"/>
    <w:rsid w:val="00302F73"/>
    <w:rsid w:val="00303238"/>
    <w:rsid w:val="003035DA"/>
    <w:rsid w:val="003036CF"/>
    <w:rsid w:val="003037E6"/>
    <w:rsid w:val="00303ABB"/>
    <w:rsid w:val="00303BD1"/>
    <w:rsid w:val="00303FA1"/>
    <w:rsid w:val="00304139"/>
    <w:rsid w:val="0030426A"/>
    <w:rsid w:val="0030427F"/>
    <w:rsid w:val="003044ED"/>
    <w:rsid w:val="0030488C"/>
    <w:rsid w:val="00304DC1"/>
    <w:rsid w:val="00304ED1"/>
    <w:rsid w:val="0030521C"/>
    <w:rsid w:val="0030530A"/>
    <w:rsid w:val="00305558"/>
    <w:rsid w:val="0030580E"/>
    <w:rsid w:val="00305CD0"/>
    <w:rsid w:val="00305ECF"/>
    <w:rsid w:val="003061A4"/>
    <w:rsid w:val="0030655B"/>
    <w:rsid w:val="003065D5"/>
    <w:rsid w:val="00306DC6"/>
    <w:rsid w:val="00306F23"/>
    <w:rsid w:val="00307196"/>
    <w:rsid w:val="00307217"/>
    <w:rsid w:val="00307523"/>
    <w:rsid w:val="0030774C"/>
    <w:rsid w:val="00307E0E"/>
    <w:rsid w:val="00307E38"/>
    <w:rsid w:val="003101B4"/>
    <w:rsid w:val="0031043F"/>
    <w:rsid w:val="00310440"/>
    <w:rsid w:val="00310D81"/>
    <w:rsid w:val="00310E75"/>
    <w:rsid w:val="00310F19"/>
    <w:rsid w:val="003110EA"/>
    <w:rsid w:val="0031119E"/>
    <w:rsid w:val="003111BB"/>
    <w:rsid w:val="00311820"/>
    <w:rsid w:val="00311857"/>
    <w:rsid w:val="0031188F"/>
    <w:rsid w:val="00311A2C"/>
    <w:rsid w:val="00311A8C"/>
    <w:rsid w:val="00311DAD"/>
    <w:rsid w:val="00312044"/>
    <w:rsid w:val="0031206D"/>
    <w:rsid w:val="003121C9"/>
    <w:rsid w:val="003121D0"/>
    <w:rsid w:val="003125EA"/>
    <w:rsid w:val="003126BA"/>
    <w:rsid w:val="0031272D"/>
    <w:rsid w:val="00312740"/>
    <w:rsid w:val="00312D98"/>
    <w:rsid w:val="00312F2C"/>
    <w:rsid w:val="0031329C"/>
    <w:rsid w:val="003133DB"/>
    <w:rsid w:val="00313428"/>
    <w:rsid w:val="003135BB"/>
    <w:rsid w:val="003135D5"/>
    <w:rsid w:val="00313630"/>
    <w:rsid w:val="0031369C"/>
    <w:rsid w:val="00313AE8"/>
    <w:rsid w:val="00313F89"/>
    <w:rsid w:val="00314644"/>
    <w:rsid w:val="00314710"/>
    <w:rsid w:val="003148CE"/>
    <w:rsid w:val="00314934"/>
    <w:rsid w:val="00314983"/>
    <w:rsid w:val="003149A4"/>
    <w:rsid w:val="00314A3D"/>
    <w:rsid w:val="00314A56"/>
    <w:rsid w:val="00314A7C"/>
    <w:rsid w:val="00314BDD"/>
    <w:rsid w:val="00314CF6"/>
    <w:rsid w:val="00314DC8"/>
    <w:rsid w:val="00314FD7"/>
    <w:rsid w:val="0031500B"/>
    <w:rsid w:val="003150D3"/>
    <w:rsid w:val="00315159"/>
    <w:rsid w:val="00315349"/>
    <w:rsid w:val="0031539D"/>
    <w:rsid w:val="003155DC"/>
    <w:rsid w:val="0031569E"/>
    <w:rsid w:val="00315714"/>
    <w:rsid w:val="0031586F"/>
    <w:rsid w:val="0031593E"/>
    <w:rsid w:val="00315F98"/>
    <w:rsid w:val="003162F5"/>
    <w:rsid w:val="003162F7"/>
    <w:rsid w:val="00316334"/>
    <w:rsid w:val="00316471"/>
    <w:rsid w:val="00316593"/>
    <w:rsid w:val="003166A4"/>
    <w:rsid w:val="00316BC9"/>
    <w:rsid w:val="00316C15"/>
    <w:rsid w:val="00316E62"/>
    <w:rsid w:val="0031707E"/>
    <w:rsid w:val="0031723E"/>
    <w:rsid w:val="003172FA"/>
    <w:rsid w:val="00317431"/>
    <w:rsid w:val="003174D6"/>
    <w:rsid w:val="003175C2"/>
    <w:rsid w:val="0031767B"/>
    <w:rsid w:val="00317866"/>
    <w:rsid w:val="00317E4E"/>
    <w:rsid w:val="00320349"/>
    <w:rsid w:val="0032048A"/>
    <w:rsid w:val="003204C4"/>
    <w:rsid w:val="00320621"/>
    <w:rsid w:val="0032074B"/>
    <w:rsid w:val="00320823"/>
    <w:rsid w:val="00320C08"/>
    <w:rsid w:val="00320C42"/>
    <w:rsid w:val="00320C4A"/>
    <w:rsid w:val="00320F92"/>
    <w:rsid w:val="00321241"/>
    <w:rsid w:val="003215FC"/>
    <w:rsid w:val="00321929"/>
    <w:rsid w:val="00321935"/>
    <w:rsid w:val="00321A5F"/>
    <w:rsid w:val="00321A83"/>
    <w:rsid w:val="00321B01"/>
    <w:rsid w:val="00321C6D"/>
    <w:rsid w:val="00321CA9"/>
    <w:rsid w:val="00321D65"/>
    <w:rsid w:val="00321E15"/>
    <w:rsid w:val="00321E21"/>
    <w:rsid w:val="00321ECB"/>
    <w:rsid w:val="00321F10"/>
    <w:rsid w:val="0032219F"/>
    <w:rsid w:val="003221D7"/>
    <w:rsid w:val="003225A9"/>
    <w:rsid w:val="00322893"/>
    <w:rsid w:val="003228A9"/>
    <w:rsid w:val="00322A0F"/>
    <w:rsid w:val="00322C83"/>
    <w:rsid w:val="00322D26"/>
    <w:rsid w:val="00322DDC"/>
    <w:rsid w:val="00322E3E"/>
    <w:rsid w:val="00322E43"/>
    <w:rsid w:val="00323249"/>
    <w:rsid w:val="00323342"/>
    <w:rsid w:val="003233DB"/>
    <w:rsid w:val="0032376B"/>
    <w:rsid w:val="00323943"/>
    <w:rsid w:val="00323946"/>
    <w:rsid w:val="00323A4A"/>
    <w:rsid w:val="00323B65"/>
    <w:rsid w:val="00323E46"/>
    <w:rsid w:val="00323EE7"/>
    <w:rsid w:val="00323FDB"/>
    <w:rsid w:val="00324322"/>
    <w:rsid w:val="0032432D"/>
    <w:rsid w:val="0032484F"/>
    <w:rsid w:val="0032499B"/>
    <w:rsid w:val="00324A78"/>
    <w:rsid w:val="00324B2C"/>
    <w:rsid w:val="00324D64"/>
    <w:rsid w:val="00324EB8"/>
    <w:rsid w:val="00324F88"/>
    <w:rsid w:val="0032517A"/>
    <w:rsid w:val="00325264"/>
    <w:rsid w:val="003252E6"/>
    <w:rsid w:val="0032579B"/>
    <w:rsid w:val="00325B88"/>
    <w:rsid w:val="00325C69"/>
    <w:rsid w:val="00325D7C"/>
    <w:rsid w:val="00325E82"/>
    <w:rsid w:val="00325F99"/>
    <w:rsid w:val="00326281"/>
    <w:rsid w:val="00326529"/>
    <w:rsid w:val="00326A0C"/>
    <w:rsid w:val="00326DFC"/>
    <w:rsid w:val="00326E3A"/>
    <w:rsid w:val="00326F68"/>
    <w:rsid w:val="00326FFB"/>
    <w:rsid w:val="0032704A"/>
    <w:rsid w:val="00327141"/>
    <w:rsid w:val="00327309"/>
    <w:rsid w:val="003273C6"/>
    <w:rsid w:val="00327560"/>
    <w:rsid w:val="00327622"/>
    <w:rsid w:val="00327AE1"/>
    <w:rsid w:val="00327B60"/>
    <w:rsid w:val="00327C4A"/>
    <w:rsid w:val="00327DAA"/>
    <w:rsid w:val="00327EC1"/>
    <w:rsid w:val="00327F7C"/>
    <w:rsid w:val="003309D7"/>
    <w:rsid w:val="00330BB8"/>
    <w:rsid w:val="00330C4D"/>
    <w:rsid w:val="00330C93"/>
    <w:rsid w:val="00330DAF"/>
    <w:rsid w:val="00330F1D"/>
    <w:rsid w:val="00330F8F"/>
    <w:rsid w:val="00330FB8"/>
    <w:rsid w:val="00331020"/>
    <w:rsid w:val="0033110C"/>
    <w:rsid w:val="00331207"/>
    <w:rsid w:val="0033124B"/>
    <w:rsid w:val="00331451"/>
    <w:rsid w:val="0033148A"/>
    <w:rsid w:val="003314AF"/>
    <w:rsid w:val="00331660"/>
    <w:rsid w:val="003318FE"/>
    <w:rsid w:val="00331962"/>
    <w:rsid w:val="00331C97"/>
    <w:rsid w:val="00331DF8"/>
    <w:rsid w:val="00331E1A"/>
    <w:rsid w:val="00331E55"/>
    <w:rsid w:val="00331F80"/>
    <w:rsid w:val="0033201A"/>
    <w:rsid w:val="00332059"/>
    <w:rsid w:val="00332089"/>
    <w:rsid w:val="003329A8"/>
    <w:rsid w:val="00332C16"/>
    <w:rsid w:val="00332E12"/>
    <w:rsid w:val="00332E89"/>
    <w:rsid w:val="00332F17"/>
    <w:rsid w:val="00333114"/>
    <w:rsid w:val="00333315"/>
    <w:rsid w:val="0033332C"/>
    <w:rsid w:val="00333508"/>
    <w:rsid w:val="00333601"/>
    <w:rsid w:val="003336E6"/>
    <w:rsid w:val="00333718"/>
    <w:rsid w:val="003337ED"/>
    <w:rsid w:val="00333B84"/>
    <w:rsid w:val="00333C2E"/>
    <w:rsid w:val="00333CA8"/>
    <w:rsid w:val="00333D34"/>
    <w:rsid w:val="00333E19"/>
    <w:rsid w:val="00333EDE"/>
    <w:rsid w:val="00333F5E"/>
    <w:rsid w:val="00333F86"/>
    <w:rsid w:val="00334161"/>
    <w:rsid w:val="00334355"/>
    <w:rsid w:val="003346C1"/>
    <w:rsid w:val="003348F5"/>
    <w:rsid w:val="00334A2F"/>
    <w:rsid w:val="00334AE0"/>
    <w:rsid w:val="00334B08"/>
    <w:rsid w:val="00334BCE"/>
    <w:rsid w:val="00334EE6"/>
    <w:rsid w:val="00334F72"/>
    <w:rsid w:val="0033549E"/>
    <w:rsid w:val="003356E0"/>
    <w:rsid w:val="003358F3"/>
    <w:rsid w:val="003359DA"/>
    <w:rsid w:val="00335A14"/>
    <w:rsid w:val="00335AB2"/>
    <w:rsid w:val="00335C3A"/>
    <w:rsid w:val="00335ED5"/>
    <w:rsid w:val="00335F74"/>
    <w:rsid w:val="0033668E"/>
    <w:rsid w:val="003367F0"/>
    <w:rsid w:val="00336892"/>
    <w:rsid w:val="00336CF1"/>
    <w:rsid w:val="00336E7B"/>
    <w:rsid w:val="00336E90"/>
    <w:rsid w:val="00336FD1"/>
    <w:rsid w:val="00336FEB"/>
    <w:rsid w:val="00336FF7"/>
    <w:rsid w:val="0033760C"/>
    <w:rsid w:val="00340014"/>
    <w:rsid w:val="0034003F"/>
    <w:rsid w:val="00340040"/>
    <w:rsid w:val="003401C6"/>
    <w:rsid w:val="00340347"/>
    <w:rsid w:val="003406E7"/>
    <w:rsid w:val="00340867"/>
    <w:rsid w:val="003408D8"/>
    <w:rsid w:val="003409A3"/>
    <w:rsid w:val="00340A1C"/>
    <w:rsid w:val="00340A29"/>
    <w:rsid w:val="00340A53"/>
    <w:rsid w:val="00340A64"/>
    <w:rsid w:val="00340B9A"/>
    <w:rsid w:val="00340BE8"/>
    <w:rsid w:val="00340E84"/>
    <w:rsid w:val="00341058"/>
    <w:rsid w:val="003412D8"/>
    <w:rsid w:val="003412E5"/>
    <w:rsid w:val="00341621"/>
    <w:rsid w:val="0034172A"/>
    <w:rsid w:val="003417F4"/>
    <w:rsid w:val="00341E02"/>
    <w:rsid w:val="00341E31"/>
    <w:rsid w:val="00341E7D"/>
    <w:rsid w:val="00341EAA"/>
    <w:rsid w:val="00342045"/>
    <w:rsid w:val="003420CA"/>
    <w:rsid w:val="00342226"/>
    <w:rsid w:val="003423D6"/>
    <w:rsid w:val="00342699"/>
    <w:rsid w:val="00342803"/>
    <w:rsid w:val="00342A28"/>
    <w:rsid w:val="00342E5D"/>
    <w:rsid w:val="00342E7E"/>
    <w:rsid w:val="00343095"/>
    <w:rsid w:val="003433EA"/>
    <w:rsid w:val="0034343E"/>
    <w:rsid w:val="00343BB0"/>
    <w:rsid w:val="00343E3C"/>
    <w:rsid w:val="00343EC2"/>
    <w:rsid w:val="00344327"/>
    <w:rsid w:val="00344495"/>
    <w:rsid w:val="003444DD"/>
    <w:rsid w:val="003446CC"/>
    <w:rsid w:val="003448F5"/>
    <w:rsid w:val="003449E1"/>
    <w:rsid w:val="003449E3"/>
    <w:rsid w:val="00344A30"/>
    <w:rsid w:val="00344BFB"/>
    <w:rsid w:val="00344CCB"/>
    <w:rsid w:val="00345591"/>
    <w:rsid w:val="003456E4"/>
    <w:rsid w:val="003456FD"/>
    <w:rsid w:val="003457C0"/>
    <w:rsid w:val="00345957"/>
    <w:rsid w:val="00345B66"/>
    <w:rsid w:val="00345BC4"/>
    <w:rsid w:val="00345DD6"/>
    <w:rsid w:val="00345F5D"/>
    <w:rsid w:val="00345F60"/>
    <w:rsid w:val="003463D3"/>
    <w:rsid w:val="003467C3"/>
    <w:rsid w:val="00346A44"/>
    <w:rsid w:val="00346CD8"/>
    <w:rsid w:val="00346D43"/>
    <w:rsid w:val="00346EAB"/>
    <w:rsid w:val="00346FA9"/>
    <w:rsid w:val="00347D57"/>
    <w:rsid w:val="00347DD0"/>
    <w:rsid w:val="00347F62"/>
    <w:rsid w:val="0035014A"/>
    <w:rsid w:val="00350186"/>
    <w:rsid w:val="003501ED"/>
    <w:rsid w:val="003502C6"/>
    <w:rsid w:val="00350655"/>
    <w:rsid w:val="003507F5"/>
    <w:rsid w:val="003509CE"/>
    <w:rsid w:val="00350A3D"/>
    <w:rsid w:val="00350AC2"/>
    <w:rsid w:val="00350B06"/>
    <w:rsid w:val="00350C4C"/>
    <w:rsid w:val="00350D60"/>
    <w:rsid w:val="00350D73"/>
    <w:rsid w:val="00350DB3"/>
    <w:rsid w:val="0035109B"/>
    <w:rsid w:val="00351219"/>
    <w:rsid w:val="0035122C"/>
    <w:rsid w:val="00351306"/>
    <w:rsid w:val="00351625"/>
    <w:rsid w:val="003516E2"/>
    <w:rsid w:val="003519FE"/>
    <w:rsid w:val="00351A16"/>
    <w:rsid w:val="00351C74"/>
    <w:rsid w:val="00351CEF"/>
    <w:rsid w:val="00351D6A"/>
    <w:rsid w:val="00351D9C"/>
    <w:rsid w:val="003521BA"/>
    <w:rsid w:val="00352316"/>
    <w:rsid w:val="00352451"/>
    <w:rsid w:val="00352767"/>
    <w:rsid w:val="00352988"/>
    <w:rsid w:val="003529EA"/>
    <w:rsid w:val="00352A44"/>
    <w:rsid w:val="00352A62"/>
    <w:rsid w:val="00352B09"/>
    <w:rsid w:val="00352B97"/>
    <w:rsid w:val="00352C04"/>
    <w:rsid w:val="00352C33"/>
    <w:rsid w:val="00352C3C"/>
    <w:rsid w:val="00352D4E"/>
    <w:rsid w:val="00353043"/>
    <w:rsid w:val="00353105"/>
    <w:rsid w:val="0035348E"/>
    <w:rsid w:val="003534D2"/>
    <w:rsid w:val="00353644"/>
    <w:rsid w:val="003539BB"/>
    <w:rsid w:val="003539E9"/>
    <w:rsid w:val="00353AD5"/>
    <w:rsid w:val="00353DB1"/>
    <w:rsid w:val="0035411D"/>
    <w:rsid w:val="00354161"/>
    <w:rsid w:val="0035427C"/>
    <w:rsid w:val="0035430A"/>
    <w:rsid w:val="0035447C"/>
    <w:rsid w:val="003544D7"/>
    <w:rsid w:val="00354562"/>
    <w:rsid w:val="00354B0D"/>
    <w:rsid w:val="00354C7A"/>
    <w:rsid w:val="00354CD1"/>
    <w:rsid w:val="00354D13"/>
    <w:rsid w:val="00354DB1"/>
    <w:rsid w:val="00354E9C"/>
    <w:rsid w:val="00355155"/>
    <w:rsid w:val="0035520F"/>
    <w:rsid w:val="00355386"/>
    <w:rsid w:val="003554CD"/>
    <w:rsid w:val="003554CE"/>
    <w:rsid w:val="00355799"/>
    <w:rsid w:val="003557B7"/>
    <w:rsid w:val="00355880"/>
    <w:rsid w:val="003558AA"/>
    <w:rsid w:val="00355B77"/>
    <w:rsid w:val="00355F74"/>
    <w:rsid w:val="003563E9"/>
    <w:rsid w:val="0035666E"/>
    <w:rsid w:val="003567A0"/>
    <w:rsid w:val="00356840"/>
    <w:rsid w:val="003569D2"/>
    <w:rsid w:val="00356D1D"/>
    <w:rsid w:val="003575A0"/>
    <w:rsid w:val="00357808"/>
    <w:rsid w:val="00357831"/>
    <w:rsid w:val="003579F1"/>
    <w:rsid w:val="00357DFD"/>
    <w:rsid w:val="00360152"/>
    <w:rsid w:val="0036016C"/>
    <w:rsid w:val="003603CB"/>
    <w:rsid w:val="0036043A"/>
    <w:rsid w:val="0036062A"/>
    <w:rsid w:val="00360645"/>
    <w:rsid w:val="003608C5"/>
    <w:rsid w:val="0036093C"/>
    <w:rsid w:val="00360B2D"/>
    <w:rsid w:val="00360D12"/>
    <w:rsid w:val="00360E2A"/>
    <w:rsid w:val="00360F78"/>
    <w:rsid w:val="00361057"/>
    <w:rsid w:val="0036113A"/>
    <w:rsid w:val="00361167"/>
    <w:rsid w:val="003612F7"/>
    <w:rsid w:val="00361577"/>
    <w:rsid w:val="00361887"/>
    <w:rsid w:val="00361903"/>
    <w:rsid w:val="00361F7D"/>
    <w:rsid w:val="0036205D"/>
    <w:rsid w:val="003620CB"/>
    <w:rsid w:val="003621D5"/>
    <w:rsid w:val="00362553"/>
    <w:rsid w:val="003626BA"/>
    <w:rsid w:val="00362C71"/>
    <w:rsid w:val="00362C7E"/>
    <w:rsid w:val="0036377D"/>
    <w:rsid w:val="00363B48"/>
    <w:rsid w:val="00363CB7"/>
    <w:rsid w:val="00363D5E"/>
    <w:rsid w:val="00363E2F"/>
    <w:rsid w:val="00363E43"/>
    <w:rsid w:val="003641E7"/>
    <w:rsid w:val="0036426C"/>
    <w:rsid w:val="003642DA"/>
    <w:rsid w:val="0036449E"/>
    <w:rsid w:val="003644B2"/>
    <w:rsid w:val="003648F3"/>
    <w:rsid w:val="00364D43"/>
    <w:rsid w:val="00364D4C"/>
    <w:rsid w:val="00365150"/>
    <w:rsid w:val="00365217"/>
    <w:rsid w:val="00365263"/>
    <w:rsid w:val="00365339"/>
    <w:rsid w:val="0036542F"/>
    <w:rsid w:val="0036598E"/>
    <w:rsid w:val="00365B6A"/>
    <w:rsid w:val="00365D7C"/>
    <w:rsid w:val="00365DC3"/>
    <w:rsid w:val="00365EC4"/>
    <w:rsid w:val="00365EE2"/>
    <w:rsid w:val="00365F73"/>
    <w:rsid w:val="00365F96"/>
    <w:rsid w:val="00365F99"/>
    <w:rsid w:val="0036627F"/>
    <w:rsid w:val="0036680E"/>
    <w:rsid w:val="003668EF"/>
    <w:rsid w:val="00366A90"/>
    <w:rsid w:val="00366E7F"/>
    <w:rsid w:val="00366FBC"/>
    <w:rsid w:val="0036725C"/>
    <w:rsid w:val="00367992"/>
    <w:rsid w:val="003679F0"/>
    <w:rsid w:val="003679F4"/>
    <w:rsid w:val="00367A79"/>
    <w:rsid w:val="00367E4B"/>
    <w:rsid w:val="00367E8C"/>
    <w:rsid w:val="003701BD"/>
    <w:rsid w:val="0037023A"/>
    <w:rsid w:val="00370443"/>
    <w:rsid w:val="0037067D"/>
    <w:rsid w:val="003707D3"/>
    <w:rsid w:val="00370BA6"/>
    <w:rsid w:val="00370C99"/>
    <w:rsid w:val="00370D5B"/>
    <w:rsid w:val="00370F33"/>
    <w:rsid w:val="003711CC"/>
    <w:rsid w:val="00371604"/>
    <w:rsid w:val="00371607"/>
    <w:rsid w:val="00371869"/>
    <w:rsid w:val="00371D37"/>
    <w:rsid w:val="00371DDC"/>
    <w:rsid w:val="00371E30"/>
    <w:rsid w:val="00371E4D"/>
    <w:rsid w:val="0037201B"/>
    <w:rsid w:val="0037229F"/>
    <w:rsid w:val="0037233D"/>
    <w:rsid w:val="0037247B"/>
    <w:rsid w:val="003724E7"/>
    <w:rsid w:val="00372A46"/>
    <w:rsid w:val="00372DE5"/>
    <w:rsid w:val="00373054"/>
    <w:rsid w:val="00373092"/>
    <w:rsid w:val="00373556"/>
    <w:rsid w:val="0037362E"/>
    <w:rsid w:val="00373734"/>
    <w:rsid w:val="0037375A"/>
    <w:rsid w:val="003739DD"/>
    <w:rsid w:val="00373A8C"/>
    <w:rsid w:val="00373BE0"/>
    <w:rsid w:val="00373BFB"/>
    <w:rsid w:val="00373C33"/>
    <w:rsid w:val="00373CFD"/>
    <w:rsid w:val="00373F8F"/>
    <w:rsid w:val="003741FB"/>
    <w:rsid w:val="00374220"/>
    <w:rsid w:val="00374326"/>
    <w:rsid w:val="00374407"/>
    <w:rsid w:val="0037464D"/>
    <w:rsid w:val="0037498E"/>
    <w:rsid w:val="00374B1E"/>
    <w:rsid w:val="00374B74"/>
    <w:rsid w:val="00374DD7"/>
    <w:rsid w:val="0037519D"/>
    <w:rsid w:val="0037528D"/>
    <w:rsid w:val="0037529C"/>
    <w:rsid w:val="003752C4"/>
    <w:rsid w:val="00375658"/>
    <w:rsid w:val="003756CD"/>
    <w:rsid w:val="0037573C"/>
    <w:rsid w:val="00375767"/>
    <w:rsid w:val="00375A26"/>
    <w:rsid w:val="00375AF0"/>
    <w:rsid w:val="00375C7C"/>
    <w:rsid w:val="00375D3F"/>
    <w:rsid w:val="00375FD9"/>
    <w:rsid w:val="003760B0"/>
    <w:rsid w:val="003760BA"/>
    <w:rsid w:val="0037613F"/>
    <w:rsid w:val="003762AC"/>
    <w:rsid w:val="003763B5"/>
    <w:rsid w:val="003763D7"/>
    <w:rsid w:val="003765BC"/>
    <w:rsid w:val="00376967"/>
    <w:rsid w:val="00376C3A"/>
    <w:rsid w:val="00376E0B"/>
    <w:rsid w:val="0037704F"/>
    <w:rsid w:val="003770A2"/>
    <w:rsid w:val="003771D0"/>
    <w:rsid w:val="0037735C"/>
    <w:rsid w:val="00377578"/>
    <w:rsid w:val="0037789E"/>
    <w:rsid w:val="00377A99"/>
    <w:rsid w:val="00377B77"/>
    <w:rsid w:val="00377BA7"/>
    <w:rsid w:val="00377C73"/>
    <w:rsid w:val="00377E6A"/>
    <w:rsid w:val="00377FD4"/>
    <w:rsid w:val="00380052"/>
    <w:rsid w:val="003804DA"/>
    <w:rsid w:val="0038096B"/>
    <w:rsid w:val="00380ADF"/>
    <w:rsid w:val="00380B28"/>
    <w:rsid w:val="00380D3B"/>
    <w:rsid w:val="00380E84"/>
    <w:rsid w:val="0038122C"/>
    <w:rsid w:val="0038152E"/>
    <w:rsid w:val="00381537"/>
    <w:rsid w:val="0038165C"/>
    <w:rsid w:val="00381713"/>
    <w:rsid w:val="0038179E"/>
    <w:rsid w:val="00381ADF"/>
    <w:rsid w:val="00381C95"/>
    <w:rsid w:val="00381E1F"/>
    <w:rsid w:val="003820EB"/>
    <w:rsid w:val="00382292"/>
    <w:rsid w:val="003822FC"/>
    <w:rsid w:val="00382492"/>
    <w:rsid w:val="003826C9"/>
    <w:rsid w:val="003826F0"/>
    <w:rsid w:val="00382945"/>
    <w:rsid w:val="00382B53"/>
    <w:rsid w:val="00382B72"/>
    <w:rsid w:val="00382F5D"/>
    <w:rsid w:val="00382FDF"/>
    <w:rsid w:val="00383119"/>
    <w:rsid w:val="0038313C"/>
    <w:rsid w:val="0038333C"/>
    <w:rsid w:val="003835D8"/>
    <w:rsid w:val="003837D5"/>
    <w:rsid w:val="003837D7"/>
    <w:rsid w:val="003838C1"/>
    <w:rsid w:val="00383A5E"/>
    <w:rsid w:val="00383BE0"/>
    <w:rsid w:val="00383C04"/>
    <w:rsid w:val="00383DA4"/>
    <w:rsid w:val="00383DAA"/>
    <w:rsid w:val="003841D8"/>
    <w:rsid w:val="00384264"/>
    <w:rsid w:val="003844E0"/>
    <w:rsid w:val="00384561"/>
    <w:rsid w:val="0038469C"/>
    <w:rsid w:val="00384ABD"/>
    <w:rsid w:val="00384BBA"/>
    <w:rsid w:val="00384D50"/>
    <w:rsid w:val="00384F43"/>
    <w:rsid w:val="0038509A"/>
    <w:rsid w:val="00385F7E"/>
    <w:rsid w:val="00385F86"/>
    <w:rsid w:val="00386385"/>
    <w:rsid w:val="003863A5"/>
    <w:rsid w:val="00386625"/>
    <w:rsid w:val="0038668C"/>
    <w:rsid w:val="00386B31"/>
    <w:rsid w:val="00386CA1"/>
    <w:rsid w:val="00386EEC"/>
    <w:rsid w:val="003870E9"/>
    <w:rsid w:val="0038758B"/>
    <w:rsid w:val="003875DE"/>
    <w:rsid w:val="00387670"/>
    <w:rsid w:val="003877B2"/>
    <w:rsid w:val="003877F5"/>
    <w:rsid w:val="003878C0"/>
    <w:rsid w:val="003878C4"/>
    <w:rsid w:val="00387B97"/>
    <w:rsid w:val="00387BEF"/>
    <w:rsid w:val="00387C0F"/>
    <w:rsid w:val="00387D00"/>
    <w:rsid w:val="00387E2B"/>
    <w:rsid w:val="0039016A"/>
    <w:rsid w:val="00390242"/>
    <w:rsid w:val="003906CB"/>
    <w:rsid w:val="003907A8"/>
    <w:rsid w:val="003909D3"/>
    <w:rsid w:val="00390AB8"/>
    <w:rsid w:val="00390C2F"/>
    <w:rsid w:val="00390E12"/>
    <w:rsid w:val="00390F1F"/>
    <w:rsid w:val="00391024"/>
    <w:rsid w:val="0039110A"/>
    <w:rsid w:val="003912AF"/>
    <w:rsid w:val="0039138D"/>
    <w:rsid w:val="0039154E"/>
    <w:rsid w:val="003915DB"/>
    <w:rsid w:val="00391624"/>
    <w:rsid w:val="00391A17"/>
    <w:rsid w:val="00391B3E"/>
    <w:rsid w:val="00391BF2"/>
    <w:rsid w:val="00391C46"/>
    <w:rsid w:val="00391EFC"/>
    <w:rsid w:val="00391FC2"/>
    <w:rsid w:val="0039222D"/>
    <w:rsid w:val="00392240"/>
    <w:rsid w:val="00392463"/>
    <w:rsid w:val="00392483"/>
    <w:rsid w:val="00392504"/>
    <w:rsid w:val="0039254B"/>
    <w:rsid w:val="003927A8"/>
    <w:rsid w:val="003928CC"/>
    <w:rsid w:val="003929EF"/>
    <w:rsid w:val="00392A13"/>
    <w:rsid w:val="00392AC2"/>
    <w:rsid w:val="00392C7E"/>
    <w:rsid w:val="00392D42"/>
    <w:rsid w:val="00392E75"/>
    <w:rsid w:val="00392F76"/>
    <w:rsid w:val="003930DD"/>
    <w:rsid w:val="00393114"/>
    <w:rsid w:val="00393131"/>
    <w:rsid w:val="003931F0"/>
    <w:rsid w:val="003932E0"/>
    <w:rsid w:val="00393335"/>
    <w:rsid w:val="00393437"/>
    <w:rsid w:val="003935B9"/>
    <w:rsid w:val="00393679"/>
    <w:rsid w:val="00393786"/>
    <w:rsid w:val="003939B4"/>
    <w:rsid w:val="00393A88"/>
    <w:rsid w:val="00393BF4"/>
    <w:rsid w:val="00393C25"/>
    <w:rsid w:val="003940C3"/>
    <w:rsid w:val="00394121"/>
    <w:rsid w:val="00394238"/>
    <w:rsid w:val="00394572"/>
    <w:rsid w:val="0039484D"/>
    <w:rsid w:val="00394884"/>
    <w:rsid w:val="00394AFC"/>
    <w:rsid w:val="00394D6A"/>
    <w:rsid w:val="00394DC3"/>
    <w:rsid w:val="003953B9"/>
    <w:rsid w:val="00395585"/>
    <w:rsid w:val="003958BB"/>
    <w:rsid w:val="00395933"/>
    <w:rsid w:val="00395A91"/>
    <w:rsid w:val="00395D83"/>
    <w:rsid w:val="00395DBE"/>
    <w:rsid w:val="00395F4F"/>
    <w:rsid w:val="003961C6"/>
    <w:rsid w:val="0039670B"/>
    <w:rsid w:val="0039690C"/>
    <w:rsid w:val="00396966"/>
    <w:rsid w:val="00396B15"/>
    <w:rsid w:val="00396D31"/>
    <w:rsid w:val="00396FFA"/>
    <w:rsid w:val="0039707C"/>
    <w:rsid w:val="003970D3"/>
    <w:rsid w:val="0039799D"/>
    <w:rsid w:val="00397D10"/>
    <w:rsid w:val="003A0386"/>
    <w:rsid w:val="003A0641"/>
    <w:rsid w:val="003A0673"/>
    <w:rsid w:val="003A0784"/>
    <w:rsid w:val="003A0A1D"/>
    <w:rsid w:val="003A0B9B"/>
    <w:rsid w:val="003A0DF6"/>
    <w:rsid w:val="003A0E0B"/>
    <w:rsid w:val="003A16E5"/>
    <w:rsid w:val="003A17CC"/>
    <w:rsid w:val="003A1815"/>
    <w:rsid w:val="003A1A1D"/>
    <w:rsid w:val="003A204E"/>
    <w:rsid w:val="003A2410"/>
    <w:rsid w:val="003A2625"/>
    <w:rsid w:val="003A271B"/>
    <w:rsid w:val="003A2BC3"/>
    <w:rsid w:val="003A2CED"/>
    <w:rsid w:val="003A2F0B"/>
    <w:rsid w:val="003A3258"/>
    <w:rsid w:val="003A33F1"/>
    <w:rsid w:val="003A3514"/>
    <w:rsid w:val="003A353D"/>
    <w:rsid w:val="003A36E8"/>
    <w:rsid w:val="003A382B"/>
    <w:rsid w:val="003A3B4B"/>
    <w:rsid w:val="003A3BF1"/>
    <w:rsid w:val="003A3D8C"/>
    <w:rsid w:val="003A3E40"/>
    <w:rsid w:val="003A3E63"/>
    <w:rsid w:val="003A4202"/>
    <w:rsid w:val="003A42D3"/>
    <w:rsid w:val="003A4548"/>
    <w:rsid w:val="003A46E9"/>
    <w:rsid w:val="003A4C91"/>
    <w:rsid w:val="003A4CCB"/>
    <w:rsid w:val="003A4E25"/>
    <w:rsid w:val="003A4F0F"/>
    <w:rsid w:val="003A50E2"/>
    <w:rsid w:val="003A5151"/>
    <w:rsid w:val="003A53A0"/>
    <w:rsid w:val="003A55B9"/>
    <w:rsid w:val="003A560E"/>
    <w:rsid w:val="003A56D2"/>
    <w:rsid w:val="003A59B9"/>
    <w:rsid w:val="003A59ED"/>
    <w:rsid w:val="003A5A68"/>
    <w:rsid w:val="003A5AB3"/>
    <w:rsid w:val="003A5B8C"/>
    <w:rsid w:val="003A5CF1"/>
    <w:rsid w:val="003A5D35"/>
    <w:rsid w:val="003A5D47"/>
    <w:rsid w:val="003A5EC9"/>
    <w:rsid w:val="003A6037"/>
    <w:rsid w:val="003A60F3"/>
    <w:rsid w:val="003A62D3"/>
    <w:rsid w:val="003A6493"/>
    <w:rsid w:val="003A6603"/>
    <w:rsid w:val="003A6D9C"/>
    <w:rsid w:val="003A700E"/>
    <w:rsid w:val="003A7023"/>
    <w:rsid w:val="003A73BC"/>
    <w:rsid w:val="003A751A"/>
    <w:rsid w:val="003A7551"/>
    <w:rsid w:val="003A76ED"/>
    <w:rsid w:val="003A78BA"/>
    <w:rsid w:val="003A7928"/>
    <w:rsid w:val="003A7940"/>
    <w:rsid w:val="003A7983"/>
    <w:rsid w:val="003A79FA"/>
    <w:rsid w:val="003A7B4A"/>
    <w:rsid w:val="003A7D51"/>
    <w:rsid w:val="003A7F64"/>
    <w:rsid w:val="003B023F"/>
    <w:rsid w:val="003B0243"/>
    <w:rsid w:val="003B0620"/>
    <w:rsid w:val="003B071C"/>
    <w:rsid w:val="003B0D9E"/>
    <w:rsid w:val="003B0E08"/>
    <w:rsid w:val="003B0EF6"/>
    <w:rsid w:val="003B1020"/>
    <w:rsid w:val="003B11C3"/>
    <w:rsid w:val="003B12B3"/>
    <w:rsid w:val="003B143F"/>
    <w:rsid w:val="003B15BF"/>
    <w:rsid w:val="003B17C0"/>
    <w:rsid w:val="003B1975"/>
    <w:rsid w:val="003B2302"/>
    <w:rsid w:val="003B237C"/>
    <w:rsid w:val="003B245A"/>
    <w:rsid w:val="003B2530"/>
    <w:rsid w:val="003B265F"/>
    <w:rsid w:val="003B2660"/>
    <w:rsid w:val="003B289A"/>
    <w:rsid w:val="003B2B37"/>
    <w:rsid w:val="003B2BD6"/>
    <w:rsid w:val="003B2D16"/>
    <w:rsid w:val="003B3310"/>
    <w:rsid w:val="003B3501"/>
    <w:rsid w:val="003B3651"/>
    <w:rsid w:val="003B376E"/>
    <w:rsid w:val="003B393C"/>
    <w:rsid w:val="003B398F"/>
    <w:rsid w:val="003B3DBD"/>
    <w:rsid w:val="003B4145"/>
    <w:rsid w:val="003B41F0"/>
    <w:rsid w:val="003B44EF"/>
    <w:rsid w:val="003B45D4"/>
    <w:rsid w:val="003B4632"/>
    <w:rsid w:val="003B464F"/>
    <w:rsid w:val="003B4736"/>
    <w:rsid w:val="003B4818"/>
    <w:rsid w:val="003B499E"/>
    <w:rsid w:val="003B4BFB"/>
    <w:rsid w:val="003B4CBB"/>
    <w:rsid w:val="003B531F"/>
    <w:rsid w:val="003B56C9"/>
    <w:rsid w:val="003B57D6"/>
    <w:rsid w:val="003B58AB"/>
    <w:rsid w:val="003B5A82"/>
    <w:rsid w:val="003B5B23"/>
    <w:rsid w:val="003B5DC7"/>
    <w:rsid w:val="003B5E20"/>
    <w:rsid w:val="003B5F65"/>
    <w:rsid w:val="003B61F2"/>
    <w:rsid w:val="003B62EF"/>
    <w:rsid w:val="003B6307"/>
    <w:rsid w:val="003B63FA"/>
    <w:rsid w:val="003B6714"/>
    <w:rsid w:val="003B675C"/>
    <w:rsid w:val="003B67EB"/>
    <w:rsid w:val="003B680B"/>
    <w:rsid w:val="003B6C40"/>
    <w:rsid w:val="003B6D50"/>
    <w:rsid w:val="003B6E1D"/>
    <w:rsid w:val="003B6FF3"/>
    <w:rsid w:val="003B70D2"/>
    <w:rsid w:val="003B7197"/>
    <w:rsid w:val="003B761C"/>
    <w:rsid w:val="003B76DD"/>
    <w:rsid w:val="003B77F7"/>
    <w:rsid w:val="003B7C42"/>
    <w:rsid w:val="003B7C7D"/>
    <w:rsid w:val="003C0138"/>
    <w:rsid w:val="003C016F"/>
    <w:rsid w:val="003C0271"/>
    <w:rsid w:val="003C04B8"/>
    <w:rsid w:val="003C0A0C"/>
    <w:rsid w:val="003C0B72"/>
    <w:rsid w:val="003C0D9C"/>
    <w:rsid w:val="003C10E5"/>
    <w:rsid w:val="003C10F2"/>
    <w:rsid w:val="003C11E6"/>
    <w:rsid w:val="003C1678"/>
    <w:rsid w:val="003C168E"/>
    <w:rsid w:val="003C16E6"/>
    <w:rsid w:val="003C1B3B"/>
    <w:rsid w:val="003C1B80"/>
    <w:rsid w:val="003C1E60"/>
    <w:rsid w:val="003C20C7"/>
    <w:rsid w:val="003C237A"/>
    <w:rsid w:val="003C23F0"/>
    <w:rsid w:val="003C2A05"/>
    <w:rsid w:val="003C2AC0"/>
    <w:rsid w:val="003C2AE6"/>
    <w:rsid w:val="003C2B83"/>
    <w:rsid w:val="003C2BA2"/>
    <w:rsid w:val="003C2D1D"/>
    <w:rsid w:val="003C3209"/>
    <w:rsid w:val="003C3493"/>
    <w:rsid w:val="003C34B1"/>
    <w:rsid w:val="003C363E"/>
    <w:rsid w:val="003C386F"/>
    <w:rsid w:val="003C38FF"/>
    <w:rsid w:val="003C3EB3"/>
    <w:rsid w:val="003C4129"/>
    <w:rsid w:val="003C4419"/>
    <w:rsid w:val="003C4604"/>
    <w:rsid w:val="003C474B"/>
    <w:rsid w:val="003C4C00"/>
    <w:rsid w:val="003C4D22"/>
    <w:rsid w:val="003C4D63"/>
    <w:rsid w:val="003C52C8"/>
    <w:rsid w:val="003C5C2C"/>
    <w:rsid w:val="003C5EF4"/>
    <w:rsid w:val="003C615C"/>
    <w:rsid w:val="003C6251"/>
    <w:rsid w:val="003C6291"/>
    <w:rsid w:val="003C6554"/>
    <w:rsid w:val="003C65D1"/>
    <w:rsid w:val="003C6841"/>
    <w:rsid w:val="003C6A61"/>
    <w:rsid w:val="003C6B32"/>
    <w:rsid w:val="003C6E13"/>
    <w:rsid w:val="003C7505"/>
    <w:rsid w:val="003C78A1"/>
    <w:rsid w:val="003C79D8"/>
    <w:rsid w:val="003C7ADA"/>
    <w:rsid w:val="003C7B8F"/>
    <w:rsid w:val="003C7C9C"/>
    <w:rsid w:val="003C7CF3"/>
    <w:rsid w:val="003C7D0A"/>
    <w:rsid w:val="003C7ED2"/>
    <w:rsid w:val="003D0321"/>
    <w:rsid w:val="003D0370"/>
    <w:rsid w:val="003D09A7"/>
    <w:rsid w:val="003D1078"/>
    <w:rsid w:val="003D10F4"/>
    <w:rsid w:val="003D119C"/>
    <w:rsid w:val="003D12F9"/>
    <w:rsid w:val="003D19D6"/>
    <w:rsid w:val="003D1C61"/>
    <w:rsid w:val="003D1E64"/>
    <w:rsid w:val="003D23D3"/>
    <w:rsid w:val="003D2617"/>
    <w:rsid w:val="003D2C8D"/>
    <w:rsid w:val="003D2CB1"/>
    <w:rsid w:val="003D304D"/>
    <w:rsid w:val="003D3070"/>
    <w:rsid w:val="003D3116"/>
    <w:rsid w:val="003D318B"/>
    <w:rsid w:val="003D35FE"/>
    <w:rsid w:val="003D364B"/>
    <w:rsid w:val="003D38E8"/>
    <w:rsid w:val="003D3D7E"/>
    <w:rsid w:val="003D3FD1"/>
    <w:rsid w:val="003D405C"/>
    <w:rsid w:val="003D4163"/>
    <w:rsid w:val="003D436F"/>
    <w:rsid w:val="003D4543"/>
    <w:rsid w:val="003D4867"/>
    <w:rsid w:val="003D4AD9"/>
    <w:rsid w:val="003D4E0A"/>
    <w:rsid w:val="003D4F76"/>
    <w:rsid w:val="003D4FBF"/>
    <w:rsid w:val="003D5434"/>
    <w:rsid w:val="003D5930"/>
    <w:rsid w:val="003D5D79"/>
    <w:rsid w:val="003D5E51"/>
    <w:rsid w:val="003D5E6E"/>
    <w:rsid w:val="003D61BB"/>
    <w:rsid w:val="003D6428"/>
    <w:rsid w:val="003D6A52"/>
    <w:rsid w:val="003D6BF6"/>
    <w:rsid w:val="003D6DC8"/>
    <w:rsid w:val="003D6FE6"/>
    <w:rsid w:val="003D70ED"/>
    <w:rsid w:val="003D71A1"/>
    <w:rsid w:val="003D72F6"/>
    <w:rsid w:val="003D753A"/>
    <w:rsid w:val="003D758E"/>
    <w:rsid w:val="003D77F5"/>
    <w:rsid w:val="003D79F6"/>
    <w:rsid w:val="003D7A69"/>
    <w:rsid w:val="003D7A6E"/>
    <w:rsid w:val="003D7A91"/>
    <w:rsid w:val="003D7E8A"/>
    <w:rsid w:val="003E014C"/>
    <w:rsid w:val="003E0326"/>
    <w:rsid w:val="003E0679"/>
    <w:rsid w:val="003E0A91"/>
    <w:rsid w:val="003E0C64"/>
    <w:rsid w:val="003E1132"/>
    <w:rsid w:val="003E1152"/>
    <w:rsid w:val="003E1265"/>
    <w:rsid w:val="003E12C9"/>
    <w:rsid w:val="003E15DD"/>
    <w:rsid w:val="003E15EF"/>
    <w:rsid w:val="003E15FD"/>
    <w:rsid w:val="003E1620"/>
    <w:rsid w:val="003E1883"/>
    <w:rsid w:val="003E19B3"/>
    <w:rsid w:val="003E1A37"/>
    <w:rsid w:val="003E1D03"/>
    <w:rsid w:val="003E1DDA"/>
    <w:rsid w:val="003E1E12"/>
    <w:rsid w:val="003E205A"/>
    <w:rsid w:val="003E20F5"/>
    <w:rsid w:val="003E2274"/>
    <w:rsid w:val="003E22A7"/>
    <w:rsid w:val="003E22D2"/>
    <w:rsid w:val="003E246C"/>
    <w:rsid w:val="003E26A4"/>
    <w:rsid w:val="003E2A51"/>
    <w:rsid w:val="003E2BAC"/>
    <w:rsid w:val="003E2F4F"/>
    <w:rsid w:val="003E3105"/>
    <w:rsid w:val="003E32B6"/>
    <w:rsid w:val="003E33C5"/>
    <w:rsid w:val="003E34C9"/>
    <w:rsid w:val="003E3586"/>
    <w:rsid w:val="003E39DC"/>
    <w:rsid w:val="003E3A16"/>
    <w:rsid w:val="003E3C62"/>
    <w:rsid w:val="003E3DEA"/>
    <w:rsid w:val="003E3F45"/>
    <w:rsid w:val="003E3FC6"/>
    <w:rsid w:val="003E410A"/>
    <w:rsid w:val="003E43C8"/>
    <w:rsid w:val="003E43D8"/>
    <w:rsid w:val="003E451B"/>
    <w:rsid w:val="003E4575"/>
    <w:rsid w:val="003E480F"/>
    <w:rsid w:val="003E48CE"/>
    <w:rsid w:val="003E4C8B"/>
    <w:rsid w:val="003E4D1B"/>
    <w:rsid w:val="003E4F3E"/>
    <w:rsid w:val="003E5205"/>
    <w:rsid w:val="003E529D"/>
    <w:rsid w:val="003E5592"/>
    <w:rsid w:val="003E5826"/>
    <w:rsid w:val="003E58EA"/>
    <w:rsid w:val="003E59F3"/>
    <w:rsid w:val="003E5C64"/>
    <w:rsid w:val="003E5F35"/>
    <w:rsid w:val="003E5FBB"/>
    <w:rsid w:val="003E609D"/>
    <w:rsid w:val="003E6257"/>
    <w:rsid w:val="003E628F"/>
    <w:rsid w:val="003E62BA"/>
    <w:rsid w:val="003E6601"/>
    <w:rsid w:val="003E674A"/>
    <w:rsid w:val="003E6A9A"/>
    <w:rsid w:val="003E6CC0"/>
    <w:rsid w:val="003E6E05"/>
    <w:rsid w:val="003E6EE6"/>
    <w:rsid w:val="003E7345"/>
    <w:rsid w:val="003E748E"/>
    <w:rsid w:val="003E765A"/>
    <w:rsid w:val="003E79E8"/>
    <w:rsid w:val="003E7BF9"/>
    <w:rsid w:val="003E7D3D"/>
    <w:rsid w:val="003F0470"/>
    <w:rsid w:val="003F0486"/>
    <w:rsid w:val="003F060F"/>
    <w:rsid w:val="003F075A"/>
    <w:rsid w:val="003F0AD5"/>
    <w:rsid w:val="003F0CEB"/>
    <w:rsid w:val="003F0DE1"/>
    <w:rsid w:val="003F1078"/>
    <w:rsid w:val="003F1334"/>
    <w:rsid w:val="003F14D6"/>
    <w:rsid w:val="003F168E"/>
    <w:rsid w:val="003F1774"/>
    <w:rsid w:val="003F1798"/>
    <w:rsid w:val="003F17DD"/>
    <w:rsid w:val="003F1992"/>
    <w:rsid w:val="003F1D3B"/>
    <w:rsid w:val="003F235C"/>
    <w:rsid w:val="003F2764"/>
    <w:rsid w:val="003F27D2"/>
    <w:rsid w:val="003F292B"/>
    <w:rsid w:val="003F2B4E"/>
    <w:rsid w:val="003F2D50"/>
    <w:rsid w:val="003F2D7D"/>
    <w:rsid w:val="003F2E84"/>
    <w:rsid w:val="003F33E0"/>
    <w:rsid w:val="003F3674"/>
    <w:rsid w:val="003F3750"/>
    <w:rsid w:val="003F37D4"/>
    <w:rsid w:val="003F3BDC"/>
    <w:rsid w:val="003F3D4A"/>
    <w:rsid w:val="003F4291"/>
    <w:rsid w:val="003F4332"/>
    <w:rsid w:val="003F454B"/>
    <w:rsid w:val="003F4B78"/>
    <w:rsid w:val="003F4E7C"/>
    <w:rsid w:val="003F505B"/>
    <w:rsid w:val="003F5116"/>
    <w:rsid w:val="003F51C4"/>
    <w:rsid w:val="003F528F"/>
    <w:rsid w:val="003F54C3"/>
    <w:rsid w:val="003F5607"/>
    <w:rsid w:val="003F565A"/>
    <w:rsid w:val="003F59DA"/>
    <w:rsid w:val="003F5C3A"/>
    <w:rsid w:val="003F5ECD"/>
    <w:rsid w:val="003F5EF7"/>
    <w:rsid w:val="003F5F44"/>
    <w:rsid w:val="003F6046"/>
    <w:rsid w:val="003F636B"/>
    <w:rsid w:val="003F65F1"/>
    <w:rsid w:val="003F698D"/>
    <w:rsid w:val="003F6C04"/>
    <w:rsid w:val="003F6CE1"/>
    <w:rsid w:val="003F6D5B"/>
    <w:rsid w:val="003F6DD4"/>
    <w:rsid w:val="003F6DED"/>
    <w:rsid w:val="003F7066"/>
    <w:rsid w:val="003F7071"/>
    <w:rsid w:val="003F70F5"/>
    <w:rsid w:val="003F7128"/>
    <w:rsid w:val="003F7401"/>
    <w:rsid w:val="003F756E"/>
    <w:rsid w:val="003F772A"/>
    <w:rsid w:val="003F7920"/>
    <w:rsid w:val="003F7C3D"/>
    <w:rsid w:val="00400012"/>
    <w:rsid w:val="00400597"/>
    <w:rsid w:val="004007CD"/>
    <w:rsid w:val="00400949"/>
    <w:rsid w:val="0040096A"/>
    <w:rsid w:val="00400C9D"/>
    <w:rsid w:val="00400DE4"/>
    <w:rsid w:val="00401060"/>
    <w:rsid w:val="00401062"/>
    <w:rsid w:val="004010AB"/>
    <w:rsid w:val="0040123E"/>
    <w:rsid w:val="004012EC"/>
    <w:rsid w:val="00401456"/>
    <w:rsid w:val="0040150A"/>
    <w:rsid w:val="00401604"/>
    <w:rsid w:val="00401605"/>
    <w:rsid w:val="0040168F"/>
    <w:rsid w:val="00401829"/>
    <w:rsid w:val="00401957"/>
    <w:rsid w:val="004019E5"/>
    <w:rsid w:val="00401A0A"/>
    <w:rsid w:val="00401C28"/>
    <w:rsid w:val="00401C9C"/>
    <w:rsid w:val="00401DBC"/>
    <w:rsid w:val="00402047"/>
    <w:rsid w:val="004020B6"/>
    <w:rsid w:val="004025B6"/>
    <w:rsid w:val="00402896"/>
    <w:rsid w:val="00402987"/>
    <w:rsid w:val="00402AD8"/>
    <w:rsid w:val="00402FAB"/>
    <w:rsid w:val="0040316E"/>
    <w:rsid w:val="00403412"/>
    <w:rsid w:val="004034BD"/>
    <w:rsid w:val="004037A0"/>
    <w:rsid w:val="004037BA"/>
    <w:rsid w:val="00403ADC"/>
    <w:rsid w:val="00403CB6"/>
    <w:rsid w:val="00403F44"/>
    <w:rsid w:val="00404022"/>
    <w:rsid w:val="00404024"/>
    <w:rsid w:val="00404301"/>
    <w:rsid w:val="00404332"/>
    <w:rsid w:val="004043E7"/>
    <w:rsid w:val="004043FA"/>
    <w:rsid w:val="00404597"/>
    <w:rsid w:val="00404644"/>
    <w:rsid w:val="004046C2"/>
    <w:rsid w:val="004048BB"/>
    <w:rsid w:val="0040494F"/>
    <w:rsid w:val="00404AF5"/>
    <w:rsid w:val="00404E95"/>
    <w:rsid w:val="00405034"/>
    <w:rsid w:val="004052C7"/>
    <w:rsid w:val="00405505"/>
    <w:rsid w:val="004055FD"/>
    <w:rsid w:val="004058AF"/>
    <w:rsid w:val="00405D17"/>
    <w:rsid w:val="00405E0D"/>
    <w:rsid w:val="00405F8D"/>
    <w:rsid w:val="0040637C"/>
    <w:rsid w:val="00406B2E"/>
    <w:rsid w:val="00406B95"/>
    <w:rsid w:val="00406C86"/>
    <w:rsid w:val="00406EA4"/>
    <w:rsid w:val="00406FF4"/>
    <w:rsid w:val="00407101"/>
    <w:rsid w:val="004071D6"/>
    <w:rsid w:val="00407206"/>
    <w:rsid w:val="004077C9"/>
    <w:rsid w:val="004079DD"/>
    <w:rsid w:val="00407CDE"/>
    <w:rsid w:val="00407EB2"/>
    <w:rsid w:val="0041003E"/>
    <w:rsid w:val="00410336"/>
    <w:rsid w:val="004107E7"/>
    <w:rsid w:val="00410AC8"/>
    <w:rsid w:val="00411022"/>
    <w:rsid w:val="004111F2"/>
    <w:rsid w:val="00411294"/>
    <w:rsid w:val="0041155D"/>
    <w:rsid w:val="00411602"/>
    <w:rsid w:val="0041173C"/>
    <w:rsid w:val="0041213F"/>
    <w:rsid w:val="004122BA"/>
    <w:rsid w:val="004124D0"/>
    <w:rsid w:val="00412586"/>
    <w:rsid w:val="00412618"/>
    <w:rsid w:val="0041275F"/>
    <w:rsid w:val="004128D7"/>
    <w:rsid w:val="00412976"/>
    <w:rsid w:val="00412BCC"/>
    <w:rsid w:val="00412E0C"/>
    <w:rsid w:val="00412F16"/>
    <w:rsid w:val="00412FE6"/>
    <w:rsid w:val="0041314D"/>
    <w:rsid w:val="0041346F"/>
    <w:rsid w:val="004134DE"/>
    <w:rsid w:val="004136DB"/>
    <w:rsid w:val="0041370F"/>
    <w:rsid w:val="00413A71"/>
    <w:rsid w:val="00413FCB"/>
    <w:rsid w:val="00414232"/>
    <w:rsid w:val="00414413"/>
    <w:rsid w:val="004146D8"/>
    <w:rsid w:val="004148B2"/>
    <w:rsid w:val="004148B3"/>
    <w:rsid w:val="004149B6"/>
    <w:rsid w:val="004149F8"/>
    <w:rsid w:val="00414AB6"/>
    <w:rsid w:val="00414E70"/>
    <w:rsid w:val="0041530D"/>
    <w:rsid w:val="0041539C"/>
    <w:rsid w:val="00415578"/>
    <w:rsid w:val="00415711"/>
    <w:rsid w:val="00415F3B"/>
    <w:rsid w:val="0041613C"/>
    <w:rsid w:val="0041649F"/>
    <w:rsid w:val="004169C5"/>
    <w:rsid w:val="00416CB6"/>
    <w:rsid w:val="00416DC8"/>
    <w:rsid w:val="0041708D"/>
    <w:rsid w:val="0041749D"/>
    <w:rsid w:val="0041775E"/>
    <w:rsid w:val="00417B89"/>
    <w:rsid w:val="00417BA0"/>
    <w:rsid w:val="00417C99"/>
    <w:rsid w:val="00417D5B"/>
    <w:rsid w:val="00417E73"/>
    <w:rsid w:val="00417EB8"/>
    <w:rsid w:val="00420385"/>
    <w:rsid w:val="004203F3"/>
    <w:rsid w:val="00420692"/>
    <w:rsid w:val="004206AC"/>
    <w:rsid w:val="004209CE"/>
    <w:rsid w:val="00420D15"/>
    <w:rsid w:val="00421109"/>
    <w:rsid w:val="00421378"/>
    <w:rsid w:val="0042166E"/>
    <w:rsid w:val="00421E59"/>
    <w:rsid w:val="00421EE1"/>
    <w:rsid w:val="00421F25"/>
    <w:rsid w:val="0042216C"/>
    <w:rsid w:val="004223F5"/>
    <w:rsid w:val="004224F0"/>
    <w:rsid w:val="0042254C"/>
    <w:rsid w:val="004227C8"/>
    <w:rsid w:val="0042299B"/>
    <w:rsid w:val="00422A2C"/>
    <w:rsid w:val="00422B9B"/>
    <w:rsid w:val="00422DC5"/>
    <w:rsid w:val="00422DDB"/>
    <w:rsid w:val="00422F6C"/>
    <w:rsid w:val="00422F94"/>
    <w:rsid w:val="00423148"/>
    <w:rsid w:val="00423244"/>
    <w:rsid w:val="00423262"/>
    <w:rsid w:val="00423417"/>
    <w:rsid w:val="004234FB"/>
    <w:rsid w:val="00423614"/>
    <w:rsid w:val="004238CD"/>
    <w:rsid w:val="00423B97"/>
    <w:rsid w:val="00423C04"/>
    <w:rsid w:val="00423C60"/>
    <w:rsid w:val="00423E21"/>
    <w:rsid w:val="00423E3F"/>
    <w:rsid w:val="00424193"/>
    <w:rsid w:val="00424244"/>
    <w:rsid w:val="004242C4"/>
    <w:rsid w:val="004242C7"/>
    <w:rsid w:val="004245BF"/>
    <w:rsid w:val="004246FE"/>
    <w:rsid w:val="004247AA"/>
    <w:rsid w:val="00424844"/>
    <w:rsid w:val="0042499B"/>
    <w:rsid w:val="00424AF7"/>
    <w:rsid w:val="00424B7B"/>
    <w:rsid w:val="00424D6E"/>
    <w:rsid w:val="004251B8"/>
    <w:rsid w:val="00425244"/>
    <w:rsid w:val="00425280"/>
    <w:rsid w:val="00425311"/>
    <w:rsid w:val="0042546B"/>
    <w:rsid w:val="00425481"/>
    <w:rsid w:val="00425659"/>
    <w:rsid w:val="00425687"/>
    <w:rsid w:val="0042580B"/>
    <w:rsid w:val="00425D26"/>
    <w:rsid w:val="00426068"/>
    <w:rsid w:val="00426878"/>
    <w:rsid w:val="00426C7E"/>
    <w:rsid w:val="00426CA7"/>
    <w:rsid w:val="00426CBA"/>
    <w:rsid w:val="00426D67"/>
    <w:rsid w:val="00426EE3"/>
    <w:rsid w:val="00426FFC"/>
    <w:rsid w:val="0042712A"/>
    <w:rsid w:val="0042780C"/>
    <w:rsid w:val="00427B44"/>
    <w:rsid w:val="00427BF0"/>
    <w:rsid w:val="00427C40"/>
    <w:rsid w:val="00427D73"/>
    <w:rsid w:val="00427E34"/>
    <w:rsid w:val="0043020E"/>
    <w:rsid w:val="00430224"/>
    <w:rsid w:val="004302E7"/>
    <w:rsid w:val="00430667"/>
    <w:rsid w:val="004306A6"/>
    <w:rsid w:val="0043095D"/>
    <w:rsid w:val="004309BD"/>
    <w:rsid w:val="00430A54"/>
    <w:rsid w:val="00430E4F"/>
    <w:rsid w:val="00430F64"/>
    <w:rsid w:val="00431218"/>
    <w:rsid w:val="00431340"/>
    <w:rsid w:val="004314FF"/>
    <w:rsid w:val="004316B2"/>
    <w:rsid w:val="00431932"/>
    <w:rsid w:val="00431D71"/>
    <w:rsid w:val="004322B2"/>
    <w:rsid w:val="00432314"/>
    <w:rsid w:val="004323C7"/>
    <w:rsid w:val="00432764"/>
    <w:rsid w:val="00432781"/>
    <w:rsid w:val="00432BB9"/>
    <w:rsid w:val="00432FD7"/>
    <w:rsid w:val="00433007"/>
    <w:rsid w:val="0043314B"/>
    <w:rsid w:val="004335A4"/>
    <w:rsid w:val="004336C3"/>
    <w:rsid w:val="00433AB9"/>
    <w:rsid w:val="00433ADD"/>
    <w:rsid w:val="00433D00"/>
    <w:rsid w:val="00433E10"/>
    <w:rsid w:val="00433EF2"/>
    <w:rsid w:val="00433F41"/>
    <w:rsid w:val="004340AD"/>
    <w:rsid w:val="00434193"/>
    <w:rsid w:val="004345B6"/>
    <w:rsid w:val="00434BB7"/>
    <w:rsid w:val="00434CD9"/>
    <w:rsid w:val="004351D6"/>
    <w:rsid w:val="00435217"/>
    <w:rsid w:val="0043536E"/>
    <w:rsid w:val="00435981"/>
    <w:rsid w:val="00435BF5"/>
    <w:rsid w:val="00435DB7"/>
    <w:rsid w:val="00435E8E"/>
    <w:rsid w:val="00435FFC"/>
    <w:rsid w:val="004363B5"/>
    <w:rsid w:val="0043648D"/>
    <w:rsid w:val="0043648E"/>
    <w:rsid w:val="0043689C"/>
    <w:rsid w:val="00436916"/>
    <w:rsid w:val="004369DD"/>
    <w:rsid w:val="00436D53"/>
    <w:rsid w:val="00436E51"/>
    <w:rsid w:val="004370FD"/>
    <w:rsid w:val="004371CE"/>
    <w:rsid w:val="004372DE"/>
    <w:rsid w:val="0043747C"/>
    <w:rsid w:val="004375AF"/>
    <w:rsid w:val="00437744"/>
    <w:rsid w:val="00437803"/>
    <w:rsid w:val="004378E7"/>
    <w:rsid w:val="004379FE"/>
    <w:rsid w:val="004400A0"/>
    <w:rsid w:val="004400FF"/>
    <w:rsid w:val="00440106"/>
    <w:rsid w:val="004402DC"/>
    <w:rsid w:val="00440388"/>
    <w:rsid w:val="004403D4"/>
    <w:rsid w:val="004406CF"/>
    <w:rsid w:val="00440788"/>
    <w:rsid w:val="00440999"/>
    <w:rsid w:val="00440E41"/>
    <w:rsid w:val="00440EF0"/>
    <w:rsid w:val="0044101D"/>
    <w:rsid w:val="004417D9"/>
    <w:rsid w:val="004418DA"/>
    <w:rsid w:val="00441A45"/>
    <w:rsid w:val="00441AEF"/>
    <w:rsid w:val="00441C78"/>
    <w:rsid w:val="00441E38"/>
    <w:rsid w:val="00441F07"/>
    <w:rsid w:val="0044227E"/>
    <w:rsid w:val="00442410"/>
    <w:rsid w:val="0044255F"/>
    <w:rsid w:val="0044270E"/>
    <w:rsid w:val="0044289C"/>
    <w:rsid w:val="004428D1"/>
    <w:rsid w:val="0044294D"/>
    <w:rsid w:val="00442B61"/>
    <w:rsid w:val="00442DE5"/>
    <w:rsid w:val="00442E86"/>
    <w:rsid w:val="0044310B"/>
    <w:rsid w:val="00443462"/>
    <w:rsid w:val="0044368D"/>
    <w:rsid w:val="0044371D"/>
    <w:rsid w:val="00443918"/>
    <w:rsid w:val="0044393E"/>
    <w:rsid w:val="00443ADA"/>
    <w:rsid w:val="0044428D"/>
    <w:rsid w:val="0044440D"/>
    <w:rsid w:val="00444500"/>
    <w:rsid w:val="00444543"/>
    <w:rsid w:val="004446C2"/>
    <w:rsid w:val="0044499C"/>
    <w:rsid w:val="00444B64"/>
    <w:rsid w:val="00444D2A"/>
    <w:rsid w:val="00444F14"/>
    <w:rsid w:val="004452F7"/>
    <w:rsid w:val="004454AA"/>
    <w:rsid w:val="004456DD"/>
    <w:rsid w:val="0044577B"/>
    <w:rsid w:val="004457A0"/>
    <w:rsid w:val="00445D1D"/>
    <w:rsid w:val="00445D5C"/>
    <w:rsid w:val="00445EEF"/>
    <w:rsid w:val="004460AD"/>
    <w:rsid w:val="0044624F"/>
    <w:rsid w:val="00446430"/>
    <w:rsid w:val="004465BB"/>
    <w:rsid w:val="00446739"/>
    <w:rsid w:val="00446883"/>
    <w:rsid w:val="004468B3"/>
    <w:rsid w:val="004469C9"/>
    <w:rsid w:val="00446A43"/>
    <w:rsid w:val="00446E88"/>
    <w:rsid w:val="004470C0"/>
    <w:rsid w:val="004471F5"/>
    <w:rsid w:val="004475F4"/>
    <w:rsid w:val="00447608"/>
    <w:rsid w:val="00447AD8"/>
    <w:rsid w:val="00447C3F"/>
    <w:rsid w:val="00447CEB"/>
    <w:rsid w:val="00447D16"/>
    <w:rsid w:val="00447FA1"/>
    <w:rsid w:val="00447FC7"/>
    <w:rsid w:val="00450039"/>
    <w:rsid w:val="004504EB"/>
    <w:rsid w:val="00450576"/>
    <w:rsid w:val="00450692"/>
    <w:rsid w:val="004507E0"/>
    <w:rsid w:val="0045094D"/>
    <w:rsid w:val="00450A44"/>
    <w:rsid w:val="00450E9C"/>
    <w:rsid w:val="00450FE0"/>
    <w:rsid w:val="00451132"/>
    <w:rsid w:val="0045128F"/>
    <w:rsid w:val="00451314"/>
    <w:rsid w:val="00451475"/>
    <w:rsid w:val="00451525"/>
    <w:rsid w:val="00451651"/>
    <w:rsid w:val="004518EA"/>
    <w:rsid w:val="00451981"/>
    <w:rsid w:val="0045198C"/>
    <w:rsid w:val="00451A6F"/>
    <w:rsid w:val="00451EAD"/>
    <w:rsid w:val="00451F2C"/>
    <w:rsid w:val="00451F52"/>
    <w:rsid w:val="00452005"/>
    <w:rsid w:val="00452011"/>
    <w:rsid w:val="004520BC"/>
    <w:rsid w:val="0045228B"/>
    <w:rsid w:val="00452308"/>
    <w:rsid w:val="00452478"/>
    <w:rsid w:val="0045259E"/>
    <w:rsid w:val="00452A1A"/>
    <w:rsid w:val="00452DEF"/>
    <w:rsid w:val="00452E65"/>
    <w:rsid w:val="00453050"/>
    <w:rsid w:val="00453824"/>
    <w:rsid w:val="004538A2"/>
    <w:rsid w:val="004538BE"/>
    <w:rsid w:val="00453955"/>
    <w:rsid w:val="004539D8"/>
    <w:rsid w:val="00453CD0"/>
    <w:rsid w:val="00453D33"/>
    <w:rsid w:val="00453FE4"/>
    <w:rsid w:val="004540EA"/>
    <w:rsid w:val="00454125"/>
    <w:rsid w:val="0045427B"/>
    <w:rsid w:val="004542E0"/>
    <w:rsid w:val="00454596"/>
    <w:rsid w:val="004547DE"/>
    <w:rsid w:val="00454841"/>
    <w:rsid w:val="00454AF3"/>
    <w:rsid w:val="00454B82"/>
    <w:rsid w:val="00454C6A"/>
    <w:rsid w:val="00454C93"/>
    <w:rsid w:val="00455441"/>
    <w:rsid w:val="004554AA"/>
    <w:rsid w:val="00455912"/>
    <w:rsid w:val="00455963"/>
    <w:rsid w:val="00455AB2"/>
    <w:rsid w:val="00455AEE"/>
    <w:rsid w:val="00455CFD"/>
    <w:rsid w:val="004565E7"/>
    <w:rsid w:val="0045694D"/>
    <w:rsid w:val="00456990"/>
    <w:rsid w:val="00456C10"/>
    <w:rsid w:val="00457246"/>
    <w:rsid w:val="004575B7"/>
    <w:rsid w:val="0045768D"/>
    <w:rsid w:val="004577B1"/>
    <w:rsid w:val="0045787B"/>
    <w:rsid w:val="00457A69"/>
    <w:rsid w:val="00457B99"/>
    <w:rsid w:val="00457BBF"/>
    <w:rsid w:val="00460125"/>
    <w:rsid w:val="00460435"/>
    <w:rsid w:val="0046050A"/>
    <w:rsid w:val="00460965"/>
    <w:rsid w:val="00460A39"/>
    <w:rsid w:val="00460D6C"/>
    <w:rsid w:val="00461017"/>
    <w:rsid w:val="00461322"/>
    <w:rsid w:val="0046137F"/>
    <w:rsid w:val="004615B7"/>
    <w:rsid w:val="00461758"/>
    <w:rsid w:val="00461AB5"/>
    <w:rsid w:val="00461B19"/>
    <w:rsid w:val="00461C2F"/>
    <w:rsid w:val="00461F9D"/>
    <w:rsid w:val="004622BA"/>
    <w:rsid w:val="0046230B"/>
    <w:rsid w:val="00462420"/>
    <w:rsid w:val="0046253B"/>
    <w:rsid w:val="004627A8"/>
    <w:rsid w:val="0046298F"/>
    <w:rsid w:val="00462CC1"/>
    <w:rsid w:val="00462DD8"/>
    <w:rsid w:val="00462E17"/>
    <w:rsid w:val="00462E2C"/>
    <w:rsid w:val="00462E4E"/>
    <w:rsid w:val="00462FF9"/>
    <w:rsid w:val="00463173"/>
    <w:rsid w:val="00463203"/>
    <w:rsid w:val="004636A6"/>
    <w:rsid w:val="0046372C"/>
    <w:rsid w:val="00463B86"/>
    <w:rsid w:val="00463C16"/>
    <w:rsid w:val="00463C1B"/>
    <w:rsid w:val="00463EDE"/>
    <w:rsid w:val="00463F8B"/>
    <w:rsid w:val="00464194"/>
    <w:rsid w:val="004641CE"/>
    <w:rsid w:val="00464629"/>
    <w:rsid w:val="004646E5"/>
    <w:rsid w:val="00464A0F"/>
    <w:rsid w:val="00464A3A"/>
    <w:rsid w:val="00464EE0"/>
    <w:rsid w:val="00465063"/>
    <w:rsid w:val="004650F1"/>
    <w:rsid w:val="004651DF"/>
    <w:rsid w:val="004652D5"/>
    <w:rsid w:val="0046532B"/>
    <w:rsid w:val="0046534F"/>
    <w:rsid w:val="004653A3"/>
    <w:rsid w:val="004654F7"/>
    <w:rsid w:val="004657F3"/>
    <w:rsid w:val="00465921"/>
    <w:rsid w:val="00465941"/>
    <w:rsid w:val="00465A83"/>
    <w:rsid w:val="00465E5C"/>
    <w:rsid w:val="00465FB3"/>
    <w:rsid w:val="00466254"/>
    <w:rsid w:val="004663A5"/>
    <w:rsid w:val="004663BC"/>
    <w:rsid w:val="00466E75"/>
    <w:rsid w:val="00466F7C"/>
    <w:rsid w:val="0046707D"/>
    <w:rsid w:val="00467220"/>
    <w:rsid w:val="004672B4"/>
    <w:rsid w:val="004672CD"/>
    <w:rsid w:val="00467397"/>
    <w:rsid w:val="00467551"/>
    <w:rsid w:val="00467653"/>
    <w:rsid w:val="00467722"/>
    <w:rsid w:val="00467A7C"/>
    <w:rsid w:val="00467AF3"/>
    <w:rsid w:val="004703EB"/>
    <w:rsid w:val="0047067D"/>
    <w:rsid w:val="004707C3"/>
    <w:rsid w:val="00470C52"/>
    <w:rsid w:val="00470DB3"/>
    <w:rsid w:val="00470DBB"/>
    <w:rsid w:val="004710CD"/>
    <w:rsid w:val="0047129F"/>
    <w:rsid w:val="00471397"/>
    <w:rsid w:val="004718C9"/>
    <w:rsid w:val="00471A03"/>
    <w:rsid w:val="00471A3E"/>
    <w:rsid w:val="00471A93"/>
    <w:rsid w:val="00471C57"/>
    <w:rsid w:val="00471CEE"/>
    <w:rsid w:val="00471D09"/>
    <w:rsid w:val="004722C2"/>
    <w:rsid w:val="004724FB"/>
    <w:rsid w:val="0047251A"/>
    <w:rsid w:val="0047285E"/>
    <w:rsid w:val="004728C6"/>
    <w:rsid w:val="00472926"/>
    <w:rsid w:val="00472ABD"/>
    <w:rsid w:val="00472C5B"/>
    <w:rsid w:val="00472E1F"/>
    <w:rsid w:val="00472F79"/>
    <w:rsid w:val="00473177"/>
    <w:rsid w:val="004731F8"/>
    <w:rsid w:val="00473923"/>
    <w:rsid w:val="00473AAC"/>
    <w:rsid w:val="00473E78"/>
    <w:rsid w:val="00473EAA"/>
    <w:rsid w:val="00473EEA"/>
    <w:rsid w:val="00473EFF"/>
    <w:rsid w:val="00473FA1"/>
    <w:rsid w:val="0047431F"/>
    <w:rsid w:val="0047474A"/>
    <w:rsid w:val="0047480A"/>
    <w:rsid w:val="00474A78"/>
    <w:rsid w:val="00474C28"/>
    <w:rsid w:val="00474C8B"/>
    <w:rsid w:val="00474D09"/>
    <w:rsid w:val="00474E4E"/>
    <w:rsid w:val="00474E5B"/>
    <w:rsid w:val="00474E68"/>
    <w:rsid w:val="00474FD3"/>
    <w:rsid w:val="0047502A"/>
    <w:rsid w:val="004755AB"/>
    <w:rsid w:val="0047564E"/>
    <w:rsid w:val="004758B8"/>
    <w:rsid w:val="004759D4"/>
    <w:rsid w:val="004759F5"/>
    <w:rsid w:val="00475A09"/>
    <w:rsid w:val="00475B87"/>
    <w:rsid w:val="00476117"/>
    <w:rsid w:val="00476B5A"/>
    <w:rsid w:val="00476B8C"/>
    <w:rsid w:val="00476EC5"/>
    <w:rsid w:val="00477036"/>
    <w:rsid w:val="0047705A"/>
    <w:rsid w:val="00477206"/>
    <w:rsid w:val="0047751F"/>
    <w:rsid w:val="0047760C"/>
    <w:rsid w:val="004778B6"/>
    <w:rsid w:val="00477DBB"/>
    <w:rsid w:val="00480045"/>
    <w:rsid w:val="00480111"/>
    <w:rsid w:val="00480D16"/>
    <w:rsid w:val="00480D6B"/>
    <w:rsid w:val="00481300"/>
    <w:rsid w:val="004815D0"/>
    <w:rsid w:val="0048174B"/>
    <w:rsid w:val="00481A79"/>
    <w:rsid w:val="00481A87"/>
    <w:rsid w:val="00481AB5"/>
    <w:rsid w:val="00481BD8"/>
    <w:rsid w:val="00481C85"/>
    <w:rsid w:val="00481E77"/>
    <w:rsid w:val="0048211D"/>
    <w:rsid w:val="004824F3"/>
    <w:rsid w:val="00482507"/>
    <w:rsid w:val="004826EE"/>
    <w:rsid w:val="00482811"/>
    <w:rsid w:val="00482B34"/>
    <w:rsid w:val="004830A2"/>
    <w:rsid w:val="00483441"/>
    <w:rsid w:val="0048354A"/>
    <w:rsid w:val="004835C5"/>
    <w:rsid w:val="00483607"/>
    <w:rsid w:val="004838A5"/>
    <w:rsid w:val="00483C15"/>
    <w:rsid w:val="00483DD9"/>
    <w:rsid w:val="00483F90"/>
    <w:rsid w:val="00484365"/>
    <w:rsid w:val="0048455D"/>
    <w:rsid w:val="00484621"/>
    <w:rsid w:val="004849D8"/>
    <w:rsid w:val="00484A5A"/>
    <w:rsid w:val="00484C04"/>
    <w:rsid w:val="00484D94"/>
    <w:rsid w:val="00484E04"/>
    <w:rsid w:val="0048535B"/>
    <w:rsid w:val="00485411"/>
    <w:rsid w:val="00485682"/>
    <w:rsid w:val="0048577C"/>
    <w:rsid w:val="00485846"/>
    <w:rsid w:val="0048588B"/>
    <w:rsid w:val="004858FB"/>
    <w:rsid w:val="00485960"/>
    <w:rsid w:val="00485D76"/>
    <w:rsid w:val="00486030"/>
    <w:rsid w:val="0048605A"/>
    <w:rsid w:val="0048608B"/>
    <w:rsid w:val="004860EF"/>
    <w:rsid w:val="0048657A"/>
    <w:rsid w:val="004865FF"/>
    <w:rsid w:val="00486703"/>
    <w:rsid w:val="0048690A"/>
    <w:rsid w:val="00486A39"/>
    <w:rsid w:val="00486A3D"/>
    <w:rsid w:val="00486D0F"/>
    <w:rsid w:val="00486F38"/>
    <w:rsid w:val="004870D4"/>
    <w:rsid w:val="0048749F"/>
    <w:rsid w:val="004875AA"/>
    <w:rsid w:val="00487633"/>
    <w:rsid w:val="0048767B"/>
    <w:rsid w:val="00487CA2"/>
    <w:rsid w:val="00490334"/>
    <w:rsid w:val="00490816"/>
    <w:rsid w:val="00490D10"/>
    <w:rsid w:val="00490FDD"/>
    <w:rsid w:val="004910AC"/>
    <w:rsid w:val="00491147"/>
    <w:rsid w:val="004912B3"/>
    <w:rsid w:val="00491586"/>
    <w:rsid w:val="004916DF"/>
    <w:rsid w:val="00491B99"/>
    <w:rsid w:val="00491ED7"/>
    <w:rsid w:val="00492705"/>
    <w:rsid w:val="00492808"/>
    <w:rsid w:val="004928AF"/>
    <w:rsid w:val="00492BCF"/>
    <w:rsid w:val="00492DBE"/>
    <w:rsid w:val="00493122"/>
    <w:rsid w:val="0049342E"/>
    <w:rsid w:val="0049375A"/>
    <w:rsid w:val="004937F2"/>
    <w:rsid w:val="00493898"/>
    <w:rsid w:val="0049395C"/>
    <w:rsid w:val="004939EB"/>
    <w:rsid w:val="00493A1E"/>
    <w:rsid w:val="00494160"/>
    <w:rsid w:val="00494521"/>
    <w:rsid w:val="004945F5"/>
    <w:rsid w:val="0049485D"/>
    <w:rsid w:val="00495075"/>
    <w:rsid w:val="00495796"/>
    <w:rsid w:val="00495963"/>
    <w:rsid w:val="00495DEC"/>
    <w:rsid w:val="00495EF9"/>
    <w:rsid w:val="00496430"/>
    <w:rsid w:val="00496AF2"/>
    <w:rsid w:val="00496B0B"/>
    <w:rsid w:val="00496BA1"/>
    <w:rsid w:val="00496F02"/>
    <w:rsid w:val="00497277"/>
    <w:rsid w:val="00497308"/>
    <w:rsid w:val="0049746A"/>
    <w:rsid w:val="00497787"/>
    <w:rsid w:val="00497790"/>
    <w:rsid w:val="004979A9"/>
    <w:rsid w:val="00497C54"/>
    <w:rsid w:val="00497F06"/>
    <w:rsid w:val="004A0140"/>
    <w:rsid w:val="004A040B"/>
    <w:rsid w:val="004A0422"/>
    <w:rsid w:val="004A0529"/>
    <w:rsid w:val="004A05EF"/>
    <w:rsid w:val="004A0B37"/>
    <w:rsid w:val="004A0C19"/>
    <w:rsid w:val="004A0EDE"/>
    <w:rsid w:val="004A11FF"/>
    <w:rsid w:val="004A14C6"/>
    <w:rsid w:val="004A14D2"/>
    <w:rsid w:val="004A152E"/>
    <w:rsid w:val="004A15AA"/>
    <w:rsid w:val="004A18BA"/>
    <w:rsid w:val="004A1C15"/>
    <w:rsid w:val="004A1D52"/>
    <w:rsid w:val="004A1DB2"/>
    <w:rsid w:val="004A1EF7"/>
    <w:rsid w:val="004A2050"/>
    <w:rsid w:val="004A20B3"/>
    <w:rsid w:val="004A2271"/>
    <w:rsid w:val="004A239C"/>
    <w:rsid w:val="004A23B7"/>
    <w:rsid w:val="004A240F"/>
    <w:rsid w:val="004A245D"/>
    <w:rsid w:val="004A246A"/>
    <w:rsid w:val="004A2880"/>
    <w:rsid w:val="004A28CC"/>
    <w:rsid w:val="004A298F"/>
    <w:rsid w:val="004A2A0A"/>
    <w:rsid w:val="004A2A17"/>
    <w:rsid w:val="004A2BBF"/>
    <w:rsid w:val="004A2FBB"/>
    <w:rsid w:val="004A33D8"/>
    <w:rsid w:val="004A3652"/>
    <w:rsid w:val="004A37A9"/>
    <w:rsid w:val="004A3C71"/>
    <w:rsid w:val="004A3E31"/>
    <w:rsid w:val="004A3E45"/>
    <w:rsid w:val="004A41DD"/>
    <w:rsid w:val="004A4364"/>
    <w:rsid w:val="004A4568"/>
    <w:rsid w:val="004A462A"/>
    <w:rsid w:val="004A4670"/>
    <w:rsid w:val="004A46E1"/>
    <w:rsid w:val="004A48ED"/>
    <w:rsid w:val="004A4C83"/>
    <w:rsid w:val="004A4CDD"/>
    <w:rsid w:val="004A5054"/>
    <w:rsid w:val="004A51FC"/>
    <w:rsid w:val="004A5235"/>
    <w:rsid w:val="004A52C7"/>
    <w:rsid w:val="004A5516"/>
    <w:rsid w:val="004A57AD"/>
    <w:rsid w:val="004A5819"/>
    <w:rsid w:val="004A5BC7"/>
    <w:rsid w:val="004A6251"/>
    <w:rsid w:val="004A62A3"/>
    <w:rsid w:val="004A6867"/>
    <w:rsid w:val="004A68B9"/>
    <w:rsid w:val="004A697B"/>
    <w:rsid w:val="004A69EB"/>
    <w:rsid w:val="004A6B19"/>
    <w:rsid w:val="004A6BE0"/>
    <w:rsid w:val="004A6D24"/>
    <w:rsid w:val="004A7098"/>
    <w:rsid w:val="004A7159"/>
    <w:rsid w:val="004A7300"/>
    <w:rsid w:val="004A76D0"/>
    <w:rsid w:val="004A77F4"/>
    <w:rsid w:val="004A780E"/>
    <w:rsid w:val="004A7B9C"/>
    <w:rsid w:val="004A7E20"/>
    <w:rsid w:val="004B0350"/>
    <w:rsid w:val="004B042F"/>
    <w:rsid w:val="004B0643"/>
    <w:rsid w:val="004B06C2"/>
    <w:rsid w:val="004B0785"/>
    <w:rsid w:val="004B07CA"/>
    <w:rsid w:val="004B0826"/>
    <w:rsid w:val="004B0B4F"/>
    <w:rsid w:val="004B0B66"/>
    <w:rsid w:val="004B0BB8"/>
    <w:rsid w:val="004B0E66"/>
    <w:rsid w:val="004B0EC3"/>
    <w:rsid w:val="004B0F02"/>
    <w:rsid w:val="004B111E"/>
    <w:rsid w:val="004B12AD"/>
    <w:rsid w:val="004B13D8"/>
    <w:rsid w:val="004B1727"/>
    <w:rsid w:val="004B1944"/>
    <w:rsid w:val="004B207C"/>
    <w:rsid w:val="004B2230"/>
    <w:rsid w:val="004B257B"/>
    <w:rsid w:val="004B25C3"/>
    <w:rsid w:val="004B287B"/>
    <w:rsid w:val="004B2BD6"/>
    <w:rsid w:val="004B2C58"/>
    <w:rsid w:val="004B3518"/>
    <w:rsid w:val="004B3EC6"/>
    <w:rsid w:val="004B405F"/>
    <w:rsid w:val="004B40F9"/>
    <w:rsid w:val="004B459B"/>
    <w:rsid w:val="004B482A"/>
    <w:rsid w:val="004B4B3D"/>
    <w:rsid w:val="004B4C81"/>
    <w:rsid w:val="004B52DE"/>
    <w:rsid w:val="004B52E7"/>
    <w:rsid w:val="004B52FB"/>
    <w:rsid w:val="004B53C0"/>
    <w:rsid w:val="004B5B7B"/>
    <w:rsid w:val="004B6059"/>
    <w:rsid w:val="004B612C"/>
    <w:rsid w:val="004B617C"/>
    <w:rsid w:val="004B6194"/>
    <w:rsid w:val="004B632B"/>
    <w:rsid w:val="004B6429"/>
    <w:rsid w:val="004B64D5"/>
    <w:rsid w:val="004B677B"/>
    <w:rsid w:val="004B68E6"/>
    <w:rsid w:val="004B6BB7"/>
    <w:rsid w:val="004B6C56"/>
    <w:rsid w:val="004B6EA7"/>
    <w:rsid w:val="004B6F5D"/>
    <w:rsid w:val="004B7161"/>
    <w:rsid w:val="004B7179"/>
    <w:rsid w:val="004B71DB"/>
    <w:rsid w:val="004B7614"/>
    <w:rsid w:val="004B77E4"/>
    <w:rsid w:val="004B7964"/>
    <w:rsid w:val="004B7F29"/>
    <w:rsid w:val="004C002A"/>
    <w:rsid w:val="004C01FE"/>
    <w:rsid w:val="004C0330"/>
    <w:rsid w:val="004C059C"/>
    <w:rsid w:val="004C07C1"/>
    <w:rsid w:val="004C0911"/>
    <w:rsid w:val="004C0A63"/>
    <w:rsid w:val="004C0AA5"/>
    <w:rsid w:val="004C0BB2"/>
    <w:rsid w:val="004C0C9C"/>
    <w:rsid w:val="004C0EAD"/>
    <w:rsid w:val="004C0F79"/>
    <w:rsid w:val="004C0FF4"/>
    <w:rsid w:val="004C12BE"/>
    <w:rsid w:val="004C1302"/>
    <w:rsid w:val="004C1364"/>
    <w:rsid w:val="004C1605"/>
    <w:rsid w:val="004C16E2"/>
    <w:rsid w:val="004C17E4"/>
    <w:rsid w:val="004C186E"/>
    <w:rsid w:val="004C18E6"/>
    <w:rsid w:val="004C198C"/>
    <w:rsid w:val="004C1AB2"/>
    <w:rsid w:val="004C1B49"/>
    <w:rsid w:val="004C1C3B"/>
    <w:rsid w:val="004C1C42"/>
    <w:rsid w:val="004C1D3A"/>
    <w:rsid w:val="004C1DA5"/>
    <w:rsid w:val="004C22C4"/>
    <w:rsid w:val="004C237A"/>
    <w:rsid w:val="004C2638"/>
    <w:rsid w:val="004C286C"/>
    <w:rsid w:val="004C295D"/>
    <w:rsid w:val="004C29FB"/>
    <w:rsid w:val="004C2BE6"/>
    <w:rsid w:val="004C3477"/>
    <w:rsid w:val="004C38EB"/>
    <w:rsid w:val="004C3BB0"/>
    <w:rsid w:val="004C3BDE"/>
    <w:rsid w:val="004C3EEA"/>
    <w:rsid w:val="004C3F3C"/>
    <w:rsid w:val="004C47CF"/>
    <w:rsid w:val="004C489E"/>
    <w:rsid w:val="004C4B51"/>
    <w:rsid w:val="004C4D6B"/>
    <w:rsid w:val="004C53FD"/>
    <w:rsid w:val="004C59A6"/>
    <w:rsid w:val="004C59C4"/>
    <w:rsid w:val="004C5AE0"/>
    <w:rsid w:val="004C5EA1"/>
    <w:rsid w:val="004C5ED8"/>
    <w:rsid w:val="004C5F7F"/>
    <w:rsid w:val="004C624A"/>
    <w:rsid w:val="004C6255"/>
    <w:rsid w:val="004C62E2"/>
    <w:rsid w:val="004C659E"/>
    <w:rsid w:val="004C65B8"/>
    <w:rsid w:val="004C66CA"/>
    <w:rsid w:val="004C68F0"/>
    <w:rsid w:val="004C6965"/>
    <w:rsid w:val="004C6D86"/>
    <w:rsid w:val="004C7289"/>
    <w:rsid w:val="004C7359"/>
    <w:rsid w:val="004C7481"/>
    <w:rsid w:val="004C74F4"/>
    <w:rsid w:val="004C78CC"/>
    <w:rsid w:val="004D011D"/>
    <w:rsid w:val="004D025A"/>
    <w:rsid w:val="004D02F1"/>
    <w:rsid w:val="004D043C"/>
    <w:rsid w:val="004D05A7"/>
    <w:rsid w:val="004D071C"/>
    <w:rsid w:val="004D0836"/>
    <w:rsid w:val="004D0BFA"/>
    <w:rsid w:val="004D0DE4"/>
    <w:rsid w:val="004D0ED3"/>
    <w:rsid w:val="004D10E3"/>
    <w:rsid w:val="004D1388"/>
    <w:rsid w:val="004D1433"/>
    <w:rsid w:val="004D14CD"/>
    <w:rsid w:val="004D176D"/>
    <w:rsid w:val="004D1777"/>
    <w:rsid w:val="004D1883"/>
    <w:rsid w:val="004D194C"/>
    <w:rsid w:val="004D1D76"/>
    <w:rsid w:val="004D21DA"/>
    <w:rsid w:val="004D232B"/>
    <w:rsid w:val="004D23B2"/>
    <w:rsid w:val="004D2453"/>
    <w:rsid w:val="004D2720"/>
    <w:rsid w:val="004D28FB"/>
    <w:rsid w:val="004D2CBF"/>
    <w:rsid w:val="004D2D2B"/>
    <w:rsid w:val="004D2F68"/>
    <w:rsid w:val="004D2F9B"/>
    <w:rsid w:val="004D303C"/>
    <w:rsid w:val="004D30DC"/>
    <w:rsid w:val="004D3261"/>
    <w:rsid w:val="004D3366"/>
    <w:rsid w:val="004D344E"/>
    <w:rsid w:val="004D34B8"/>
    <w:rsid w:val="004D352E"/>
    <w:rsid w:val="004D3860"/>
    <w:rsid w:val="004D38B2"/>
    <w:rsid w:val="004D3CC8"/>
    <w:rsid w:val="004D3D86"/>
    <w:rsid w:val="004D3E57"/>
    <w:rsid w:val="004D4149"/>
    <w:rsid w:val="004D415B"/>
    <w:rsid w:val="004D41C7"/>
    <w:rsid w:val="004D4224"/>
    <w:rsid w:val="004D4480"/>
    <w:rsid w:val="004D4755"/>
    <w:rsid w:val="004D479D"/>
    <w:rsid w:val="004D481E"/>
    <w:rsid w:val="004D4854"/>
    <w:rsid w:val="004D4926"/>
    <w:rsid w:val="004D4A6B"/>
    <w:rsid w:val="004D4B24"/>
    <w:rsid w:val="004D4CAD"/>
    <w:rsid w:val="004D50C5"/>
    <w:rsid w:val="004D5277"/>
    <w:rsid w:val="004D540F"/>
    <w:rsid w:val="004D5704"/>
    <w:rsid w:val="004D5721"/>
    <w:rsid w:val="004D575B"/>
    <w:rsid w:val="004D58EC"/>
    <w:rsid w:val="004D59AE"/>
    <w:rsid w:val="004D5E1F"/>
    <w:rsid w:val="004D5E90"/>
    <w:rsid w:val="004D614A"/>
    <w:rsid w:val="004D63E7"/>
    <w:rsid w:val="004D6443"/>
    <w:rsid w:val="004D68A5"/>
    <w:rsid w:val="004D69F2"/>
    <w:rsid w:val="004D6A90"/>
    <w:rsid w:val="004D6CBB"/>
    <w:rsid w:val="004D7152"/>
    <w:rsid w:val="004D74C4"/>
    <w:rsid w:val="004D7565"/>
    <w:rsid w:val="004D7662"/>
    <w:rsid w:val="004D7841"/>
    <w:rsid w:val="004D78F0"/>
    <w:rsid w:val="004D7A37"/>
    <w:rsid w:val="004D7B5C"/>
    <w:rsid w:val="004D7B84"/>
    <w:rsid w:val="004D7F51"/>
    <w:rsid w:val="004D7F8A"/>
    <w:rsid w:val="004E0121"/>
    <w:rsid w:val="004E0206"/>
    <w:rsid w:val="004E0373"/>
    <w:rsid w:val="004E0528"/>
    <w:rsid w:val="004E0700"/>
    <w:rsid w:val="004E0763"/>
    <w:rsid w:val="004E08E1"/>
    <w:rsid w:val="004E0900"/>
    <w:rsid w:val="004E0BFA"/>
    <w:rsid w:val="004E0D84"/>
    <w:rsid w:val="004E0E7A"/>
    <w:rsid w:val="004E1232"/>
    <w:rsid w:val="004E1602"/>
    <w:rsid w:val="004E1773"/>
    <w:rsid w:val="004E1E0F"/>
    <w:rsid w:val="004E1F6D"/>
    <w:rsid w:val="004E21A4"/>
    <w:rsid w:val="004E2613"/>
    <w:rsid w:val="004E2663"/>
    <w:rsid w:val="004E2874"/>
    <w:rsid w:val="004E2981"/>
    <w:rsid w:val="004E2A47"/>
    <w:rsid w:val="004E2AEF"/>
    <w:rsid w:val="004E2BDE"/>
    <w:rsid w:val="004E2C62"/>
    <w:rsid w:val="004E2EBE"/>
    <w:rsid w:val="004E3157"/>
    <w:rsid w:val="004E31E1"/>
    <w:rsid w:val="004E31FE"/>
    <w:rsid w:val="004E32DA"/>
    <w:rsid w:val="004E3329"/>
    <w:rsid w:val="004E3572"/>
    <w:rsid w:val="004E3635"/>
    <w:rsid w:val="004E36BD"/>
    <w:rsid w:val="004E379C"/>
    <w:rsid w:val="004E3D06"/>
    <w:rsid w:val="004E3DE8"/>
    <w:rsid w:val="004E3E4B"/>
    <w:rsid w:val="004E419B"/>
    <w:rsid w:val="004E427C"/>
    <w:rsid w:val="004E4418"/>
    <w:rsid w:val="004E441B"/>
    <w:rsid w:val="004E4837"/>
    <w:rsid w:val="004E4857"/>
    <w:rsid w:val="004E4887"/>
    <w:rsid w:val="004E48DB"/>
    <w:rsid w:val="004E4990"/>
    <w:rsid w:val="004E4D11"/>
    <w:rsid w:val="004E4E2C"/>
    <w:rsid w:val="004E4E7F"/>
    <w:rsid w:val="004E52DB"/>
    <w:rsid w:val="004E5334"/>
    <w:rsid w:val="004E5449"/>
    <w:rsid w:val="004E5607"/>
    <w:rsid w:val="004E5752"/>
    <w:rsid w:val="004E5771"/>
    <w:rsid w:val="004E57D6"/>
    <w:rsid w:val="004E5957"/>
    <w:rsid w:val="004E5A4F"/>
    <w:rsid w:val="004E5B88"/>
    <w:rsid w:val="004E5C38"/>
    <w:rsid w:val="004E5C82"/>
    <w:rsid w:val="004E644E"/>
    <w:rsid w:val="004E64B9"/>
    <w:rsid w:val="004E6713"/>
    <w:rsid w:val="004E68B4"/>
    <w:rsid w:val="004E68FE"/>
    <w:rsid w:val="004E693A"/>
    <w:rsid w:val="004E6BB4"/>
    <w:rsid w:val="004E6BE1"/>
    <w:rsid w:val="004E6C98"/>
    <w:rsid w:val="004E6DB3"/>
    <w:rsid w:val="004E6E10"/>
    <w:rsid w:val="004E6F5E"/>
    <w:rsid w:val="004E7589"/>
    <w:rsid w:val="004E75CA"/>
    <w:rsid w:val="004E75CF"/>
    <w:rsid w:val="004E79F7"/>
    <w:rsid w:val="004E7B25"/>
    <w:rsid w:val="004E7BBD"/>
    <w:rsid w:val="004E7C97"/>
    <w:rsid w:val="004E7EDB"/>
    <w:rsid w:val="004F0010"/>
    <w:rsid w:val="004F0103"/>
    <w:rsid w:val="004F0105"/>
    <w:rsid w:val="004F0149"/>
    <w:rsid w:val="004F0236"/>
    <w:rsid w:val="004F0264"/>
    <w:rsid w:val="004F05CC"/>
    <w:rsid w:val="004F0658"/>
    <w:rsid w:val="004F0950"/>
    <w:rsid w:val="004F0D9E"/>
    <w:rsid w:val="004F0F18"/>
    <w:rsid w:val="004F0F4C"/>
    <w:rsid w:val="004F12C1"/>
    <w:rsid w:val="004F1316"/>
    <w:rsid w:val="004F132D"/>
    <w:rsid w:val="004F14C1"/>
    <w:rsid w:val="004F16D5"/>
    <w:rsid w:val="004F1799"/>
    <w:rsid w:val="004F17DA"/>
    <w:rsid w:val="004F19C3"/>
    <w:rsid w:val="004F1C39"/>
    <w:rsid w:val="004F1D15"/>
    <w:rsid w:val="004F1E5D"/>
    <w:rsid w:val="004F1E9D"/>
    <w:rsid w:val="004F218F"/>
    <w:rsid w:val="004F2196"/>
    <w:rsid w:val="004F2745"/>
    <w:rsid w:val="004F2959"/>
    <w:rsid w:val="004F2A56"/>
    <w:rsid w:val="004F2B95"/>
    <w:rsid w:val="004F2BB0"/>
    <w:rsid w:val="004F2E78"/>
    <w:rsid w:val="004F314D"/>
    <w:rsid w:val="004F31CF"/>
    <w:rsid w:val="004F324F"/>
    <w:rsid w:val="004F338D"/>
    <w:rsid w:val="004F36E3"/>
    <w:rsid w:val="004F37E1"/>
    <w:rsid w:val="004F39C5"/>
    <w:rsid w:val="004F3D27"/>
    <w:rsid w:val="004F431E"/>
    <w:rsid w:val="004F43C6"/>
    <w:rsid w:val="004F444A"/>
    <w:rsid w:val="004F4553"/>
    <w:rsid w:val="004F456F"/>
    <w:rsid w:val="004F4713"/>
    <w:rsid w:val="004F479A"/>
    <w:rsid w:val="004F4955"/>
    <w:rsid w:val="004F4CC9"/>
    <w:rsid w:val="004F4CDB"/>
    <w:rsid w:val="004F4D24"/>
    <w:rsid w:val="004F4D46"/>
    <w:rsid w:val="004F4F16"/>
    <w:rsid w:val="004F4FC7"/>
    <w:rsid w:val="004F5002"/>
    <w:rsid w:val="004F54B5"/>
    <w:rsid w:val="004F56A1"/>
    <w:rsid w:val="004F5845"/>
    <w:rsid w:val="004F5A50"/>
    <w:rsid w:val="004F60C3"/>
    <w:rsid w:val="004F60F4"/>
    <w:rsid w:val="004F61B5"/>
    <w:rsid w:val="004F647D"/>
    <w:rsid w:val="004F650E"/>
    <w:rsid w:val="004F6822"/>
    <w:rsid w:val="004F68CA"/>
    <w:rsid w:val="004F699A"/>
    <w:rsid w:val="004F69CB"/>
    <w:rsid w:val="004F6D18"/>
    <w:rsid w:val="004F749A"/>
    <w:rsid w:val="004F7677"/>
    <w:rsid w:val="004F7999"/>
    <w:rsid w:val="004F7B1E"/>
    <w:rsid w:val="004F7CAF"/>
    <w:rsid w:val="005001A3"/>
    <w:rsid w:val="005001BA"/>
    <w:rsid w:val="005003A6"/>
    <w:rsid w:val="005004C1"/>
    <w:rsid w:val="005007D9"/>
    <w:rsid w:val="0050097E"/>
    <w:rsid w:val="00500B22"/>
    <w:rsid w:val="00500BDD"/>
    <w:rsid w:val="00500E11"/>
    <w:rsid w:val="00500E16"/>
    <w:rsid w:val="0050145A"/>
    <w:rsid w:val="00501477"/>
    <w:rsid w:val="005014A6"/>
    <w:rsid w:val="0050173B"/>
    <w:rsid w:val="005019BC"/>
    <w:rsid w:val="00501B34"/>
    <w:rsid w:val="00501D7A"/>
    <w:rsid w:val="00501EC1"/>
    <w:rsid w:val="00501F38"/>
    <w:rsid w:val="00501F5B"/>
    <w:rsid w:val="00501FF3"/>
    <w:rsid w:val="005021B0"/>
    <w:rsid w:val="005023A4"/>
    <w:rsid w:val="005024B8"/>
    <w:rsid w:val="00502803"/>
    <w:rsid w:val="00502BC1"/>
    <w:rsid w:val="00502D98"/>
    <w:rsid w:val="00503112"/>
    <w:rsid w:val="005031C2"/>
    <w:rsid w:val="005031EF"/>
    <w:rsid w:val="0050362F"/>
    <w:rsid w:val="00503741"/>
    <w:rsid w:val="00503B8D"/>
    <w:rsid w:val="00503C16"/>
    <w:rsid w:val="00503CA6"/>
    <w:rsid w:val="0050418D"/>
    <w:rsid w:val="005046D7"/>
    <w:rsid w:val="00504714"/>
    <w:rsid w:val="00504A14"/>
    <w:rsid w:val="00504CDF"/>
    <w:rsid w:val="00504DD7"/>
    <w:rsid w:val="00504F44"/>
    <w:rsid w:val="005051E1"/>
    <w:rsid w:val="00505275"/>
    <w:rsid w:val="005052C6"/>
    <w:rsid w:val="00505370"/>
    <w:rsid w:val="005053A6"/>
    <w:rsid w:val="00505480"/>
    <w:rsid w:val="00505536"/>
    <w:rsid w:val="0050557B"/>
    <w:rsid w:val="00505702"/>
    <w:rsid w:val="00505781"/>
    <w:rsid w:val="005059EF"/>
    <w:rsid w:val="00505B25"/>
    <w:rsid w:val="00505CF6"/>
    <w:rsid w:val="00505CF8"/>
    <w:rsid w:val="00505DBF"/>
    <w:rsid w:val="00505ECF"/>
    <w:rsid w:val="00505ED8"/>
    <w:rsid w:val="00505F4A"/>
    <w:rsid w:val="005060A3"/>
    <w:rsid w:val="0050613F"/>
    <w:rsid w:val="0050624F"/>
    <w:rsid w:val="005067AE"/>
    <w:rsid w:val="00506A5C"/>
    <w:rsid w:val="00506BF7"/>
    <w:rsid w:val="00506E73"/>
    <w:rsid w:val="005070F3"/>
    <w:rsid w:val="00507421"/>
    <w:rsid w:val="00507623"/>
    <w:rsid w:val="005077AB"/>
    <w:rsid w:val="0050780A"/>
    <w:rsid w:val="00507977"/>
    <w:rsid w:val="005079E1"/>
    <w:rsid w:val="0051029F"/>
    <w:rsid w:val="0051036C"/>
    <w:rsid w:val="005107B3"/>
    <w:rsid w:val="00510C0E"/>
    <w:rsid w:val="00510C4F"/>
    <w:rsid w:val="00510DE2"/>
    <w:rsid w:val="0051105F"/>
    <w:rsid w:val="0051123D"/>
    <w:rsid w:val="005115AC"/>
    <w:rsid w:val="0051168C"/>
    <w:rsid w:val="00511CFD"/>
    <w:rsid w:val="00511D89"/>
    <w:rsid w:val="00511EF7"/>
    <w:rsid w:val="0051208C"/>
    <w:rsid w:val="0051246C"/>
    <w:rsid w:val="00512BB5"/>
    <w:rsid w:val="00512C31"/>
    <w:rsid w:val="00512C53"/>
    <w:rsid w:val="0051303F"/>
    <w:rsid w:val="005130C6"/>
    <w:rsid w:val="0051314B"/>
    <w:rsid w:val="0051321B"/>
    <w:rsid w:val="00513654"/>
    <w:rsid w:val="0051397F"/>
    <w:rsid w:val="005139BD"/>
    <w:rsid w:val="00513B59"/>
    <w:rsid w:val="00513BFB"/>
    <w:rsid w:val="00514660"/>
    <w:rsid w:val="00514A72"/>
    <w:rsid w:val="00514AC8"/>
    <w:rsid w:val="00515283"/>
    <w:rsid w:val="0051576E"/>
    <w:rsid w:val="00516062"/>
    <w:rsid w:val="0051616F"/>
    <w:rsid w:val="00516202"/>
    <w:rsid w:val="00516344"/>
    <w:rsid w:val="005165E5"/>
    <w:rsid w:val="005166F2"/>
    <w:rsid w:val="00516839"/>
    <w:rsid w:val="0051699D"/>
    <w:rsid w:val="00516BD5"/>
    <w:rsid w:val="00516CA6"/>
    <w:rsid w:val="00516D8B"/>
    <w:rsid w:val="00516E4C"/>
    <w:rsid w:val="00516E66"/>
    <w:rsid w:val="00517088"/>
    <w:rsid w:val="0051729D"/>
    <w:rsid w:val="00517386"/>
    <w:rsid w:val="005175A1"/>
    <w:rsid w:val="00517613"/>
    <w:rsid w:val="00517692"/>
    <w:rsid w:val="005176E6"/>
    <w:rsid w:val="005179ED"/>
    <w:rsid w:val="00517C62"/>
    <w:rsid w:val="00520009"/>
    <w:rsid w:val="00520696"/>
    <w:rsid w:val="005208C2"/>
    <w:rsid w:val="005208F1"/>
    <w:rsid w:val="0052094D"/>
    <w:rsid w:val="00520ADD"/>
    <w:rsid w:val="00521145"/>
    <w:rsid w:val="005211A8"/>
    <w:rsid w:val="0052123E"/>
    <w:rsid w:val="00521258"/>
    <w:rsid w:val="00521451"/>
    <w:rsid w:val="005216B8"/>
    <w:rsid w:val="00521ADF"/>
    <w:rsid w:val="00521F35"/>
    <w:rsid w:val="00522186"/>
    <w:rsid w:val="00522248"/>
    <w:rsid w:val="0052238E"/>
    <w:rsid w:val="00522448"/>
    <w:rsid w:val="00522673"/>
    <w:rsid w:val="0052299B"/>
    <w:rsid w:val="00522DDB"/>
    <w:rsid w:val="00522EC3"/>
    <w:rsid w:val="00522FB8"/>
    <w:rsid w:val="00523490"/>
    <w:rsid w:val="005234D2"/>
    <w:rsid w:val="00523634"/>
    <w:rsid w:val="00523B52"/>
    <w:rsid w:val="00523CAF"/>
    <w:rsid w:val="00523CCB"/>
    <w:rsid w:val="00523CD8"/>
    <w:rsid w:val="00523EE8"/>
    <w:rsid w:val="00524071"/>
    <w:rsid w:val="00524150"/>
    <w:rsid w:val="005243A2"/>
    <w:rsid w:val="00524527"/>
    <w:rsid w:val="00524A1A"/>
    <w:rsid w:val="00524CBF"/>
    <w:rsid w:val="005251C5"/>
    <w:rsid w:val="00525377"/>
    <w:rsid w:val="005253E8"/>
    <w:rsid w:val="00525676"/>
    <w:rsid w:val="005256B3"/>
    <w:rsid w:val="00526010"/>
    <w:rsid w:val="0052604E"/>
    <w:rsid w:val="00526270"/>
    <w:rsid w:val="00526413"/>
    <w:rsid w:val="0052685B"/>
    <w:rsid w:val="00526A13"/>
    <w:rsid w:val="00526BDC"/>
    <w:rsid w:val="00526CA7"/>
    <w:rsid w:val="00526EFC"/>
    <w:rsid w:val="0052766C"/>
    <w:rsid w:val="005276BB"/>
    <w:rsid w:val="00527B69"/>
    <w:rsid w:val="00527C9C"/>
    <w:rsid w:val="0053010C"/>
    <w:rsid w:val="005302AC"/>
    <w:rsid w:val="00530405"/>
    <w:rsid w:val="005306DE"/>
    <w:rsid w:val="0053074E"/>
    <w:rsid w:val="005307CD"/>
    <w:rsid w:val="00530D2D"/>
    <w:rsid w:val="00530D87"/>
    <w:rsid w:val="00530DB5"/>
    <w:rsid w:val="0053128B"/>
    <w:rsid w:val="00531443"/>
    <w:rsid w:val="005319DD"/>
    <w:rsid w:val="00531BA7"/>
    <w:rsid w:val="00531E6D"/>
    <w:rsid w:val="0053271F"/>
    <w:rsid w:val="00532C0E"/>
    <w:rsid w:val="00532CFE"/>
    <w:rsid w:val="005334EA"/>
    <w:rsid w:val="00533592"/>
    <w:rsid w:val="005338EC"/>
    <w:rsid w:val="005338FC"/>
    <w:rsid w:val="00533B24"/>
    <w:rsid w:val="00533B4C"/>
    <w:rsid w:val="00533BB9"/>
    <w:rsid w:val="00533FBE"/>
    <w:rsid w:val="00534419"/>
    <w:rsid w:val="0053442F"/>
    <w:rsid w:val="005345CE"/>
    <w:rsid w:val="00534667"/>
    <w:rsid w:val="005346CA"/>
    <w:rsid w:val="00534774"/>
    <w:rsid w:val="005348B0"/>
    <w:rsid w:val="005349EF"/>
    <w:rsid w:val="00534AC8"/>
    <w:rsid w:val="00534C1E"/>
    <w:rsid w:val="00534D4B"/>
    <w:rsid w:val="00534F2A"/>
    <w:rsid w:val="00534FBE"/>
    <w:rsid w:val="0053503F"/>
    <w:rsid w:val="00535042"/>
    <w:rsid w:val="005353CF"/>
    <w:rsid w:val="005354C7"/>
    <w:rsid w:val="00535653"/>
    <w:rsid w:val="0053569A"/>
    <w:rsid w:val="005359C5"/>
    <w:rsid w:val="00535A3C"/>
    <w:rsid w:val="00535CE6"/>
    <w:rsid w:val="005365B1"/>
    <w:rsid w:val="00536638"/>
    <w:rsid w:val="00536729"/>
    <w:rsid w:val="0053674C"/>
    <w:rsid w:val="005367BB"/>
    <w:rsid w:val="00536942"/>
    <w:rsid w:val="00536948"/>
    <w:rsid w:val="00536CA2"/>
    <w:rsid w:val="00536D83"/>
    <w:rsid w:val="00536F5E"/>
    <w:rsid w:val="00537841"/>
    <w:rsid w:val="0053791F"/>
    <w:rsid w:val="00537947"/>
    <w:rsid w:val="00537A10"/>
    <w:rsid w:val="00537CC2"/>
    <w:rsid w:val="00537D02"/>
    <w:rsid w:val="00537DEA"/>
    <w:rsid w:val="00537DED"/>
    <w:rsid w:val="00537E14"/>
    <w:rsid w:val="00540013"/>
    <w:rsid w:val="00540165"/>
    <w:rsid w:val="005401F1"/>
    <w:rsid w:val="0054036D"/>
    <w:rsid w:val="00540483"/>
    <w:rsid w:val="00540671"/>
    <w:rsid w:val="00540773"/>
    <w:rsid w:val="005407F2"/>
    <w:rsid w:val="00540B14"/>
    <w:rsid w:val="00540C6B"/>
    <w:rsid w:val="005410E3"/>
    <w:rsid w:val="005414E3"/>
    <w:rsid w:val="005414E5"/>
    <w:rsid w:val="00541847"/>
    <w:rsid w:val="00541BDB"/>
    <w:rsid w:val="00541C78"/>
    <w:rsid w:val="00541DC1"/>
    <w:rsid w:val="00541FB2"/>
    <w:rsid w:val="00542051"/>
    <w:rsid w:val="005422D7"/>
    <w:rsid w:val="005423A8"/>
    <w:rsid w:val="00542488"/>
    <w:rsid w:val="00542AFC"/>
    <w:rsid w:val="00542E27"/>
    <w:rsid w:val="00542EB3"/>
    <w:rsid w:val="00543102"/>
    <w:rsid w:val="005432CE"/>
    <w:rsid w:val="005433CE"/>
    <w:rsid w:val="0054362F"/>
    <w:rsid w:val="0054372F"/>
    <w:rsid w:val="00543C19"/>
    <w:rsid w:val="00543E62"/>
    <w:rsid w:val="00543F26"/>
    <w:rsid w:val="005440B9"/>
    <w:rsid w:val="005446FD"/>
    <w:rsid w:val="0054479B"/>
    <w:rsid w:val="005449DD"/>
    <w:rsid w:val="00544AFD"/>
    <w:rsid w:val="00544B55"/>
    <w:rsid w:val="00544DB8"/>
    <w:rsid w:val="00545026"/>
    <w:rsid w:val="005451D0"/>
    <w:rsid w:val="005456DD"/>
    <w:rsid w:val="005457D5"/>
    <w:rsid w:val="00545D76"/>
    <w:rsid w:val="00545E29"/>
    <w:rsid w:val="00545F71"/>
    <w:rsid w:val="0054618E"/>
    <w:rsid w:val="005461ED"/>
    <w:rsid w:val="005461F9"/>
    <w:rsid w:val="005463A3"/>
    <w:rsid w:val="00546693"/>
    <w:rsid w:val="0054688F"/>
    <w:rsid w:val="00546A07"/>
    <w:rsid w:val="00546C2D"/>
    <w:rsid w:val="00546CFC"/>
    <w:rsid w:val="00546D18"/>
    <w:rsid w:val="00546E36"/>
    <w:rsid w:val="00546E71"/>
    <w:rsid w:val="0054718C"/>
    <w:rsid w:val="005471F4"/>
    <w:rsid w:val="005472DC"/>
    <w:rsid w:val="00547304"/>
    <w:rsid w:val="005473B5"/>
    <w:rsid w:val="0054746B"/>
    <w:rsid w:val="00547835"/>
    <w:rsid w:val="00547B9A"/>
    <w:rsid w:val="00547EE3"/>
    <w:rsid w:val="00550056"/>
    <w:rsid w:val="005500C3"/>
    <w:rsid w:val="00550799"/>
    <w:rsid w:val="00550D94"/>
    <w:rsid w:val="00550FFB"/>
    <w:rsid w:val="00551228"/>
    <w:rsid w:val="0055129E"/>
    <w:rsid w:val="00551A9F"/>
    <w:rsid w:val="00551B53"/>
    <w:rsid w:val="00551BE0"/>
    <w:rsid w:val="00551D8B"/>
    <w:rsid w:val="00552311"/>
    <w:rsid w:val="005524EA"/>
    <w:rsid w:val="0055262E"/>
    <w:rsid w:val="00552AFF"/>
    <w:rsid w:val="00552B07"/>
    <w:rsid w:val="00552D5E"/>
    <w:rsid w:val="00552F12"/>
    <w:rsid w:val="0055307E"/>
    <w:rsid w:val="00553347"/>
    <w:rsid w:val="005533C2"/>
    <w:rsid w:val="005534F9"/>
    <w:rsid w:val="00553508"/>
    <w:rsid w:val="005535FE"/>
    <w:rsid w:val="00553675"/>
    <w:rsid w:val="0055371F"/>
    <w:rsid w:val="005538E5"/>
    <w:rsid w:val="005538FE"/>
    <w:rsid w:val="00553956"/>
    <w:rsid w:val="00553A4A"/>
    <w:rsid w:val="00553DF1"/>
    <w:rsid w:val="0055435F"/>
    <w:rsid w:val="00554459"/>
    <w:rsid w:val="00554518"/>
    <w:rsid w:val="005547A0"/>
    <w:rsid w:val="00554967"/>
    <w:rsid w:val="00554B2E"/>
    <w:rsid w:val="00554C97"/>
    <w:rsid w:val="00554D7A"/>
    <w:rsid w:val="00554FCF"/>
    <w:rsid w:val="00555296"/>
    <w:rsid w:val="00555489"/>
    <w:rsid w:val="005554EA"/>
    <w:rsid w:val="005558CF"/>
    <w:rsid w:val="0055621F"/>
    <w:rsid w:val="005564FF"/>
    <w:rsid w:val="005566BE"/>
    <w:rsid w:val="0055675B"/>
    <w:rsid w:val="0055688F"/>
    <w:rsid w:val="0055696D"/>
    <w:rsid w:val="00556BF7"/>
    <w:rsid w:val="00556FCA"/>
    <w:rsid w:val="0055708D"/>
    <w:rsid w:val="005570F6"/>
    <w:rsid w:val="00557611"/>
    <w:rsid w:val="00557672"/>
    <w:rsid w:val="00557683"/>
    <w:rsid w:val="00557705"/>
    <w:rsid w:val="00557AB7"/>
    <w:rsid w:val="00557C7C"/>
    <w:rsid w:val="00557D24"/>
    <w:rsid w:val="00557D41"/>
    <w:rsid w:val="00560272"/>
    <w:rsid w:val="00560A99"/>
    <w:rsid w:val="00560BB4"/>
    <w:rsid w:val="00560DC9"/>
    <w:rsid w:val="005611AF"/>
    <w:rsid w:val="005611DC"/>
    <w:rsid w:val="00561225"/>
    <w:rsid w:val="005616C6"/>
    <w:rsid w:val="00561A88"/>
    <w:rsid w:val="00561B05"/>
    <w:rsid w:val="00561BF8"/>
    <w:rsid w:val="00561CE0"/>
    <w:rsid w:val="00561DD0"/>
    <w:rsid w:val="00562138"/>
    <w:rsid w:val="00562527"/>
    <w:rsid w:val="00562636"/>
    <w:rsid w:val="0056285E"/>
    <w:rsid w:val="00562C92"/>
    <w:rsid w:val="00562F1E"/>
    <w:rsid w:val="00562FA2"/>
    <w:rsid w:val="00563025"/>
    <w:rsid w:val="005631D7"/>
    <w:rsid w:val="005632C6"/>
    <w:rsid w:val="00563613"/>
    <w:rsid w:val="005636AE"/>
    <w:rsid w:val="0056391D"/>
    <w:rsid w:val="00563A72"/>
    <w:rsid w:val="00563B8E"/>
    <w:rsid w:val="00563C45"/>
    <w:rsid w:val="005642C6"/>
    <w:rsid w:val="005644E4"/>
    <w:rsid w:val="005645AC"/>
    <w:rsid w:val="00564606"/>
    <w:rsid w:val="0056489F"/>
    <w:rsid w:val="0056498C"/>
    <w:rsid w:val="00564BF9"/>
    <w:rsid w:val="00564FBE"/>
    <w:rsid w:val="005650C9"/>
    <w:rsid w:val="005651D8"/>
    <w:rsid w:val="00565268"/>
    <w:rsid w:val="00565340"/>
    <w:rsid w:val="00565522"/>
    <w:rsid w:val="00565586"/>
    <w:rsid w:val="005655BF"/>
    <w:rsid w:val="00565850"/>
    <w:rsid w:val="00565B1A"/>
    <w:rsid w:val="00565BF3"/>
    <w:rsid w:val="00565DFD"/>
    <w:rsid w:val="00565E36"/>
    <w:rsid w:val="00565EDC"/>
    <w:rsid w:val="00565F5C"/>
    <w:rsid w:val="0056616F"/>
    <w:rsid w:val="00566219"/>
    <w:rsid w:val="005664C6"/>
    <w:rsid w:val="00566975"/>
    <w:rsid w:val="00566B4B"/>
    <w:rsid w:val="00566B81"/>
    <w:rsid w:val="00567228"/>
    <w:rsid w:val="005672BD"/>
    <w:rsid w:val="005676DF"/>
    <w:rsid w:val="005677FC"/>
    <w:rsid w:val="00567DB1"/>
    <w:rsid w:val="00570093"/>
    <w:rsid w:val="005700BB"/>
    <w:rsid w:val="005700D1"/>
    <w:rsid w:val="00570437"/>
    <w:rsid w:val="0057094D"/>
    <w:rsid w:val="00570C63"/>
    <w:rsid w:val="00570C67"/>
    <w:rsid w:val="00570C81"/>
    <w:rsid w:val="005710BC"/>
    <w:rsid w:val="005710CC"/>
    <w:rsid w:val="0057114D"/>
    <w:rsid w:val="00571294"/>
    <w:rsid w:val="005712F2"/>
    <w:rsid w:val="00571494"/>
    <w:rsid w:val="0057167F"/>
    <w:rsid w:val="005716D9"/>
    <w:rsid w:val="005716FC"/>
    <w:rsid w:val="00571780"/>
    <w:rsid w:val="005718F3"/>
    <w:rsid w:val="00571B46"/>
    <w:rsid w:val="00571B81"/>
    <w:rsid w:val="00571F68"/>
    <w:rsid w:val="00572062"/>
    <w:rsid w:val="00572082"/>
    <w:rsid w:val="00572345"/>
    <w:rsid w:val="005725E0"/>
    <w:rsid w:val="0057260F"/>
    <w:rsid w:val="00572676"/>
    <w:rsid w:val="00572969"/>
    <w:rsid w:val="00572974"/>
    <w:rsid w:val="00572BC5"/>
    <w:rsid w:val="00572C92"/>
    <w:rsid w:val="00572D97"/>
    <w:rsid w:val="00572DDD"/>
    <w:rsid w:val="00572EDD"/>
    <w:rsid w:val="00573069"/>
    <w:rsid w:val="00573166"/>
    <w:rsid w:val="005731D4"/>
    <w:rsid w:val="005733B2"/>
    <w:rsid w:val="0057371D"/>
    <w:rsid w:val="00573838"/>
    <w:rsid w:val="00573897"/>
    <w:rsid w:val="005740E2"/>
    <w:rsid w:val="0057437E"/>
    <w:rsid w:val="00574807"/>
    <w:rsid w:val="00574853"/>
    <w:rsid w:val="0057489B"/>
    <w:rsid w:val="005748F9"/>
    <w:rsid w:val="0057535A"/>
    <w:rsid w:val="0057537E"/>
    <w:rsid w:val="005753D3"/>
    <w:rsid w:val="0057542F"/>
    <w:rsid w:val="00575502"/>
    <w:rsid w:val="00575563"/>
    <w:rsid w:val="005757F1"/>
    <w:rsid w:val="005759D9"/>
    <w:rsid w:val="00575ADA"/>
    <w:rsid w:val="00576024"/>
    <w:rsid w:val="005763CA"/>
    <w:rsid w:val="00576468"/>
    <w:rsid w:val="0057647F"/>
    <w:rsid w:val="005767F9"/>
    <w:rsid w:val="00576A22"/>
    <w:rsid w:val="00576BFF"/>
    <w:rsid w:val="00576C7A"/>
    <w:rsid w:val="00576EA6"/>
    <w:rsid w:val="00577199"/>
    <w:rsid w:val="005771A3"/>
    <w:rsid w:val="0057722A"/>
    <w:rsid w:val="005772FC"/>
    <w:rsid w:val="0057730E"/>
    <w:rsid w:val="00577368"/>
    <w:rsid w:val="00577472"/>
    <w:rsid w:val="005776BA"/>
    <w:rsid w:val="00577856"/>
    <w:rsid w:val="005778FD"/>
    <w:rsid w:val="00577945"/>
    <w:rsid w:val="00577A3B"/>
    <w:rsid w:val="00577D1F"/>
    <w:rsid w:val="00577D4E"/>
    <w:rsid w:val="0058012F"/>
    <w:rsid w:val="0058039A"/>
    <w:rsid w:val="005807B0"/>
    <w:rsid w:val="00580B89"/>
    <w:rsid w:val="00581055"/>
    <w:rsid w:val="00581068"/>
    <w:rsid w:val="0058158C"/>
    <w:rsid w:val="00581CD3"/>
    <w:rsid w:val="00581D8A"/>
    <w:rsid w:val="00581E07"/>
    <w:rsid w:val="00581FFF"/>
    <w:rsid w:val="005820C0"/>
    <w:rsid w:val="0058245C"/>
    <w:rsid w:val="00582A55"/>
    <w:rsid w:val="00582B4B"/>
    <w:rsid w:val="00582C45"/>
    <w:rsid w:val="00582E92"/>
    <w:rsid w:val="00582F49"/>
    <w:rsid w:val="00582FE5"/>
    <w:rsid w:val="005831C0"/>
    <w:rsid w:val="00583216"/>
    <w:rsid w:val="00583326"/>
    <w:rsid w:val="00583391"/>
    <w:rsid w:val="00583454"/>
    <w:rsid w:val="0058372D"/>
    <w:rsid w:val="00583B04"/>
    <w:rsid w:val="00583CE8"/>
    <w:rsid w:val="00583CF2"/>
    <w:rsid w:val="00583F78"/>
    <w:rsid w:val="00584315"/>
    <w:rsid w:val="005844AB"/>
    <w:rsid w:val="00584526"/>
    <w:rsid w:val="005848D4"/>
    <w:rsid w:val="00584992"/>
    <w:rsid w:val="00584AA5"/>
    <w:rsid w:val="00584F0A"/>
    <w:rsid w:val="00585458"/>
    <w:rsid w:val="0058573D"/>
    <w:rsid w:val="00585791"/>
    <w:rsid w:val="0058593B"/>
    <w:rsid w:val="00585A2E"/>
    <w:rsid w:val="00585A94"/>
    <w:rsid w:val="00585BBA"/>
    <w:rsid w:val="00585C89"/>
    <w:rsid w:val="00585F52"/>
    <w:rsid w:val="00585FCA"/>
    <w:rsid w:val="0058630C"/>
    <w:rsid w:val="00586792"/>
    <w:rsid w:val="00586876"/>
    <w:rsid w:val="005869B7"/>
    <w:rsid w:val="00586A3F"/>
    <w:rsid w:val="00586B50"/>
    <w:rsid w:val="00586BE4"/>
    <w:rsid w:val="00586D19"/>
    <w:rsid w:val="005870EC"/>
    <w:rsid w:val="0058724C"/>
    <w:rsid w:val="005878F5"/>
    <w:rsid w:val="00587915"/>
    <w:rsid w:val="005879FD"/>
    <w:rsid w:val="00587A4F"/>
    <w:rsid w:val="00587D08"/>
    <w:rsid w:val="00587D70"/>
    <w:rsid w:val="00587DCC"/>
    <w:rsid w:val="00587EB2"/>
    <w:rsid w:val="0059007A"/>
    <w:rsid w:val="005900D6"/>
    <w:rsid w:val="00590287"/>
    <w:rsid w:val="005902BB"/>
    <w:rsid w:val="00590334"/>
    <w:rsid w:val="00590669"/>
    <w:rsid w:val="00590A4D"/>
    <w:rsid w:val="00590B16"/>
    <w:rsid w:val="00591120"/>
    <w:rsid w:val="0059118B"/>
    <w:rsid w:val="0059134B"/>
    <w:rsid w:val="00591525"/>
    <w:rsid w:val="0059196E"/>
    <w:rsid w:val="00591A46"/>
    <w:rsid w:val="00591D92"/>
    <w:rsid w:val="00591E7D"/>
    <w:rsid w:val="00591EFF"/>
    <w:rsid w:val="0059214D"/>
    <w:rsid w:val="005921D7"/>
    <w:rsid w:val="00592441"/>
    <w:rsid w:val="00592701"/>
    <w:rsid w:val="00592BC3"/>
    <w:rsid w:val="00592DBA"/>
    <w:rsid w:val="00592F76"/>
    <w:rsid w:val="00592FE1"/>
    <w:rsid w:val="005930AC"/>
    <w:rsid w:val="0059333A"/>
    <w:rsid w:val="005933F6"/>
    <w:rsid w:val="005935D1"/>
    <w:rsid w:val="005937BD"/>
    <w:rsid w:val="00593BF6"/>
    <w:rsid w:val="00593C7D"/>
    <w:rsid w:val="00593F76"/>
    <w:rsid w:val="005944BD"/>
    <w:rsid w:val="005944E8"/>
    <w:rsid w:val="005944FF"/>
    <w:rsid w:val="005946AF"/>
    <w:rsid w:val="005947DE"/>
    <w:rsid w:val="00594949"/>
    <w:rsid w:val="00594A8E"/>
    <w:rsid w:val="00594AD5"/>
    <w:rsid w:val="005951AF"/>
    <w:rsid w:val="005952C9"/>
    <w:rsid w:val="005952F8"/>
    <w:rsid w:val="00595852"/>
    <w:rsid w:val="00595860"/>
    <w:rsid w:val="0059588B"/>
    <w:rsid w:val="0059594B"/>
    <w:rsid w:val="00595A1F"/>
    <w:rsid w:val="00595B05"/>
    <w:rsid w:val="00595CA6"/>
    <w:rsid w:val="00595FBC"/>
    <w:rsid w:val="005960B7"/>
    <w:rsid w:val="0059615E"/>
    <w:rsid w:val="00596559"/>
    <w:rsid w:val="005966A7"/>
    <w:rsid w:val="005967DA"/>
    <w:rsid w:val="00596ABD"/>
    <w:rsid w:val="00596B96"/>
    <w:rsid w:val="00596E14"/>
    <w:rsid w:val="00596EA5"/>
    <w:rsid w:val="00596F60"/>
    <w:rsid w:val="005970A6"/>
    <w:rsid w:val="005972DA"/>
    <w:rsid w:val="0059731B"/>
    <w:rsid w:val="00597349"/>
    <w:rsid w:val="00597C9B"/>
    <w:rsid w:val="00597DFA"/>
    <w:rsid w:val="00597E61"/>
    <w:rsid w:val="00597FFC"/>
    <w:rsid w:val="005A048D"/>
    <w:rsid w:val="005A06A7"/>
    <w:rsid w:val="005A079A"/>
    <w:rsid w:val="005A08E7"/>
    <w:rsid w:val="005A08E8"/>
    <w:rsid w:val="005A090F"/>
    <w:rsid w:val="005A0976"/>
    <w:rsid w:val="005A0A85"/>
    <w:rsid w:val="005A0CE1"/>
    <w:rsid w:val="005A0EF0"/>
    <w:rsid w:val="005A0F12"/>
    <w:rsid w:val="005A10EF"/>
    <w:rsid w:val="005A1185"/>
    <w:rsid w:val="005A121A"/>
    <w:rsid w:val="005A18C6"/>
    <w:rsid w:val="005A1A43"/>
    <w:rsid w:val="005A1AA4"/>
    <w:rsid w:val="005A1BE5"/>
    <w:rsid w:val="005A1DC1"/>
    <w:rsid w:val="005A2185"/>
    <w:rsid w:val="005A26C6"/>
    <w:rsid w:val="005A2C65"/>
    <w:rsid w:val="005A2CE4"/>
    <w:rsid w:val="005A326E"/>
    <w:rsid w:val="005A35A2"/>
    <w:rsid w:val="005A35AF"/>
    <w:rsid w:val="005A367F"/>
    <w:rsid w:val="005A3B08"/>
    <w:rsid w:val="005A3D4C"/>
    <w:rsid w:val="005A3D5A"/>
    <w:rsid w:val="005A3D72"/>
    <w:rsid w:val="005A3E64"/>
    <w:rsid w:val="005A3FEA"/>
    <w:rsid w:val="005A4271"/>
    <w:rsid w:val="005A4457"/>
    <w:rsid w:val="005A44FE"/>
    <w:rsid w:val="005A451A"/>
    <w:rsid w:val="005A453C"/>
    <w:rsid w:val="005A47C5"/>
    <w:rsid w:val="005A497A"/>
    <w:rsid w:val="005A4E41"/>
    <w:rsid w:val="005A4E61"/>
    <w:rsid w:val="005A4F9A"/>
    <w:rsid w:val="005A5110"/>
    <w:rsid w:val="005A54BE"/>
    <w:rsid w:val="005A550F"/>
    <w:rsid w:val="005A55C8"/>
    <w:rsid w:val="005A5660"/>
    <w:rsid w:val="005A570E"/>
    <w:rsid w:val="005A57F6"/>
    <w:rsid w:val="005A5948"/>
    <w:rsid w:val="005A5B32"/>
    <w:rsid w:val="005A5F2E"/>
    <w:rsid w:val="005A5FED"/>
    <w:rsid w:val="005A6571"/>
    <w:rsid w:val="005A6672"/>
    <w:rsid w:val="005A66B9"/>
    <w:rsid w:val="005A67FC"/>
    <w:rsid w:val="005A69E3"/>
    <w:rsid w:val="005A6AA8"/>
    <w:rsid w:val="005A6C4E"/>
    <w:rsid w:val="005A6D4E"/>
    <w:rsid w:val="005A6E0D"/>
    <w:rsid w:val="005A7035"/>
    <w:rsid w:val="005A72A4"/>
    <w:rsid w:val="005A72C5"/>
    <w:rsid w:val="005A73D8"/>
    <w:rsid w:val="005A75C8"/>
    <w:rsid w:val="005A7B10"/>
    <w:rsid w:val="005A7E67"/>
    <w:rsid w:val="005B030D"/>
    <w:rsid w:val="005B038A"/>
    <w:rsid w:val="005B049B"/>
    <w:rsid w:val="005B0894"/>
    <w:rsid w:val="005B0935"/>
    <w:rsid w:val="005B098D"/>
    <w:rsid w:val="005B0D09"/>
    <w:rsid w:val="005B0D3E"/>
    <w:rsid w:val="005B163B"/>
    <w:rsid w:val="005B1A87"/>
    <w:rsid w:val="005B1EF5"/>
    <w:rsid w:val="005B23CF"/>
    <w:rsid w:val="005B2794"/>
    <w:rsid w:val="005B2802"/>
    <w:rsid w:val="005B28CB"/>
    <w:rsid w:val="005B29DD"/>
    <w:rsid w:val="005B2E70"/>
    <w:rsid w:val="005B30C7"/>
    <w:rsid w:val="005B382F"/>
    <w:rsid w:val="005B39BD"/>
    <w:rsid w:val="005B39CC"/>
    <w:rsid w:val="005B3AC0"/>
    <w:rsid w:val="005B3C88"/>
    <w:rsid w:val="005B3E09"/>
    <w:rsid w:val="005B3F09"/>
    <w:rsid w:val="005B40C1"/>
    <w:rsid w:val="005B4116"/>
    <w:rsid w:val="005B426E"/>
    <w:rsid w:val="005B42F7"/>
    <w:rsid w:val="005B44A3"/>
    <w:rsid w:val="005B44AE"/>
    <w:rsid w:val="005B472C"/>
    <w:rsid w:val="005B4BC7"/>
    <w:rsid w:val="005B4DCA"/>
    <w:rsid w:val="005B4E29"/>
    <w:rsid w:val="005B4E5E"/>
    <w:rsid w:val="005B50EC"/>
    <w:rsid w:val="005B523A"/>
    <w:rsid w:val="005B5346"/>
    <w:rsid w:val="005B53BC"/>
    <w:rsid w:val="005B5405"/>
    <w:rsid w:val="005B557C"/>
    <w:rsid w:val="005B55CE"/>
    <w:rsid w:val="005B565D"/>
    <w:rsid w:val="005B5813"/>
    <w:rsid w:val="005B595C"/>
    <w:rsid w:val="005B6081"/>
    <w:rsid w:val="005B620A"/>
    <w:rsid w:val="005B6268"/>
    <w:rsid w:val="005B6787"/>
    <w:rsid w:val="005B6906"/>
    <w:rsid w:val="005B69F9"/>
    <w:rsid w:val="005B6B47"/>
    <w:rsid w:val="005B6C7E"/>
    <w:rsid w:val="005B6DAA"/>
    <w:rsid w:val="005B6F9F"/>
    <w:rsid w:val="005B7533"/>
    <w:rsid w:val="005B7675"/>
    <w:rsid w:val="005B7D95"/>
    <w:rsid w:val="005B7EE7"/>
    <w:rsid w:val="005C0466"/>
    <w:rsid w:val="005C0760"/>
    <w:rsid w:val="005C076F"/>
    <w:rsid w:val="005C091D"/>
    <w:rsid w:val="005C0B5A"/>
    <w:rsid w:val="005C0DD5"/>
    <w:rsid w:val="005C103B"/>
    <w:rsid w:val="005C1304"/>
    <w:rsid w:val="005C14E6"/>
    <w:rsid w:val="005C15CF"/>
    <w:rsid w:val="005C1911"/>
    <w:rsid w:val="005C21FB"/>
    <w:rsid w:val="005C225C"/>
    <w:rsid w:val="005C2391"/>
    <w:rsid w:val="005C2664"/>
    <w:rsid w:val="005C2698"/>
    <w:rsid w:val="005C277F"/>
    <w:rsid w:val="005C2890"/>
    <w:rsid w:val="005C296E"/>
    <w:rsid w:val="005C29B4"/>
    <w:rsid w:val="005C2A1B"/>
    <w:rsid w:val="005C2B9E"/>
    <w:rsid w:val="005C2C12"/>
    <w:rsid w:val="005C2C48"/>
    <w:rsid w:val="005C2EB5"/>
    <w:rsid w:val="005C3155"/>
    <w:rsid w:val="005C3493"/>
    <w:rsid w:val="005C3A20"/>
    <w:rsid w:val="005C3ACB"/>
    <w:rsid w:val="005C3BAF"/>
    <w:rsid w:val="005C4191"/>
    <w:rsid w:val="005C41C3"/>
    <w:rsid w:val="005C4578"/>
    <w:rsid w:val="005C45D8"/>
    <w:rsid w:val="005C4747"/>
    <w:rsid w:val="005C482F"/>
    <w:rsid w:val="005C4B81"/>
    <w:rsid w:val="005C4BD6"/>
    <w:rsid w:val="005C51E9"/>
    <w:rsid w:val="005C528B"/>
    <w:rsid w:val="005C5449"/>
    <w:rsid w:val="005C5484"/>
    <w:rsid w:val="005C579A"/>
    <w:rsid w:val="005C594F"/>
    <w:rsid w:val="005C59D8"/>
    <w:rsid w:val="005C5C7F"/>
    <w:rsid w:val="005C5FB2"/>
    <w:rsid w:val="005C6047"/>
    <w:rsid w:val="005C6415"/>
    <w:rsid w:val="005C642B"/>
    <w:rsid w:val="005C666F"/>
    <w:rsid w:val="005C6689"/>
    <w:rsid w:val="005C66F2"/>
    <w:rsid w:val="005C6A61"/>
    <w:rsid w:val="005C6C6E"/>
    <w:rsid w:val="005C6D39"/>
    <w:rsid w:val="005C7049"/>
    <w:rsid w:val="005C7074"/>
    <w:rsid w:val="005C7152"/>
    <w:rsid w:val="005C72CD"/>
    <w:rsid w:val="005C7774"/>
    <w:rsid w:val="005C7934"/>
    <w:rsid w:val="005C7C56"/>
    <w:rsid w:val="005C7EBA"/>
    <w:rsid w:val="005D00DA"/>
    <w:rsid w:val="005D024A"/>
    <w:rsid w:val="005D05EB"/>
    <w:rsid w:val="005D0782"/>
    <w:rsid w:val="005D07C3"/>
    <w:rsid w:val="005D0EAA"/>
    <w:rsid w:val="005D0EC3"/>
    <w:rsid w:val="005D0FB7"/>
    <w:rsid w:val="005D100E"/>
    <w:rsid w:val="005D1137"/>
    <w:rsid w:val="005D16ED"/>
    <w:rsid w:val="005D1807"/>
    <w:rsid w:val="005D18C8"/>
    <w:rsid w:val="005D1949"/>
    <w:rsid w:val="005D1965"/>
    <w:rsid w:val="005D1AD5"/>
    <w:rsid w:val="005D1B7B"/>
    <w:rsid w:val="005D1BE1"/>
    <w:rsid w:val="005D217A"/>
    <w:rsid w:val="005D2526"/>
    <w:rsid w:val="005D26AC"/>
    <w:rsid w:val="005D299F"/>
    <w:rsid w:val="005D2CB2"/>
    <w:rsid w:val="005D2EC8"/>
    <w:rsid w:val="005D3277"/>
    <w:rsid w:val="005D35FE"/>
    <w:rsid w:val="005D380A"/>
    <w:rsid w:val="005D3A8A"/>
    <w:rsid w:val="005D3C1A"/>
    <w:rsid w:val="005D3CF0"/>
    <w:rsid w:val="005D3FA2"/>
    <w:rsid w:val="005D3FB6"/>
    <w:rsid w:val="005D437A"/>
    <w:rsid w:val="005D48AF"/>
    <w:rsid w:val="005D49A8"/>
    <w:rsid w:val="005D49E1"/>
    <w:rsid w:val="005D4B91"/>
    <w:rsid w:val="005D50FD"/>
    <w:rsid w:val="005D55E3"/>
    <w:rsid w:val="005D56DE"/>
    <w:rsid w:val="005D5837"/>
    <w:rsid w:val="005D5A22"/>
    <w:rsid w:val="005D5A5E"/>
    <w:rsid w:val="005D5D4F"/>
    <w:rsid w:val="005D5DD7"/>
    <w:rsid w:val="005D5FDF"/>
    <w:rsid w:val="005D6004"/>
    <w:rsid w:val="005D60AA"/>
    <w:rsid w:val="005D632B"/>
    <w:rsid w:val="005D63F4"/>
    <w:rsid w:val="005D6577"/>
    <w:rsid w:val="005D6715"/>
    <w:rsid w:val="005D6806"/>
    <w:rsid w:val="005D6888"/>
    <w:rsid w:val="005D6901"/>
    <w:rsid w:val="005D6A36"/>
    <w:rsid w:val="005D6B99"/>
    <w:rsid w:val="005D6C49"/>
    <w:rsid w:val="005D6D81"/>
    <w:rsid w:val="005D6E55"/>
    <w:rsid w:val="005D6EEB"/>
    <w:rsid w:val="005D70F7"/>
    <w:rsid w:val="005D7194"/>
    <w:rsid w:val="005D7238"/>
    <w:rsid w:val="005D737E"/>
    <w:rsid w:val="005D748E"/>
    <w:rsid w:val="005D7608"/>
    <w:rsid w:val="005D789E"/>
    <w:rsid w:val="005D78B6"/>
    <w:rsid w:val="005D795C"/>
    <w:rsid w:val="005D79D3"/>
    <w:rsid w:val="005D7B08"/>
    <w:rsid w:val="005D7BD6"/>
    <w:rsid w:val="005D7C06"/>
    <w:rsid w:val="005D7C4C"/>
    <w:rsid w:val="005D7C97"/>
    <w:rsid w:val="005D7EE9"/>
    <w:rsid w:val="005D7F06"/>
    <w:rsid w:val="005E039F"/>
    <w:rsid w:val="005E045A"/>
    <w:rsid w:val="005E06FF"/>
    <w:rsid w:val="005E0B4F"/>
    <w:rsid w:val="005E0B5A"/>
    <w:rsid w:val="005E10FF"/>
    <w:rsid w:val="005E1579"/>
    <w:rsid w:val="005E160C"/>
    <w:rsid w:val="005E1618"/>
    <w:rsid w:val="005E1F1E"/>
    <w:rsid w:val="005E1F6F"/>
    <w:rsid w:val="005E20D1"/>
    <w:rsid w:val="005E210C"/>
    <w:rsid w:val="005E2679"/>
    <w:rsid w:val="005E268A"/>
    <w:rsid w:val="005E2867"/>
    <w:rsid w:val="005E2C1A"/>
    <w:rsid w:val="005E2E9A"/>
    <w:rsid w:val="005E2EAC"/>
    <w:rsid w:val="005E2ED7"/>
    <w:rsid w:val="005E30D0"/>
    <w:rsid w:val="005E3830"/>
    <w:rsid w:val="005E38C5"/>
    <w:rsid w:val="005E3F35"/>
    <w:rsid w:val="005E4058"/>
    <w:rsid w:val="005E40E5"/>
    <w:rsid w:val="005E4122"/>
    <w:rsid w:val="005E43D1"/>
    <w:rsid w:val="005E4614"/>
    <w:rsid w:val="005E4617"/>
    <w:rsid w:val="005E4798"/>
    <w:rsid w:val="005E4B08"/>
    <w:rsid w:val="005E4B79"/>
    <w:rsid w:val="005E4E11"/>
    <w:rsid w:val="005E4EA8"/>
    <w:rsid w:val="005E50B8"/>
    <w:rsid w:val="005E5123"/>
    <w:rsid w:val="005E5315"/>
    <w:rsid w:val="005E5583"/>
    <w:rsid w:val="005E5A3D"/>
    <w:rsid w:val="005E5A5F"/>
    <w:rsid w:val="005E5D05"/>
    <w:rsid w:val="005E5FBB"/>
    <w:rsid w:val="005E61EC"/>
    <w:rsid w:val="005E6513"/>
    <w:rsid w:val="005E66FE"/>
    <w:rsid w:val="005E694E"/>
    <w:rsid w:val="005E6B22"/>
    <w:rsid w:val="005E6BB2"/>
    <w:rsid w:val="005E6DA7"/>
    <w:rsid w:val="005E7053"/>
    <w:rsid w:val="005E767E"/>
    <w:rsid w:val="005E7708"/>
    <w:rsid w:val="005E7931"/>
    <w:rsid w:val="005E796A"/>
    <w:rsid w:val="005E7ADA"/>
    <w:rsid w:val="005F001F"/>
    <w:rsid w:val="005F0425"/>
    <w:rsid w:val="005F1023"/>
    <w:rsid w:val="005F10DB"/>
    <w:rsid w:val="005F11B6"/>
    <w:rsid w:val="005F1207"/>
    <w:rsid w:val="005F1402"/>
    <w:rsid w:val="005F15A9"/>
    <w:rsid w:val="005F1629"/>
    <w:rsid w:val="005F1819"/>
    <w:rsid w:val="005F1E68"/>
    <w:rsid w:val="005F1E81"/>
    <w:rsid w:val="005F1F6D"/>
    <w:rsid w:val="005F217A"/>
    <w:rsid w:val="005F226A"/>
    <w:rsid w:val="005F2721"/>
    <w:rsid w:val="005F29DF"/>
    <w:rsid w:val="005F2BF8"/>
    <w:rsid w:val="005F2DA7"/>
    <w:rsid w:val="005F3056"/>
    <w:rsid w:val="005F36C7"/>
    <w:rsid w:val="005F39F3"/>
    <w:rsid w:val="005F3C3A"/>
    <w:rsid w:val="005F3D6E"/>
    <w:rsid w:val="005F3D7F"/>
    <w:rsid w:val="005F3DF8"/>
    <w:rsid w:val="005F4209"/>
    <w:rsid w:val="005F4236"/>
    <w:rsid w:val="005F4466"/>
    <w:rsid w:val="005F44AD"/>
    <w:rsid w:val="005F4590"/>
    <w:rsid w:val="005F480C"/>
    <w:rsid w:val="005F4998"/>
    <w:rsid w:val="005F50CB"/>
    <w:rsid w:val="005F50D2"/>
    <w:rsid w:val="005F5241"/>
    <w:rsid w:val="005F539F"/>
    <w:rsid w:val="005F58D3"/>
    <w:rsid w:val="005F59DA"/>
    <w:rsid w:val="005F5A67"/>
    <w:rsid w:val="005F5B4D"/>
    <w:rsid w:val="005F6065"/>
    <w:rsid w:val="005F6140"/>
    <w:rsid w:val="005F6242"/>
    <w:rsid w:val="005F64D2"/>
    <w:rsid w:val="005F6568"/>
    <w:rsid w:val="005F65A1"/>
    <w:rsid w:val="005F68BF"/>
    <w:rsid w:val="005F69D7"/>
    <w:rsid w:val="005F6A17"/>
    <w:rsid w:val="005F6CCC"/>
    <w:rsid w:val="005F6EAD"/>
    <w:rsid w:val="005F6F28"/>
    <w:rsid w:val="005F6F83"/>
    <w:rsid w:val="005F70C5"/>
    <w:rsid w:val="005F70C7"/>
    <w:rsid w:val="005F78B0"/>
    <w:rsid w:val="005F78ED"/>
    <w:rsid w:val="005F7A61"/>
    <w:rsid w:val="005F7BC0"/>
    <w:rsid w:val="005F7D22"/>
    <w:rsid w:val="005F7EED"/>
    <w:rsid w:val="00600064"/>
    <w:rsid w:val="0060029C"/>
    <w:rsid w:val="00600581"/>
    <w:rsid w:val="00600682"/>
    <w:rsid w:val="00600690"/>
    <w:rsid w:val="00600D38"/>
    <w:rsid w:val="00600FD1"/>
    <w:rsid w:val="006010EA"/>
    <w:rsid w:val="006012BC"/>
    <w:rsid w:val="006013FB"/>
    <w:rsid w:val="0060159D"/>
    <w:rsid w:val="006016B5"/>
    <w:rsid w:val="006019B0"/>
    <w:rsid w:val="00601C3C"/>
    <w:rsid w:val="00601C55"/>
    <w:rsid w:val="00601C7D"/>
    <w:rsid w:val="0060215E"/>
    <w:rsid w:val="0060241E"/>
    <w:rsid w:val="006024FA"/>
    <w:rsid w:val="006025BA"/>
    <w:rsid w:val="006026D2"/>
    <w:rsid w:val="0060288C"/>
    <w:rsid w:val="00602D46"/>
    <w:rsid w:val="00602D72"/>
    <w:rsid w:val="00603080"/>
    <w:rsid w:val="0060353A"/>
    <w:rsid w:val="00603834"/>
    <w:rsid w:val="00603AA9"/>
    <w:rsid w:val="00603C2F"/>
    <w:rsid w:val="00603D5E"/>
    <w:rsid w:val="006040D4"/>
    <w:rsid w:val="00604499"/>
    <w:rsid w:val="006044CC"/>
    <w:rsid w:val="006044CE"/>
    <w:rsid w:val="006045F8"/>
    <w:rsid w:val="00604659"/>
    <w:rsid w:val="006046D4"/>
    <w:rsid w:val="006048B9"/>
    <w:rsid w:val="006049F7"/>
    <w:rsid w:val="00604AA9"/>
    <w:rsid w:val="00604EC4"/>
    <w:rsid w:val="00605025"/>
    <w:rsid w:val="006050FD"/>
    <w:rsid w:val="0060521B"/>
    <w:rsid w:val="00605371"/>
    <w:rsid w:val="006054D7"/>
    <w:rsid w:val="006059D8"/>
    <w:rsid w:val="00605D0D"/>
    <w:rsid w:val="00605DE6"/>
    <w:rsid w:val="00605E7B"/>
    <w:rsid w:val="00605ED9"/>
    <w:rsid w:val="00606222"/>
    <w:rsid w:val="0060656D"/>
    <w:rsid w:val="006068B7"/>
    <w:rsid w:val="006068FB"/>
    <w:rsid w:val="00606A45"/>
    <w:rsid w:val="00606B3B"/>
    <w:rsid w:val="00606B74"/>
    <w:rsid w:val="00606D37"/>
    <w:rsid w:val="00606F17"/>
    <w:rsid w:val="006073AC"/>
    <w:rsid w:val="00607475"/>
    <w:rsid w:val="00607621"/>
    <w:rsid w:val="0060765A"/>
    <w:rsid w:val="00607DD7"/>
    <w:rsid w:val="00610492"/>
    <w:rsid w:val="00610495"/>
    <w:rsid w:val="0061050C"/>
    <w:rsid w:val="00610812"/>
    <w:rsid w:val="00610956"/>
    <w:rsid w:val="00610ACA"/>
    <w:rsid w:val="00610B19"/>
    <w:rsid w:val="00610DB3"/>
    <w:rsid w:val="00611016"/>
    <w:rsid w:val="00611180"/>
    <w:rsid w:val="0061128A"/>
    <w:rsid w:val="006112C2"/>
    <w:rsid w:val="00611488"/>
    <w:rsid w:val="00611783"/>
    <w:rsid w:val="0061179E"/>
    <w:rsid w:val="00611BDC"/>
    <w:rsid w:val="00611C11"/>
    <w:rsid w:val="00611E05"/>
    <w:rsid w:val="00611EBF"/>
    <w:rsid w:val="006120CC"/>
    <w:rsid w:val="0061233D"/>
    <w:rsid w:val="00612420"/>
    <w:rsid w:val="006124EF"/>
    <w:rsid w:val="00612E25"/>
    <w:rsid w:val="00612ED5"/>
    <w:rsid w:val="00613033"/>
    <w:rsid w:val="00613100"/>
    <w:rsid w:val="0061311E"/>
    <w:rsid w:val="006133EE"/>
    <w:rsid w:val="006134D6"/>
    <w:rsid w:val="00613530"/>
    <w:rsid w:val="006136AB"/>
    <w:rsid w:val="00613758"/>
    <w:rsid w:val="00613CC4"/>
    <w:rsid w:val="00614187"/>
    <w:rsid w:val="006141E9"/>
    <w:rsid w:val="006142B6"/>
    <w:rsid w:val="00614317"/>
    <w:rsid w:val="0061432B"/>
    <w:rsid w:val="00614428"/>
    <w:rsid w:val="006144E5"/>
    <w:rsid w:val="0061468D"/>
    <w:rsid w:val="0061472E"/>
    <w:rsid w:val="00614831"/>
    <w:rsid w:val="00614C4A"/>
    <w:rsid w:val="00614C85"/>
    <w:rsid w:val="00614D19"/>
    <w:rsid w:val="00614D1E"/>
    <w:rsid w:val="00615130"/>
    <w:rsid w:val="006151C5"/>
    <w:rsid w:val="006154DA"/>
    <w:rsid w:val="00615587"/>
    <w:rsid w:val="006155D6"/>
    <w:rsid w:val="0061583B"/>
    <w:rsid w:val="00615C46"/>
    <w:rsid w:val="00615DED"/>
    <w:rsid w:val="00616092"/>
    <w:rsid w:val="006161FC"/>
    <w:rsid w:val="006163D1"/>
    <w:rsid w:val="0061645F"/>
    <w:rsid w:val="00616597"/>
    <w:rsid w:val="006165BF"/>
    <w:rsid w:val="00616A51"/>
    <w:rsid w:val="00616A5B"/>
    <w:rsid w:val="00616B83"/>
    <w:rsid w:val="00616BE9"/>
    <w:rsid w:val="00616DC8"/>
    <w:rsid w:val="00616E3E"/>
    <w:rsid w:val="00616FA6"/>
    <w:rsid w:val="006171E3"/>
    <w:rsid w:val="00617213"/>
    <w:rsid w:val="00617223"/>
    <w:rsid w:val="006174F6"/>
    <w:rsid w:val="006176B4"/>
    <w:rsid w:val="0061794A"/>
    <w:rsid w:val="006179C5"/>
    <w:rsid w:val="00617B35"/>
    <w:rsid w:val="00617CBF"/>
    <w:rsid w:val="00620006"/>
    <w:rsid w:val="0062076A"/>
    <w:rsid w:val="006207D2"/>
    <w:rsid w:val="006208F7"/>
    <w:rsid w:val="006209CB"/>
    <w:rsid w:val="00620BA7"/>
    <w:rsid w:val="00620D82"/>
    <w:rsid w:val="00620DB8"/>
    <w:rsid w:val="00620EB6"/>
    <w:rsid w:val="00621227"/>
    <w:rsid w:val="00621308"/>
    <w:rsid w:val="006215B8"/>
    <w:rsid w:val="00621683"/>
    <w:rsid w:val="006218E3"/>
    <w:rsid w:val="00621911"/>
    <w:rsid w:val="00621A05"/>
    <w:rsid w:val="00621A3E"/>
    <w:rsid w:val="00621C51"/>
    <w:rsid w:val="006220DD"/>
    <w:rsid w:val="006222C3"/>
    <w:rsid w:val="00622509"/>
    <w:rsid w:val="00622583"/>
    <w:rsid w:val="006228BF"/>
    <w:rsid w:val="00622900"/>
    <w:rsid w:val="00622971"/>
    <w:rsid w:val="00623066"/>
    <w:rsid w:val="0062322C"/>
    <w:rsid w:val="00623482"/>
    <w:rsid w:val="006234A1"/>
    <w:rsid w:val="00623571"/>
    <w:rsid w:val="00623691"/>
    <w:rsid w:val="0062378D"/>
    <w:rsid w:val="00623BBB"/>
    <w:rsid w:val="0062400F"/>
    <w:rsid w:val="006240B0"/>
    <w:rsid w:val="006243F1"/>
    <w:rsid w:val="00624444"/>
    <w:rsid w:val="00624640"/>
    <w:rsid w:val="00624890"/>
    <w:rsid w:val="00624A43"/>
    <w:rsid w:val="00624D22"/>
    <w:rsid w:val="00624DAC"/>
    <w:rsid w:val="00625038"/>
    <w:rsid w:val="0062517D"/>
    <w:rsid w:val="006251C4"/>
    <w:rsid w:val="006252D4"/>
    <w:rsid w:val="006252F4"/>
    <w:rsid w:val="00625402"/>
    <w:rsid w:val="006258F4"/>
    <w:rsid w:val="00625E82"/>
    <w:rsid w:val="006267E1"/>
    <w:rsid w:val="0062708F"/>
    <w:rsid w:val="0062711B"/>
    <w:rsid w:val="0062714A"/>
    <w:rsid w:val="00627179"/>
    <w:rsid w:val="00627262"/>
    <w:rsid w:val="00627278"/>
    <w:rsid w:val="006272C8"/>
    <w:rsid w:val="006275C4"/>
    <w:rsid w:val="006276A8"/>
    <w:rsid w:val="0062772B"/>
    <w:rsid w:val="006277AC"/>
    <w:rsid w:val="00627904"/>
    <w:rsid w:val="0062795B"/>
    <w:rsid w:val="00627C0F"/>
    <w:rsid w:val="00627E86"/>
    <w:rsid w:val="00627F98"/>
    <w:rsid w:val="006300AF"/>
    <w:rsid w:val="00630293"/>
    <w:rsid w:val="006303DB"/>
    <w:rsid w:val="00630422"/>
    <w:rsid w:val="00630614"/>
    <w:rsid w:val="006307F5"/>
    <w:rsid w:val="00630B2A"/>
    <w:rsid w:val="00630C7D"/>
    <w:rsid w:val="00630E4B"/>
    <w:rsid w:val="00630EDE"/>
    <w:rsid w:val="006310E6"/>
    <w:rsid w:val="006314F0"/>
    <w:rsid w:val="00631611"/>
    <w:rsid w:val="00631858"/>
    <w:rsid w:val="006320D9"/>
    <w:rsid w:val="00632198"/>
    <w:rsid w:val="00632486"/>
    <w:rsid w:val="00632526"/>
    <w:rsid w:val="006327C7"/>
    <w:rsid w:val="006328B5"/>
    <w:rsid w:val="00632A25"/>
    <w:rsid w:val="00632AAF"/>
    <w:rsid w:val="00632DCE"/>
    <w:rsid w:val="0063319A"/>
    <w:rsid w:val="006331B8"/>
    <w:rsid w:val="006331D4"/>
    <w:rsid w:val="00633307"/>
    <w:rsid w:val="00633462"/>
    <w:rsid w:val="0063356E"/>
    <w:rsid w:val="00633831"/>
    <w:rsid w:val="00633869"/>
    <w:rsid w:val="00633925"/>
    <w:rsid w:val="00633D92"/>
    <w:rsid w:val="00633D96"/>
    <w:rsid w:val="0063426D"/>
    <w:rsid w:val="006346DD"/>
    <w:rsid w:val="00634716"/>
    <w:rsid w:val="0063498F"/>
    <w:rsid w:val="00634D57"/>
    <w:rsid w:val="0063512E"/>
    <w:rsid w:val="006354DE"/>
    <w:rsid w:val="00635935"/>
    <w:rsid w:val="00635992"/>
    <w:rsid w:val="006361B8"/>
    <w:rsid w:val="0063630B"/>
    <w:rsid w:val="006363BE"/>
    <w:rsid w:val="006366B8"/>
    <w:rsid w:val="006366E5"/>
    <w:rsid w:val="006367F7"/>
    <w:rsid w:val="00636BE7"/>
    <w:rsid w:val="00636CE8"/>
    <w:rsid w:val="00636DA4"/>
    <w:rsid w:val="00636DE3"/>
    <w:rsid w:val="00636EF6"/>
    <w:rsid w:val="00637350"/>
    <w:rsid w:val="006377CC"/>
    <w:rsid w:val="00637C2C"/>
    <w:rsid w:val="00637E88"/>
    <w:rsid w:val="00637F89"/>
    <w:rsid w:val="0064020D"/>
    <w:rsid w:val="00640529"/>
    <w:rsid w:val="00640B10"/>
    <w:rsid w:val="00640C13"/>
    <w:rsid w:val="00640C68"/>
    <w:rsid w:val="00640C9B"/>
    <w:rsid w:val="00640DAE"/>
    <w:rsid w:val="00640FE4"/>
    <w:rsid w:val="00641694"/>
    <w:rsid w:val="00641B05"/>
    <w:rsid w:val="00641C2A"/>
    <w:rsid w:val="00641CCB"/>
    <w:rsid w:val="00641EDE"/>
    <w:rsid w:val="006426BD"/>
    <w:rsid w:val="00642723"/>
    <w:rsid w:val="00642B26"/>
    <w:rsid w:val="00642D92"/>
    <w:rsid w:val="00642E62"/>
    <w:rsid w:val="006430B9"/>
    <w:rsid w:val="0064319B"/>
    <w:rsid w:val="0064329E"/>
    <w:rsid w:val="006433A8"/>
    <w:rsid w:val="0064350C"/>
    <w:rsid w:val="0064359C"/>
    <w:rsid w:val="006436D5"/>
    <w:rsid w:val="006437D3"/>
    <w:rsid w:val="006438EB"/>
    <w:rsid w:val="00643AFF"/>
    <w:rsid w:val="00643B08"/>
    <w:rsid w:val="00643BD8"/>
    <w:rsid w:val="00643C89"/>
    <w:rsid w:val="00643D5A"/>
    <w:rsid w:val="00643FDE"/>
    <w:rsid w:val="00644021"/>
    <w:rsid w:val="00644131"/>
    <w:rsid w:val="0064420C"/>
    <w:rsid w:val="00644346"/>
    <w:rsid w:val="006443AB"/>
    <w:rsid w:val="00644977"/>
    <w:rsid w:val="00644A88"/>
    <w:rsid w:val="00644C2F"/>
    <w:rsid w:val="00644D8B"/>
    <w:rsid w:val="0064500F"/>
    <w:rsid w:val="00645038"/>
    <w:rsid w:val="006450C7"/>
    <w:rsid w:val="00645246"/>
    <w:rsid w:val="0064526A"/>
    <w:rsid w:val="0064539D"/>
    <w:rsid w:val="00645757"/>
    <w:rsid w:val="00645B89"/>
    <w:rsid w:val="00645F5F"/>
    <w:rsid w:val="0064609D"/>
    <w:rsid w:val="006462F1"/>
    <w:rsid w:val="006463E0"/>
    <w:rsid w:val="00646565"/>
    <w:rsid w:val="0064661D"/>
    <w:rsid w:val="0064675F"/>
    <w:rsid w:val="00646767"/>
    <w:rsid w:val="00646A38"/>
    <w:rsid w:val="00646A5A"/>
    <w:rsid w:val="00646BDC"/>
    <w:rsid w:val="00646CD5"/>
    <w:rsid w:val="00647001"/>
    <w:rsid w:val="00647590"/>
    <w:rsid w:val="00647947"/>
    <w:rsid w:val="00647D42"/>
    <w:rsid w:val="00647FC4"/>
    <w:rsid w:val="00647FC7"/>
    <w:rsid w:val="006500F0"/>
    <w:rsid w:val="00650408"/>
    <w:rsid w:val="006506E9"/>
    <w:rsid w:val="0065073F"/>
    <w:rsid w:val="00650777"/>
    <w:rsid w:val="0065082E"/>
    <w:rsid w:val="00650879"/>
    <w:rsid w:val="00650AD3"/>
    <w:rsid w:val="00650B1A"/>
    <w:rsid w:val="00650BF0"/>
    <w:rsid w:val="00650BFA"/>
    <w:rsid w:val="00650E29"/>
    <w:rsid w:val="00650FA9"/>
    <w:rsid w:val="00651045"/>
    <w:rsid w:val="00651153"/>
    <w:rsid w:val="00651255"/>
    <w:rsid w:val="006515AC"/>
    <w:rsid w:val="006515B9"/>
    <w:rsid w:val="0065184C"/>
    <w:rsid w:val="006518EA"/>
    <w:rsid w:val="00651B5E"/>
    <w:rsid w:val="00651BDF"/>
    <w:rsid w:val="00651C05"/>
    <w:rsid w:val="00651C3A"/>
    <w:rsid w:val="00651CB8"/>
    <w:rsid w:val="00651CC1"/>
    <w:rsid w:val="00651CFE"/>
    <w:rsid w:val="00652159"/>
    <w:rsid w:val="00652407"/>
    <w:rsid w:val="0065249E"/>
    <w:rsid w:val="006525E9"/>
    <w:rsid w:val="0065264F"/>
    <w:rsid w:val="0065290C"/>
    <w:rsid w:val="0065292D"/>
    <w:rsid w:val="00652EBE"/>
    <w:rsid w:val="00652F63"/>
    <w:rsid w:val="00653096"/>
    <w:rsid w:val="0065314B"/>
    <w:rsid w:val="006531B2"/>
    <w:rsid w:val="006533A3"/>
    <w:rsid w:val="00653651"/>
    <w:rsid w:val="0065369F"/>
    <w:rsid w:val="006536F1"/>
    <w:rsid w:val="006539A3"/>
    <w:rsid w:val="00654076"/>
    <w:rsid w:val="0065411C"/>
    <w:rsid w:val="00654134"/>
    <w:rsid w:val="0065414E"/>
    <w:rsid w:val="00654197"/>
    <w:rsid w:val="006544DB"/>
    <w:rsid w:val="0065450F"/>
    <w:rsid w:val="0065451A"/>
    <w:rsid w:val="0065461E"/>
    <w:rsid w:val="00654756"/>
    <w:rsid w:val="006547A4"/>
    <w:rsid w:val="00654868"/>
    <w:rsid w:val="00654893"/>
    <w:rsid w:val="00654D13"/>
    <w:rsid w:val="00654D38"/>
    <w:rsid w:val="00654DFB"/>
    <w:rsid w:val="00655021"/>
    <w:rsid w:val="006550CE"/>
    <w:rsid w:val="00655333"/>
    <w:rsid w:val="00655568"/>
    <w:rsid w:val="00655799"/>
    <w:rsid w:val="006559A0"/>
    <w:rsid w:val="00655B83"/>
    <w:rsid w:val="00655C09"/>
    <w:rsid w:val="00655D16"/>
    <w:rsid w:val="00655D6C"/>
    <w:rsid w:val="00655DB3"/>
    <w:rsid w:val="00656493"/>
    <w:rsid w:val="0065696A"/>
    <w:rsid w:val="006569AB"/>
    <w:rsid w:val="00656B62"/>
    <w:rsid w:val="00656B67"/>
    <w:rsid w:val="00656DAA"/>
    <w:rsid w:val="00656EAC"/>
    <w:rsid w:val="00656FD1"/>
    <w:rsid w:val="0065723E"/>
    <w:rsid w:val="00657598"/>
    <w:rsid w:val="00657754"/>
    <w:rsid w:val="00657A39"/>
    <w:rsid w:val="00657BE2"/>
    <w:rsid w:val="00657D9D"/>
    <w:rsid w:val="0066000B"/>
    <w:rsid w:val="006601FA"/>
    <w:rsid w:val="00660504"/>
    <w:rsid w:val="006606D6"/>
    <w:rsid w:val="006606DE"/>
    <w:rsid w:val="0066094F"/>
    <w:rsid w:val="006609FC"/>
    <w:rsid w:val="00660B05"/>
    <w:rsid w:val="00660CEC"/>
    <w:rsid w:val="00660D02"/>
    <w:rsid w:val="00660E08"/>
    <w:rsid w:val="006610BC"/>
    <w:rsid w:val="00661223"/>
    <w:rsid w:val="00661281"/>
    <w:rsid w:val="006616D9"/>
    <w:rsid w:val="00661714"/>
    <w:rsid w:val="006619D4"/>
    <w:rsid w:val="00661A69"/>
    <w:rsid w:val="00661ABA"/>
    <w:rsid w:val="00661D14"/>
    <w:rsid w:val="00661E15"/>
    <w:rsid w:val="00661F57"/>
    <w:rsid w:val="006621A0"/>
    <w:rsid w:val="0066283F"/>
    <w:rsid w:val="00662979"/>
    <w:rsid w:val="00662C08"/>
    <w:rsid w:val="00662EE8"/>
    <w:rsid w:val="00662F0C"/>
    <w:rsid w:val="006631CA"/>
    <w:rsid w:val="006634F9"/>
    <w:rsid w:val="00663807"/>
    <w:rsid w:val="00663B21"/>
    <w:rsid w:val="0066408E"/>
    <w:rsid w:val="0066444B"/>
    <w:rsid w:val="0066472B"/>
    <w:rsid w:val="00664930"/>
    <w:rsid w:val="00664AC1"/>
    <w:rsid w:val="00664B09"/>
    <w:rsid w:val="00664B6F"/>
    <w:rsid w:val="00664BB1"/>
    <w:rsid w:val="00664C13"/>
    <w:rsid w:val="00664CCC"/>
    <w:rsid w:val="00664D0E"/>
    <w:rsid w:val="00664E80"/>
    <w:rsid w:val="0066504C"/>
    <w:rsid w:val="006650DC"/>
    <w:rsid w:val="00665245"/>
    <w:rsid w:val="006652F0"/>
    <w:rsid w:val="0066539E"/>
    <w:rsid w:val="006653AD"/>
    <w:rsid w:val="00665488"/>
    <w:rsid w:val="006656A0"/>
    <w:rsid w:val="00665720"/>
    <w:rsid w:val="00665992"/>
    <w:rsid w:val="00665ADB"/>
    <w:rsid w:val="00665D7C"/>
    <w:rsid w:val="00665D7D"/>
    <w:rsid w:val="006660EF"/>
    <w:rsid w:val="00666574"/>
    <w:rsid w:val="00666695"/>
    <w:rsid w:val="006667B5"/>
    <w:rsid w:val="00666804"/>
    <w:rsid w:val="00666816"/>
    <w:rsid w:val="00667210"/>
    <w:rsid w:val="006673C4"/>
    <w:rsid w:val="006679E8"/>
    <w:rsid w:val="00667B00"/>
    <w:rsid w:val="00667DAB"/>
    <w:rsid w:val="00667EB4"/>
    <w:rsid w:val="00670047"/>
    <w:rsid w:val="0067045B"/>
    <w:rsid w:val="00670482"/>
    <w:rsid w:val="00670501"/>
    <w:rsid w:val="006705FE"/>
    <w:rsid w:val="006706CB"/>
    <w:rsid w:val="006707C5"/>
    <w:rsid w:val="0067094B"/>
    <w:rsid w:val="00670984"/>
    <w:rsid w:val="00670C40"/>
    <w:rsid w:val="00670E78"/>
    <w:rsid w:val="00671106"/>
    <w:rsid w:val="0067118C"/>
    <w:rsid w:val="00671550"/>
    <w:rsid w:val="006716D1"/>
    <w:rsid w:val="00671746"/>
    <w:rsid w:val="006719C0"/>
    <w:rsid w:val="00671C26"/>
    <w:rsid w:val="006725E5"/>
    <w:rsid w:val="00672692"/>
    <w:rsid w:val="00672766"/>
    <w:rsid w:val="00672CB0"/>
    <w:rsid w:val="00672CFC"/>
    <w:rsid w:val="00672E08"/>
    <w:rsid w:val="00672EF9"/>
    <w:rsid w:val="00672FB4"/>
    <w:rsid w:val="006730A0"/>
    <w:rsid w:val="0067355B"/>
    <w:rsid w:val="0067369A"/>
    <w:rsid w:val="006736BD"/>
    <w:rsid w:val="0067373C"/>
    <w:rsid w:val="006737D8"/>
    <w:rsid w:val="006738EB"/>
    <w:rsid w:val="006739F4"/>
    <w:rsid w:val="00673AA8"/>
    <w:rsid w:val="00673D31"/>
    <w:rsid w:val="00673DFB"/>
    <w:rsid w:val="00673E88"/>
    <w:rsid w:val="00674320"/>
    <w:rsid w:val="006743A0"/>
    <w:rsid w:val="006743EB"/>
    <w:rsid w:val="0067443A"/>
    <w:rsid w:val="00674530"/>
    <w:rsid w:val="00674941"/>
    <w:rsid w:val="00674A98"/>
    <w:rsid w:val="00674B8F"/>
    <w:rsid w:val="00674CA7"/>
    <w:rsid w:val="00674CEF"/>
    <w:rsid w:val="00674F91"/>
    <w:rsid w:val="0067544C"/>
    <w:rsid w:val="0067576F"/>
    <w:rsid w:val="006759D3"/>
    <w:rsid w:val="00675AD5"/>
    <w:rsid w:val="00675D67"/>
    <w:rsid w:val="00675D8D"/>
    <w:rsid w:val="00675E9D"/>
    <w:rsid w:val="006764E5"/>
    <w:rsid w:val="00676D26"/>
    <w:rsid w:val="00676DA9"/>
    <w:rsid w:val="00676EFE"/>
    <w:rsid w:val="00676F04"/>
    <w:rsid w:val="0067729A"/>
    <w:rsid w:val="006773E5"/>
    <w:rsid w:val="0067744A"/>
    <w:rsid w:val="00677539"/>
    <w:rsid w:val="00677648"/>
    <w:rsid w:val="0067764E"/>
    <w:rsid w:val="00677767"/>
    <w:rsid w:val="00677B18"/>
    <w:rsid w:val="00677C5A"/>
    <w:rsid w:val="00677E6A"/>
    <w:rsid w:val="00677ED7"/>
    <w:rsid w:val="00680012"/>
    <w:rsid w:val="006803C0"/>
    <w:rsid w:val="00680591"/>
    <w:rsid w:val="00680694"/>
    <w:rsid w:val="00680B36"/>
    <w:rsid w:val="00680CFA"/>
    <w:rsid w:val="00680DE0"/>
    <w:rsid w:val="006812A6"/>
    <w:rsid w:val="00681355"/>
    <w:rsid w:val="006814DA"/>
    <w:rsid w:val="006816FB"/>
    <w:rsid w:val="00681AB4"/>
    <w:rsid w:val="00681BE2"/>
    <w:rsid w:val="00681D64"/>
    <w:rsid w:val="00682140"/>
    <w:rsid w:val="0068216D"/>
    <w:rsid w:val="0068233C"/>
    <w:rsid w:val="00682505"/>
    <w:rsid w:val="00682680"/>
    <w:rsid w:val="00682818"/>
    <w:rsid w:val="006828D2"/>
    <w:rsid w:val="00683642"/>
    <w:rsid w:val="0068388A"/>
    <w:rsid w:val="00683895"/>
    <w:rsid w:val="006839D6"/>
    <w:rsid w:val="00683D36"/>
    <w:rsid w:val="00683E34"/>
    <w:rsid w:val="00683F25"/>
    <w:rsid w:val="00683FB3"/>
    <w:rsid w:val="0068433F"/>
    <w:rsid w:val="00684677"/>
    <w:rsid w:val="00684815"/>
    <w:rsid w:val="0068499D"/>
    <w:rsid w:val="00684A02"/>
    <w:rsid w:val="00684AFB"/>
    <w:rsid w:val="00684B83"/>
    <w:rsid w:val="00684C09"/>
    <w:rsid w:val="00684DA5"/>
    <w:rsid w:val="00684E86"/>
    <w:rsid w:val="00684F9B"/>
    <w:rsid w:val="00684FC9"/>
    <w:rsid w:val="00685101"/>
    <w:rsid w:val="00685249"/>
    <w:rsid w:val="0068551D"/>
    <w:rsid w:val="0068575B"/>
    <w:rsid w:val="00685901"/>
    <w:rsid w:val="0068598C"/>
    <w:rsid w:val="00685FA6"/>
    <w:rsid w:val="00686039"/>
    <w:rsid w:val="0068618C"/>
    <w:rsid w:val="00686199"/>
    <w:rsid w:val="0068623B"/>
    <w:rsid w:val="00686439"/>
    <w:rsid w:val="0068647A"/>
    <w:rsid w:val="006864DA"/>
    <w:rsid w:val="0068689C"/>
    <w:rsid w:val="00686B74"/>
    <w:rsid w:val="00686BB6"/>
    <w:rsid w:val="00686BDD"/>
    <w:rsid w:val="00686E98"/>
    <w:rsid w:val="00686EEC"/>
    <w:rsid w:val="00686F4D"/>
    <w:rsid w:val="00686F52"/>
    <w:rsid w:val="0068719C"/>
    <w:rsid w:val="006872A8"/>
    <w:rsid w:val="006874D7"/>
    <w:rsid w:val="00687A35"/>
    <w:rsid w:val="00687A62"/>
    <w:rsid w:val="00687B2E"/>
    <w:rsid w:val="00687B8E"/>
    <w:rsid w:val="00687D34"/>
    <w:rsid w:val="00687D52"/>
    <w:rsid w:val="00687E9C"/>
    <w:rsid w:val="00690843"/>
    <w:rsid w:val="00690A05"/>
    <w:rsid w:val="00690AC6"/>
    <w:rsid w:val="00690AFB"/>
    <w:rsid w:val="00690D31"/>
    <w:rsid w:val="00690F8A"/>
    <w:rsid w:val="006910E7"/>
    <w:rsid w:val="00691174"/>
    <w:rsid w:val="006911C5"/>
    <w:rsid w:val="006912C8"/>
    <w:rsid w:val="00691350"/>
    <w:rsid w:val="00691529"/>
    <w:rsid w:val="006917DE"/>
    <w:rsid w:val="00691A06"/>
    <w:rsid w:val="00691B45"/>
    <w:rsid w:val="00691B89"/>
    <w:rsid w:val="00691F54"/>
    <w:rsid w:val="00691FD6"/>
    <w:rsid w:val="00692274"/>
    <w:rsid w:val="006924BB"/>
    <w:rsid w:val="006929E2"/>
    <w:rsid w:val="00692B7D"/>
    <w:rsid w:val="00692C05"/>
    <w:rsid w:val="00692C31"/>
    <w:rsid w:val="00692C74"/>
    <w:rsid w:val="00692D06"/>
    <w:rsid w:val="0069307D"/>
    <w:rsid w:val="0069321C"/>
    <w:rsid w:val="006933EC"/>
    <w:rsid w:val="00693538"/>
    <w:rsid w:val="00693598"/>
    <w:rsid w:val="0069359E"/>
    <w:rsid w:val="006935AC"/>
    <w:rsid w:val="00693607"/>
    <w:rsid w:val="0069383A"/>
    <w:rsid w:val="0069390A"/>
    <w:rsid w:val="006939EB"/>
    <w:rsid w:val="00693A66"/>
    <w:rsid w:val="00693B89"/>
    <w:rsid w:val="00693C8B"/>
    <w:rsid w:val="00693D05"/>
    <w:rsid w:val="006944E7"/>
    <w:rsid w:val="00694549"/>
    <w:rsid w:val="006947B9"/>
    <w:rsid w:val="0069480D"/>
    <w:rsid w:val="00694A01"/>
    <w:rsid w:val="00694B25"/>
    <w:rsid w:val="00694D70"/>
    <w:rsid w:val="00694DAA"/>
    <w:rsid w:val="006953A8"/>
    <w:rsid w:val="006959B1"/>
    <w:rsid w:val="006959C0"/>
    <w:rsid w:val="00695EBA"/>
    <w:rsid w:val="00695F17"/>
    <w:rsid w:val="00696170"/>
    <w:rsid w:val="0069658F"/>
    <w:rsid w:val="006966B5"/>
    <w:rsid w:val="006966F0"/>
    <w:rsid w:val="00696B7C"/>
    <w:rsid w:val="00696DFE"/>
    <w:rsid w:val="0069706C"/>
    <w:rsid w:val="006971C1"/>
    <w:rsid w:val="00697658"/>
    <w:rsid w:val="006976AA"/>
    <w:rsid w:val="00697706"/>
    <w:rsid w:val="00697946"/>
    <w:rsid w:val="00697BAA"/>
    <w:rsid w:val="00697BE5"/>
    <w:rsid w:val="00697CE1"/>
    <w:rsid w:val="00697D09"/>
    <w:rsid w:val="00697DB6"/>
    <w:rsid w:val="00697DBA"/>
    <w:rsid w:val="00697F89"/>
    <w:rsid w:val="006A06A8"/>
    <w:rsid w:val="006A06F5"/>
    <w:rsid w:val="006A0AE4"/>
    <w:rsid w:val="006A0CFE"/>
    <w:rsid w:val="006A0EC5"/>
    <w:rsid w:val="006A126D"/>
    <w:rsid w:val="006A12E1"/>
    <w:rsid w:val="006A1375"/>
    <w:rsid w:val="006A1398"/>
    <w:rsid w:val="006A1991"/>
    <w:rsid w:val="006A1AE5"/>
    <w:rsid w:val="006A1DCB"/>
    <w:rsid w:val="006A1E9A"/>
    <w:rsid w:val="006A1EF7"/>
    <w:rsid w:val="006A1F60"/>
    <w:rsid w:val="006A20DC"/>
    <w:rsid w:val="006A20F0"/>
    <w:rsid w:val="006A210C"/>
    <w:rsid w:val="006A27D8"/>
    <w:rsid w:val="006A28F6"/>
    <w:rsid w:val="006A2C95"/>
    <w:rsid w:val="006A2D5F"/>
    <w:rsid w:val="006A2E15"/>
    <w:rsid w:val="006A2F5F"/>
    <w:rsid w:val="006A313C"/>
    <w:rsid w:val="006A3240"/>
    <w:rsid w:val="006A3454"/>
    <w:rsid w:val="006A350A"/>
    <w:rsid w:val="006A3550"/>
    <w:rsid w:val="006A359D"/>
    <w:rsid w:val="006A361C"/>
    <w:rsid w:val="006A3A5D"/>
    <w:rsid w:val="006A3A6D"/>
    <w:rsid w:val="006A3BF0"/>
    <w:rsid w:val="006A3BF7"/>
    <w:rsid w:val="006A4082"/>
    <w:rsid w:val="006A409C"/>
    <w:rsid w:val="006A41A0"/>
    <w:rsid w:val="006A4264"/>
    <w:rsid w:val="006A4A5C"/>
    <w:rsid w:val="006A4F4F"/>
    <w:rsid w:val="006A513D"/>
    <w:rsid w:val="006A53B4"/>
    <w:rsid w:val="006A53EC"/>
    <w:rsid w:val="006A54AE"/>
    <w:rsid w:val="006A5571"/>
    <w:rsid w:val="006A5665"/>
    <w:rsid w:val="006A5785"/>
    <w:rsid w:val="006A5C45"/>
    <w:rsid w:val="006A5EDF"/>
    <w:rsid w:val="006A6065"/>
    <w:rsid w:val="006A6089"/>
    <w:rsid w:val="006A62CE"/>
    <w:rsid w:val="006A65D1"/>
    <w:rsid w:val="006A6674"/>
    <w:rsid w:val="006A6B80"/>
    <w:rsid w:val="006A6CF6"/>
    <w:rsid w:val="006A6F31"/>
    <w:rsid w:val="006A6F57"/>
    <w:rsid w:val="006A709F"/>
    <w:rsid w:val="006A7193"/>
    <w:rsid w:val="006A71F1"/>
    <w:rsid w:val="006A758F"/>
    <w:rsid w:val="006A75A2"/>
    <w:rsid w:val="006A772E"/>
    <w:rsid w:val="006A788B"/>
    <w:rsid w:val="006A7909"/>
    <w:rsid w:val="006A7A47"/>
    <w:rsid w:val="006A7F3E"/>
    <w:rsid w:val="006B013E"/>
    <w:rsid w:val="006B05DE"/>
    <w:rsid w:val="006B07CC"/>
    <w:rsid w:val="006B0872"/>
    <w:rsid w:val="006B09DE"/>
    <w:rsid w:val="006B0CB0"/>
    <w:rsid w:val="006B0D13"/>
    <w:rsid w:val="006B0D66"/>
    <w:rsid w:val="006B0D9B"/>
    <w:rsid w:val="006B0E60"/>
    <w:rsid w:val="006B0E69"/>
    <w:rsid w:val="006B0FCB"/>
    <w:rsid w:val="006B1264"/>
    <w:rsid w:val="006B1EBC"/>
    <w:rsid w:val="006B2417"/>
    <w:rsid w:val="006B267A"/>
    <w:rsid w:val="006B2727"/>
    <w:rsid w:val="006B2744"/>
    <w:rsid w:val="006B2AA1"/>
    <w:rsid w:val="006B2B11"/>
    <w:rsid w:val="006B2B54"/>
    <w:rsid w:val="006B2BFB"/>
    <w:rsid w:val="006B2C0B"/>
    <w:rsid w:val="006B2C45"/>
    <w:rsid w:val="006B2D80"/>
    <w:rsid w:val="006B34B2"/>
    <w:rsid w:val="006B3529"/>
    <w:rsid w:val="006B35A5"/>
    <w:rsid w:val="006B36F7"/>
    <w:rsid w:val="006B38A7"/>
    <w:rsid w:val="006B38C5"/>
    <w:rsid w:val="006B3A6D"/>
    <w:rsid w:val="006B3C99"/>
    <w:rsid w:val="006B3CD8"/>
    <w:rsid w:val="006B3D7B"/>
    <w:rsid w:val="006B41A5"/>
    <w:rsid w:val="006B4411"/>
    <w:rsid w:val="006B44E9"/>
    <w:rsid w:val="006B45D3"/>
    <w:rsid w:val="006B46F2"/>
    <w:rsid w:val="006B4D3F"/>
    <w:rsid w:val="006B4E20"/>
    <w:rsid w:val="006B5171"/>
    <w:rsid w:val="006B525C"/>
    <w:rsid w:val="006B581F"/>
    <w:rsid w:val="006B5837"/>
    <w:rsid w:val="006B5930"/>
    <w:rsid w:val="006B599C"/>
    <w:rsid w:val="006B59C1"/>
    <w:rsid w:val="006B5D27"/>
    <w:rsid w:val="006B5E44"/>
    <w:rsid w:val="006B5E98"/>
    <w:rsid w:val="006B5F0B"/>
    <w:rsid w:val="006B60AB"/>
    <w:rsid w:val="006B61E2"/>
    <w:rsid w:val="006B625D"/>
    <w:rsid w:val="006B635D"/>
    <w:rsid w:val="006B636B"/>
    <w:rsid w:val="006B6560"/>
    <w:rsid w:val="006B65B9"/>
    <w:rsid w:val="006B65CA"/>
    <w:rsid w:val="006B6EC6"/>
    <w:rsid w:val="006B70A6"/>
    <w:rsid w:val="006B72DE"/>
    <w:rsid w:val="006B740E"/>
    <w:rsid w:val="006B74DD"/>
    <w:rsid w:val="006B77A6"/>
    <w:rsid w:val="006B7CE7"/>
    <w:rsid w:val="006B7CFB"/>
    <w:rsid w:val="006B7D1B"/>
    <w:rsid w:val="006B7D8D"/>
    <w:rsid w:val="006B7F8B"/>
    <w:rsid w:val="006C031A"/>
    <w:rsid w:val="006C036F"/>
    <w:rsid w:val="006C0746"/>
    <w:rsid w:val="006C07F1"/>
    <w:rsid w:val="006C0F53"/>
    <w:rsid w:val="006C113D"/>
    <w:rsid w:val="006C1195"/>
    <w:rsid w:val="006C1285"/>
    <w:rsid w:val="006C1424"/>
    <w:rsid w:val="006C1853"/>
    <w:rsid w:val="006C1A5D"/>
    <w:rsid w:val="006C1C78"/>
    <w:rsid w:val="006C1CCE"/>
    <w:rsid w:val="006C1EF1"/>
    <w:rsid w:val="006C2033"/>
    <w:rsid w:val="006C2222"/>
    <w:rsid w:val="006C22FD"/>
    <w:rsid w:val="006C24B5"/>
    <w:rsid w:val="006C269E"/>
    <w:rsid w:val="006C2799"/>
    <w:rsid w:val="006C289B"/>
    <w:rsid w:val="006C2929"/>
    <w:rsid w:val="006C2957"/>
    <w:rsid w:val="006C2A20"/>
    <w:rsid w:val="006C2B20"/>
    <w:rsid w:val="006C2B39"/>
    <w:rsid w:val="006C2BD9"/>
    <w:rsid w:val="006C2C27"/>
    <w:rsid w:val="006C2CF0"/>
    <w:rsid w:val="006C2E27"/>
    <w:rsid w:val="006C2ECC"/>
    <w:rsid w:val="006C31C9"/>
    <w:rsid w:val="006C31D5"/>
    <w:rsid w:val="006C33E2"/>
    <w:rsid w:val="006C33F9"/>
    <w:rsid w:val="006C38E7"/>
    <w:rsid w:val="006C3A1C"/>
    <w:rsid w:val="006C3AB4"/>
    <w:rsid w:val="006C3B1E"/>
    <w:rsid w:val="006C3DE0"/>
    <w:rsid w:val="006C3EBB"/>
    <w:rsid w:val="006C3F20"/>
    <w:rsid w:val="006C400F"/>
    <w:rsid w:val="006C46F1"/>
    <w:rsid w:val="006C46F8"/>
    <w:rsid w:val="006C4968"/>
    <w:rsid w:val="006C4A14"/>
    <w:rsid w:val="006C4E1B"/>
    <w:rsid w:val="006C4E4C"/>
    <w:rsid w:val="006C4E7B"/>
    <w:rsid w:val="006C50E2"/>
    <w:rsid w:val="006C53D3"/>
    <w:rsid w:val="006C567D"/>
    <w:rsid w:val="006C5709"/>
    <w:rsid w:val="006C571E"/>
    <w:rsid w:val="006C5774"/>
    <w:rsid w:val="006C5974"/>
    <w:rsid w:val="006C5977"/>
    <w:rsid w:val="006C5B76"/>
    <w:rsid w:val="006C5C5A"/>
    <w:rsid w:val="006C5CD8"/>
    <w:rsid w:val="006C5DDC"/>
    <w:rsid w:val="006C5F6B"/>
    <w:rsid w:val="006C5F6D"/>
    <w:rsid w:val="006C60C9"/>
    <w:rsid w:val="006C61F8"/>
    <w:rsid w:val="006C6507"/>
    <w:rsid w:val="006C673D"/>
    <w:rsid w:val="006C6799"/>
    <w:rsid w:val="006C699A"/>
    <w:rsid w:val="006C6AA8"/>
    <w:rsid w:val="006C6CF1"/>
    <w:rsid w:val="006C6E9C"/>
    <w:rsid w:val="006C6F1D"/>
    <w:rsid w:val="006C6F83"/>
    <w:rsid w:val="006C70C4"/>
    <w:rsid w:val="006C70ED"/>
    <w:rsid w:val="006C71CF"/>
    <w:rsid w:val="006C71FC"/>
    <w:rsid w:val="006C72EB"/>
    <w:rsid w:val="006C75CD"/>
    <w:rsid w:val="006C7D57"/>
    <w:rsid w:val="006C7DDF"/>
    <w:rsid w:val="006C7E99"/>
    <w:rsid w:val="006D0139"/>
    <w:rsid w:val="006D0154"/>
    <w:rsid w:val="006D01EC"/>
    <w:rsid w:val="006D08CF"/>
    <w:rsid w:val="006D0C15"/>
    <w:rsid w:val="006D0D50"/>
    <w:rsid w:val="006D1161"/>
    <w:rsid w:val="006D11C9"/>
    <w:rsid w:val="006D12D5"/>
    <w:rsid w:val="006D153E"/>
    <w:rsid w:val="006D1649"/>
    <w:rsid w:val="006D1F9C"/>
    <w:rsid w:val="006D20DF"/>
    <w:rsid w:val="006D2471"/>
    <w:rsid w:val="006D25B2"/>
    <w:rsid w:val="006D262C"/>
    <w:rsid w:val="006D29AB"/>
    <w:rsid w:val="006D2C35"/>
    <w:rsid w:val="006D2C76"/>
    <w:rsid w:val="006D2E09"/>
    <w:rsid w:val="006D2EFE"/>
    <w:rsid w:val="006D2F5E"/>
    <w:rsid w:val="006D30E3"/>
    <w:rsid w:val="006D30F3"/>
    <w:rsid w:val="006D317D"/>
    <w:rsid w:val="006D3541"/>
    <w:rsid w:val="006D3632"/>
    <w:rsid w:val="006D38D6"/>
    <w:rsid w:val="006D3939"/>
    <w:rsid w:val="006D3AEF"/>
    <w:rsid w:val="006D3B28"/>
    <w:rsid w:val="006D3B87"/>
    <w:rsid w:val="006D3BE5"/>
    <w:rsid w:val="006D4032"/>
    <w:rsid w:val="006D41E5"/>
    <w:rsid w:val="006D426C"/>
    <w:rsid w:val="006D42A1"/>
    <w:rsid w:val="006D42E7"/>
    <w:rsid w:val="006D45D7"/>
    <w:rsid w:val="006D48C9"/>
    <w:rsid w:val="006D48E9"/>
    <w:rsid w:val="006D4937"/>
    <w:rsid w:val="006D4A72"/>
    <w:rsid w:val="006D4CCA"/>
    <w:rsid w:val="006D4F55"/>
    <w:rsid w:val="006D509D"/>
    <w:rsid w:val="006D52B8"/>
    <w:rsid w:val="006D561C"/>
    <w:rsid w:val="006D5C5C"/>
    <w:rsid w:val="006D5FF7"/>
    <w:rsid w:val="006D626F"/>
    <w:rsid w:val="006D6436"/>
    <w:rsid w:val="006D6509"/>
    <w:rsid w:val="006D66CD"/>
    <w:rsid w:val="006D6740"/>
    <w:rsid w:val="006D6815"/>
    <w:rsid w:val="006D6977"/>
    <w:rsid w:val="006D6A3B"/>
    <w:rsid w:val="006D6D63"/>
    <w:rsid w:val="006D71D4"/>
    <w:rsid w:val="006D7879"/>
    <w:rsid w:val="006D7CF1"/>
    <w:rsid w:val="006D7D05"/>
    <w:rsid w:val="006E006D"/>
    <w:rsid w:val="006E00D1"/>
    <w:rsid w:val="006E00EE"/>
    <w:rsid w:val="006E0129"/>
    <w:rsid w:val="006E037D"/>
    <w:rsid w:val="006E052E"/>
    <w:rsid w:val="006E0642"/>
    <w:rsid w:val="006E07DC"/>
    <w:rsid w:val="006E0804"/>
    <w:rsid w:val="006E0CD6"/>
    <w:rsid w:val="006E106E"/>
    <w:rsid w:val="006E1497"/>
    <w:rsid w:val="006E15C6"/>
    <w:rsid w:val="006E184E"/>
    <w:rsid w:val="006E1946"/>
    <w:rsid w:val="006E1BBB"/>
    <w:rsid w:val="006E1D13"/>
    <w:rsid w:val="006E2145"/>
    <w:rsid w:val="006E23E1"/>
    <w:rsid w:val="006E2683"/>
    <w:rsid w:val="006E26D0"/>
    <w:rsid w:val="006E28B8"/>
    <w:rsid w:val="006E2AB3"/>
    <w:rsid w:val="006E2C8D"/>
    <w:rsid w:val="006E2FA4"/>
    <w:rsid w:val="006E31F5"/>
    <w:rsid w:val="006E321D"/>
    <w:rsid w:val="006E3507"/>
    <w:rsid w:val="006E38B6"/>
    <w:rsid w:val="006E3A05"/>
    <w:rsid w:val="006E3B4F"/>
    <w:rsid w:val="006E3BA6"/>
    <w:rsid w:val="006E3E6D"/>
    <w:rsid w:val="006E3FB4"/>
    <w:rsid w:val="006E40AC"/>
    <w:rsid w:val="006E40F3"/>
    <w:rsid w:val="006E422A"/>
    <w:rsid w:val="006E46AC"/>
    <w:rsid w:val="006E46D2"/>
    <w:rsid w:val="006E495C"/>
    <w:rsid w:val="006E4AB0"/>
    <w:rsid w:val="006E4B1C"/>
    <w:rsid w:val="006E4BEC"/>
    <w:rsid w:val="006E5472"/>
    <w:rsid w:val="006E55A0"/>
    <w:rsid w:val="006E5670"/>
    <w:rsid w:val="006E5734"/>
    <w:rsid w:val="006E5948"/>
    <w:rsid w:val="006E5BA2"/>
    <w:rsid w:val="006E5C4D"/>
    <w:rsid w:val="006E5CA5"/>
    <w:rsid w:val="006E5D9D"/>
    <w:rsid w:val="006E62AB"/>
    <w:rsid w:val="006E62CA"/>
    <w:rsid w:val="006E62E0"/>
    <w:rsid w:val="006E64E8"/>
    <w:rsid w:val="006E6683"/>
    <w:rsid w:val="006E6980"/>
    <w:rsid w:val="006E6A8A"/>
    <w:rsid w:val="006E6B16"/>
    <w:rsid w:val="006E6E3D"/>
    <w:rsid w:val="006E7364"/>
    <w:rsid w:val="006E73FD"/>
    <w:rsid w:val="006E7438"/>
    <w:rsid w:val="006E7472"/>
    <w:rsid w:val="006E7725"/>
    <w:rsid w:val="006E791C"/>
    <w:rsid w:val="006E7AB0"/>
    <w:rsid w:val="006E7C45"/>
    <w:rsid w:val="006E7F1E"/>
    <w:rsid w:val="006E7FEE"/>
    <w:rsid w:val="006F009A"/>
    <w:rsid w:val="006F0133"/>
    <w:rsid w:val="006F0206"/>
    <w:rsid w:val="006F093B"/>
    <w:rsid w:val="006F0A23"/>
    <w:rsid w:val="006F0DA0"/>
    <w:rsid w:val="006F0F66"/>
    <w:rsid w:val="006F1BD3"/>
    <w:rsid w:val="006F1DBD"/>
    <w:rsid w:val="006F1F5C"/>
    <w:rsid w:val="006F1FF4"/>
    <w:rsid w:val="006F2066"/>
    <w:rsid w:val="006F2143"/>
    <w:rsid w:val="006F2153"/>
    <w:rsid w:val="006F21F2"/>
    <w:rsid w:val="006F2894"/>
    <w:rsid w:val="006F289D"/>
    <w:rsid w:val="006F2B38"/>
    <w:rsid w:val="006F2B76"/>
    <w:rsid w:val="006F2E60"/>
    <w:rsid w:val="006F2E98"/>
    <w:rsid w:val="006F2F1F"/>
    <w:rsid w:val="006F348C"/>
    <w:rsid w:val="006F34D9"/>
    <w:rsid w:val="006F36F8"/>
    <w:rsid w:val="006F3852"/>
    <w:rsid w:val="006F38B2"/>
    <w:rsid w:val="006F3A37"/>
    <w:rsid w:val="006F3A73"/>
    <w:rsid w:val="006F3D21"/>
    <w:rsid w:val="006F3E13"/>
    <w:rsid w:val="006F3F3B"/>
    <w:rsid w:val="006F487F"/>
    <w:rsid w:val="006F4894"/>
    <w:rsid w:val="006F4A81"/>
    <w:rsid w:val="006F4B40"/>
    <w:rsid w:val="006F4BD2"/>
    <w:rsid w:val="006F4CC5"/>
    <w:rsid w:val="006F4CF7"/>
    <w:rsid w:val="006F4E01"/>
    <w:rsid w:val="006F4F25"/>
    <w:rsid w:val="006F4F30"/>
    <w:rsid w:val="006F4FBD"/>
    <w:rsid w:val="006F4FE4"/>
    <w:rsid w:val="006F511F"/>
    <w:rsid w:val="006F58CF"/>
    <w:rsid w:val="006F5B1D"/>
    <w:rsid w:val="006F5F25"/>
    <w:rsid w:val="006F625B"/>
    <w:rsid w:val="006F66C5"/>
    <w:rsid w:val="006F6850"/>
    <w:rsid w:val="006F689F"/>
    <w:rsid w:val="006F69AF"/>
    <w:rsid w:val="006F6B52"/>
    <w:rsid w:val="006F6D53"/>
    <w:rsid w:val="006F6E43"/>
    <w:rsid w:val="006F6EC2"/>
    <w:rsid w:val="006F6F37"/>
    <w:rsid w:val="006F703A"/>
    <w:rsid w:val="006F709D"/>
    <w:rsid w:val="006F721E"/>
    <w:rsid w:val="006F7429"/>
    <w:rsid w:val="006F784C"/>
    <w:rsid w:val="006F79EA"/>
    <w:rsid w:val="006F7A95"/>
    <w:rsid w:val="006F7B2C"/>
    <w:rsid w:val="006F7EBB"/>
    <w:rsid w:val="006F7F1A"/>
    <w:rsid w:val="00700118"/>
    <w:rsid w:val="00700283"/>
    <w:rsid w:val="007004DB"/>
    <w:rsid w:val="007005E8"/>
    <w:rsid w:val="00700627"/>
    <w:rsid w:val="00700686"/>
    <w:rsid w:val="007006DB"/>
    <w:rsid w:val="00700A3E"/>
    <w:rsid w:val="00700D93"/>
    <w:rsid w:val="007011FA"/>
    <w:rsid w:val="0070143F"/>
    <w:rsid w:val="007016C5"/>
    <w:rsid w:val="0070172F"/>
    <w:rsid w:val="0070186E"/>
    <w:rsid w:val="0070195F"/>
    <w:rsid w:val="00701A96"/>
    <w:rsid w:val="00701D7A"/>
    <w:rsid w:val="007024E1"/>
    <w:rsid w:val="007025CE"/>
    <w:rsid w:val="0070269A"/>
    <w:rsid w:val="007026D2"/>
    <w:rsid w:val="0070279F"/>
    <w:rsid w:val="007029A9"/>
    <w:rsid w:val="00702A5C"/>
    <w:rsid w:val="00702BB2"/>
    <w:rsid w:val="00702C47"/>
    <w:rsid w:val="00702D9F"/>
    <w:rsid w:val="00702EE7"/>
    <w:rsid w:val="00702F74"/>
    <w:rsid w:val="007033F3"/>
    <w:rsid w:val="00703675"/>
    <w:rsid w:val="007039CE"/>
    <w:rsid w:val="00703AD8"/>
    <w:rsid w:val="00704035"/>
    <w:rsid w:val="00704278"/>
    <w:rsid w:val="0070446E"/>
    <w:rsid w:val="00704887"/>
    <w:rsid w:val="007049D0"/>
    <w:rsid w:val="00704B4D"/>
    <w:rsid w:val="00704CC9"/>
    <w:rsid w:val="00704D0A"/>
    <w:rsid w:val="00704F31"/>
    <w:rsid w:val="00705125"/>
    <w:rsid w:val="0070512F"/>
    <w:rsid w:val="007051BD"/>
    <w:rsid w:val="0070569F"/>
    <w:rsid w:val="007056AC"/>
    <w:rsid w:val="007056F9"/>
    <w:rsid w:val="0070590D"/>
    <w:rsid w:val="00705965"/>
    <w:rsid w:val="00706002"/>
    <w:rsid w:val="00706386"/>
    <w:rsid w:val="007064A1"/>
    <w:rsid w:val="0070655A"/>
    <w:rsid w:val="007065FB"/>
    <w:rsid w:val="0070690C"/>
    <w:rsid w:val="00706A94"/>
    <w:rsid w:val="00706BE9"/>
    <w:rsid w:val="00706C72"/>
    <w:rsid w:val="00706CC2"/>
    <w:rsid w:val="00706D5F"/>
    <w:rsid w:val="00706EEF"/>
    <w:rsid w:val="00706F9B"/>
    <w:rsid w:val="0070701B"/>
    <w:rsid w:val="0070705F"/>
    <w:rsid w:val="007070D5"/>
    <w:rsid w:val="00707148"/>
    <w:rsid w:val="007072D0"/>
    <w:rsid w:val="00707510"/>
    <w:rsid w:val="00707569"/>
    <w:rsid w:val="00710262"/>
    <w:rsid w:val="00710673"/>
    <w:rsid w:val="00710753"/>
    <w:rsid w:val="0071090F"/>
    <w:rsid w:val="00710C5D"/>
    <w:rsid w:val="0071101A"/>
    <w:rsid w:val="0071126B"/>
    <w:rsid w:val="007113E6"/>
    <w:rsid w:val="00711EF3"/>
    <w:rsid w:val="00711F0C"/>
    <w:rsid w:val="00711F87"/>
    <w:rsid w:val="007120C7"/>
    <w:rsid w:val="007120E7"/>
    <w:rsid w:val="00712161"/>
    <w:rsid w:val="007124FF"/>
    <w:rsid w:val="007125F2"/>
    <w:rsid w:val="00712932"/>
    <w:rsid w:val="00712B58"/>
    <w:rsid w:val="00712C56"/>
    <w:rsid w:val="00712FA7"/>
    <w:rsid w:val="00713014"/>
    <w:rsid w:val="00713050"/>
    <w:rsid w:val="007133D9"/>
    <w:rsid w:val="00713666"/>
    <w:rsid w:val="007138D3"/>
    <w:rsid w:val="007139B5"/>
    <w:rsid w:val="00713D2E"/>
    <w:rsid w:val="007140B8"/>
    <w:rsid w:val="00714203"/>
    <w:rsid w:val="007143FA"/>
    <w:rsid w:val="0071459A"/>
    <w:rsid w:val="007146BC"/>
    <w:rsid w:val="00714763"/>
    <w:rsid w:val="00714980"/>
    <w:rsid w:val="00714C9F"/>
    <w:rsid w:val="00714DB4"/>
    <w:rsid w:val="00714E30"/>
    <w:rsid w:val="00714E4F"/>
    <w:rsid w:val="00715150"/>
    <w:rsid w:val="0071516A"/>
    <w:rsid w:val="00715338"/>
    <w:rsid w:val="007157BC"/>
    <w:rsid w:val="00715A56"/>
    <w:rsid w:val="00715C39"/>
    <w:rsid w:val="00715C3C"/>
    <w:rsid w:val="00715D1C"/>
    <w:rsid w:val="0071679F"/>
    <w:rsid w:val="007167A5"/>
    <w:rsid w:val="0071694A"/>
    <w:rsid w:val="00716A17"/>
    <w:rsid w:val="00716C86"/>
    <w:rsid w:val="00716D19"/>
    <w:rsid w:val="00717039"/>
    <w:rsid w:val="007171FA"/>
    <w:rsid w:val="007172D4"/>
    <w:rsid w:val="0071742C"/>
    <w:rsid w:val="00717907"/>
    <w:rsid w:val="00717918"/>
    <w:rsid w:val="00717A58"/>
    <w:rsid w:val="0072004E"/>
    <w:rsid w:val="00720605"/>
    <w:rsid w:val="00720705"/>
    <w:rsid w:val="00720984"/>
    <w:rsid w:val="007209C7"/>
    <w:rsid w:val="00720AFF"/>
    <w:rsid w:val="00720CC1"/>
    <w:rsid w:val="00720D78"/>
    <w:rsid w:val="00720DA6"/>
    <w:rsid w:val="00720EE0"/>
    <w:rsid w:val="00720EE6"/>
    <w:rsid w:val="00721387"/>
    <w:rsid w:val="007216F5"/>
    <w:rsid w:val="00721761"/>
    <w:rsid w:val="00721768"/>
    <w:rsid w:val="00721844"/>
    <w:rsid w:val="00721AB7"/>
    <w:rsid w:val="00721B14"/>
    <w:rsid w:val="00721C8D"/>
    <w:rsid w:val="0072210B"/>
    <w:rsid w:val="00722692"/>
    <w:rsid w:val="00722781"/>
    <w:rsid w:val="007227DA"/>
    <w:rsid w:val="0072280C"/>
    <w:rsid w:val="0072281A"/>
    <w:rsid w:val="00722A10"/>
    <w:rsid w:val="00722DB3"/>
    <w:rsid w:val="00722F19"/>
    <w:rsid w:val="00722F30"/>
    <w:rsid w:val="007231E7"/>
    <w:rsid w:val="0072328F"/>
    <w:rsid w:val="007233C1"/>
    <w:rsid w:val="007236F0"/>
    <w:rsid w:val="0072398C"/>
    <w:rsid w:val="00723A26"/>
    <w:rsid w:val="00723BCB"/>
    <w:rsid w:val="00723C7C"/>
    <w:rsid w:val="00723E8E"/>
    <w:rsid w:val="00723F07"/>
    <w:rsid w:val="00723FC7"/>
    <w:rsid w:val="0072404A"/>
    <w:rsid w:val="00724220"/>
    <w:rsid w:val="00724223"/>
    <w:rsid w:val="007242E0"/>
    <w:rsid w:val="007247A8"/>
    <w:rsid w:val="00724AC5"/>
    <w:rsid w:val="00724DDF"/>
    <w:rsid w:val="00724E71"/>
    <w:rsid w:val="00724ED9"/>
    <w:rsid w:val="00724F05"/>
    <w:rsid w:val="0072519F"/>
    <w:rsid w:val="007254A1"/>
    <w:rsid w:val="00725C55"/>
    <w:rsid w:val="00725D16"/>
    <w:rsid w:val="00726382"/>
    <w:rsid w:val="007263FA"/>
    <w:rsid w:val="0072649E"/>
    <w:rsid w:val="00726768"/>
    <w:rsid w:val="00726B43"/>
    <w:rsid w:val="00726F6D"/>
    <w:rsid w:val="007270EE"/>
    <w:rsid w:val="0072716C"/>
    <w:rsid w:val="0072735F"/>
    <w:rsid w:val="0072750E"/>
    <w:rsid w:val="00727614"/>
    <w:rsid w:val="00727D38"/>
    <w:rsid w:val="0073004D"/>
    <w:rsid w:val="007302FD"/>
    <w:rsid w:val="00730366"/>
    <w:rsid w:val="00730533"/>
    <w:rsid w:val="00730BC4"/>
    <w:rsid w:val="00730D78"/>
    <w:rsid w:val="00730E41"/>
    <w:rsid w:val="0073117A"/>
    <w:rsid w:val="007313C7"/>
    <w:rsid w:val="0073176F"/>
    <w:rsid w:val="007318A6"/>
    <w:rsid w:val="00731937"/>
    <w:rsid w:val="007319CB"/>
    <w:rsid w:val="007319E9"/>
    <w:rsid w:val="00731CB1"/>
    <w:rsid w:val="00731DDB"/>
    <w:rsid w:val="00731FA3"/>
    <w:rsid w:val="007321A7"/>
    <w:rsid w:val="0073229F"/>
    <w:rsid w:val="0073232F"/>
    <w:rsid w:val="007323F5"/>
    <w:rsid w:val="00732A87"/>
    <w:rsid w:val="0073322F"/>
    <w:rsid w:val="00733695"/>
    <w:rsid w:val="00733A28"/>
    <w:rsid w:val="00733A43"/>
    <w:rsid w:val="00733A84"/>
    <w:rsid w:val="00733C73"/>
    <w:rsid w:val="00733D56"/>
    <w:rsid w:val="00733F93"/>
    <w:rsid w:val="007340C2"/>
    <w:rsid w:val="00734114"/>
    <w:rsid w:val="0073425C"/>
    <w:rsid w:val="00734376"/>
    <w:rsid w:val="007343B5"/>
    <w:rsid w:val="0073458E"/>
    <w:rsid w:val="007346E4"/>
    <w:rsid w:val="007348AB"/>
    <w:rsid w:val="007352E7"/>
    <w:rsid w:val="007355C9"/>
    <w:rsid w:val="007357B5"/>
    <w:rsid w:val="00735873"/>
    <w:rsid w:val="00735901"/>
    <w:rsid w:val="00735B14"/>
    <w:rsid w:val="00735F08"/>
    <w:rsid w:val="0073607E"/>
    <w:rsid w:val="00736228"/>
    <w:rsid w:val="00736489"/>
    <w:rsid w:val="0073673D"/>
    <w:rsid w:val="007367EB"/>
    <w:rsid w:val="0073687A"/>
    <w:rsid w:val="0073692B"/>
    <w:rsid w:val="00736E15"/>
    <w:rsid w:val="00736E99"/>
    <w:rsid w:val="00737176"/>
    <w:rsid w:val="007372EE"/>
    <w:rsid w:val="0073745F"/>
    <w:rsid w:val="007376EB"/>
    <w:rsid w:val="00737A15"/>
    <w:rsid w:val="00737A4C"/>
    <w:rsid w:val="00737B10"/>
    <w:rsid w:val="00737C44"/>
    <w:rsid w:val="00740238"/>
    <w:rsid w:val="00740247"/>
    <w:rsid w:val="0074037C"/>
    <w:rsid w:val="007404A3"/>
    <w:rsid w:val="0074078C"/>
    <w:rsid w:val="007409B2"/>
    <w:rsid w:val="00740A33"/>
    <w:rsid w:val="00740CBE"/>
    <w:rsid w:val="00740DD6"/>
    <w:rsid w:val="00740E8B"/>
    <w:rsid w:val="00740EE5"/>
    <w:rsid w:val="00741C68"/>
    <w:rsid w:val="00741D49"/>
    <w:rsid w:val="00741D84"/>
    <w:rsid w:val="00741DD9"/>
    <w:rsid w:val="0074204A"/>
    <w:rsid w:val="0074217C"/>
    <w:rsid w:val="0074239C"/>
    <w:rsid w:val="0074270D"/>
    <w:rsid w:val="00742786"/>
    <w:rsid w:val="0074282E"/>
    <w:rsid w:val="00742860"/>
    <w:rsid w:val="0074297C"/>
    <w:rsid w:val="00742A14"/>
    <w:rsid w:val="00742D9B"/>
    <w:rsid w:val="007430AC"/>
    <w:rsid w:val="0074316F"/>
    <w:rsid w:val="00743270"/>
    <w:rsid w:val="00743AF2"/>
    <w:rsid w:val="00744128"/>
    <w:rsid w:val="00744365"/>
    <w:rsid w:val="007446AB"/>
    <w:rsid w:val="00744813"/>
    <w:rsid w:val="0074495E"/>
    <w:rsid w:val="007449E8"/>
    <w:rsid w:val="00744C2B"/>
    <w:rsid w:val="00744CF9"/>
    <w:rsid w:val="00744D9D"/>
    <w:rsid w:val="00744ED7"/>
    <w:rsid w:val="00745155"/>
    <w:rsid w:val="0074522E"/>
    <w:rsid w:val="00745616"/>
    <w:rsid w:val="0074581C"/>
    <w:rsid w:val="00745849"/>
    <w:rsid w:val="00745866"/>
    <w:rsid w:val="007458B5"/>
    <w:rsid w:val="00745A44"/>
    <w:rsid w:val="00745A4A"/>
    <w:rsid w:val="00745B50"/>
    <w:rsid w:val="00745B51"/>
    <w:rsid w:val="00745BBE"/>
    <w:rsid w:val="00745BEF"/>
    <w:rsid w:val="00745C6A"/>
    <w:rsid w:val="00745F36"/>
    <w:rsid w:val="00745F63"/>
    <w:rsid w:val="0074629E"/>
    <w:rsid w:val="00746377"/>
    <w:rsid w:val="007463EC"/>
    <w:rsid w:val="00746B50"/>
    <w:rsid w:val="00746BAE"/>
    <w:rsid w:val="00746F28"/>
    <w:rsid w:val="00746FA7"/>
    <w:rsid w:val="00746FC5"/>
    <w:rsid w:val="00747436"/>
    <w:rsid w:val="0074748A"/>
    <w:rsid w:val="007475C4"/>
    <w:rsid w:val="00747868"/>
    <w:rsid w:val="007479B7"/>
    <w:rsid w:val="00747AF5"/>
    <w:rsid w:val="00747DAB"/>
    <w:rsid w:val="0075007F"/>
    <w:rsid w:val="00750236"/>
    <w:rsid w:val="00750261"/>
    <w:rsid w:val="00750734"/>
    <w:rsid w:val="00750760"/>
    <w:rsid w:val="00750A04"/>
    <w:rsid w:val="00750B8A"/>
    <w:rsid w:val="007511D6"/>
    <w:rsid w:val="0075146F"/>
    <w:rsid w:val="007514A5"/>
    <w:rsid w:val="00751F33"/>
    <w:rsid w:val="0075205F"/>
    <w:rsid w:val="007520EB"/>
    <w:rsid w:val="0075223F"/>
    <w:rsid w:val="007522EA"/>
    <w:rsid w:val="00752751"/>
    <w:rsid w:val="0075276A"/>
    <w:rsid w:val="00752BE5"/>
    <w:rsid w:val="00752EB9"/>
    <w:rsid w:val="007533E7"/>
    <w:rsid w:val="0075347A"/>
    <w:rsid w:val="00753799"/>
    <w:rsid w:val="007537FD"/>
    <w:rsid w:val="0075384C"/>
    <w:rsid w:val="00753CB9"/>
    <w:rsid w:val="007541E4"/>
    <w:rsid w:val="0075446E"/>
    <w:rsid w:val="0075456F"/>
    <w:rsid w:val="00754753"/>
    <w:rsid w:val="00754768"/>
    <w:rsid w:val="0075488E"/>
    <w:rsid w:val="00754B4E"/>
    <w:rsid w:val="00754B97"/>
    <w:rsid w:val="00754CAC"/>
    <w:rsid w:val="00754CB6"/>
    <w:rsid w:val="00754CF0"/>
    <w:rsid w:val="007550D9"/>
    <w:rsid w:val="007553E5"/>
    <w:rsid w:val="0075563B"/>
    <w:rsid w:val="00755745"/>
    <w:rsid w:val="00755D01"/>
    <w:rsid w:val="00755D8A"/>
    <w:rsid w:val="00755DE6"/>
    <w:rsid w:val="00755F62"/>
    <w:rsid w:val="0075608D"/>
    <w:rsid w:val="007560B2"/>
    <w:rsid w:val="007561DA"/>
    <w:rsid w:val="007561F7"/>
    <w:rsid w:val="007564BA"/>
    <w:rsid w:val="007564EB"/>
    <w:rsid w:val="0075684B"/>
    <w:rsid w:val="007569FE"/>
    <w:rsid w:val="00756A24"/>
    <w:rsid w:val="00756C2B"/>
    <w:rsid w:val="00756C57"/>
    <w:rsid w:val="00756C73"/>
    <w:rsid w:val="0075720D"/>
    <w:rsid w:val="00757492"/>
    <w:rsid w:val="007576D1"/>
    <w:rsid w:val="0075791F"/>
    <w:rsid w:val="00757C9B"/>
    <w:rsid w:val="00757CAA"/>
    <w:rsid w:val="00757D0B"/>
    <w:rsid w:val="00757DCC"/>
    <w:rsid w:val="0076019F"/>
    <w:rsid w:val="00760320"/>
    <w:rsid w:val="0076069F"/>
    <w:rsid w:val="00760801"/>
    <w:rsid w:val="0076081F"/>
    <w:rsid w:val="0076096E"/>
    <w:rsid w:val="00760974"/>
    <w:rsid w:val="007609AE"/>
    <w:rsid w:val="00760E43"/>
    <w:rsid w:val="007610BB"/>
    <w:rsid w:val="007610DD"/>
    <w:rsid w:val="007612B5"/>
    <w:rsid w:val="007616B8"/>
    <w:rsid w:val="007616DE"/>
    <w:rsid w:val="00761730"/>
    <w:rsid w:val="0076191A"/>
    <w:rsid w:val="00761990"/>
    <w:rsid w:val="007619FD"/>
    <w:rsid w:val="00761D2B"/>
    <w:rsid w:val="00761F63"/>
    <w:rsid w:val="00762117"/>
    <w:rsid w:val="0076212F"/>
    <w:rsid w:val="007624C7"/>
    <w:rsid w:val="0076261D"/>
    <w:rsid w:val="007627AD"/>
    <w:rsid w:val="007628AF"/>
    <w:rsid w:val="00762B03"/>
    <w:rsid w:val="00762DB6"/>
    <w:rsid w:val="00762E15"/>
    <w:rsid w:val="00762F87"/>
    <w:rsid w:val="007630EF"/>
    <w:rsid w:val="00763165"/>
    <w:rsid w:val="00763288"/>
    <w:rsid w:val="00763370"/>
    <w:rsid w:val="007637BC"/>
    <w:rsid w:val="00763899"/>
    <w:rsid w:val="00763B5C"/>
    <w:rsid w:val="00763E22"/>
    <w:rsid w:val="00763EA4"/>
    <w:rsid w:val="007640CE"/>
    <w:rsid w:val="007644DE"/>
    <w:rsid w:val="00764776"/>
    <w:rsid w:val="0076499E"/>
    <w:rsid w:val="00764A2D"/>
    <w:rsid w:val="00764B81"/>
    <w:rsid w:val="007659A3"/>
    <w:rsid w:val="00765BC8"/>
    <w:rsid w:val="00765BFE"/>
    <w:rsid w:val="00765C11"/>
    <w:rsid w:val="00765E1D"/>
    <w:rsid w:val="00765EC2"/>
    <w:rsid w:val="00766065"/>
    <w:rsid w:val="007662BD"/>
    <w:rsid w:val="00766334"/>
    <w:rsid w:val="007664AB"/>
    <w:rsid w:val="00766584"/>
    <w:rsid w:val="0076664C"/>
    <w:rsid w:val="00766762"/>
    <w:rsid w:val="00766C44"/>
    <w:rsid w:val="00766C70"/>
    <w:rsid w:val="00766C8B"/>
    <w:rsid w:val="00767068"/>
    <w:rsid w:val="00767186"/>
    <w:rsid w:val="0076739B"/>
    <w:rsid w:val="0076756F"/>
    <w:rsid w:val="007675BC"/>
    <w:rsid w:val="0076769A"/>
    <w:rsid w:val="00767790"/>
    <w:rsid w:val="00767946"/>
    <w:rsid w:val="00767A64"/>
    <w:rsid w:val="00767B4E"/>
    <w:rsid w:val="00770179"/>
    <w:rsid w:val="007701EE"/>
    <w:rsid w:val="007703FA"/>
    <w:rsid w:val="007705B1"/>
    <w:rsid w:val="00770A7B"/>
    <w:rsid w:val="00770DF2"/>
    <w:rsid w:val="007711AE"/>
    <w:rsid w:val="007712C6"/>
    <w:rsid w:val="00771330"/>
    <w:rsid w:val="0077136E"/>
    <w:rsid w:val="007714BA"/>
    <w:rsid w:val="007714E7"/>
    <w:rsid w:val="007716C3"/>
    <w:rsid w:val="007716E0"/>
    <w:rsid w:val="007716FE"/>
    <w:rsid w:val="007718C6"/>
    <w:rsid w:val="007718D2"/>
    <w:rsid w:val="00771C7C"/>
    <w:rsid w:val="00771D2D"/>
    <w:rsid w:val="0077209A"/>
    <w:rsid w:val="0077224F"/>
    <w:rsid w:val="00772484"/>
    <w:rsid w:val="0077266B"/>
    <w:rsid w:val="00772689"/>
    <w:rsid w:val="0077276C"/>
    <w:rsid w:val="007727A2"/>
    <w:rsid w:val="00772975"/>
    <w:rsid w:val="00772DFD"/>
    <w:rsid w:val="00772FC6"/>
    <w:rsid w:val="00773063"/>
    <w:rsid w:val="00773407"/>
    <w:rsid w:val="0077347A"/>
    <w:rsid w:val="00773645"/>
    <w:rsid w:val="00773739"/>
    <w:rsid w:val="00773875"/>
    <w:rsid w:val="0077388D"/>
    <w:rsid w:val="0077398A"/>
    <w:rsid w:val="0077399A"/>
    <w:rsid w:val="00773A79"/>
    <w:rsid w:val="00773AA9"/>
    <w:rsid w:val="00773B2D"/>
    <w:rsid w:val="00773C79"/>
    <w:rsid w:val="007742FF"/>
    <w:rsid w:val="0077435D"/>
    <w:rsid w:val="007744C9"/>
    <w:rsid w:val="00774A74"/>
    <w:rsid w:val="007750F2"/>
    <w:rsid w:val="00775110"/>
    <w:rsid w:val="0077527E"/>
    <w:rsid w:val="0077563D"/>
    <w:rsid w:val="00775720"/>
    <w:rsid w:val="00775943"/>
    <w:rsid w:val="00775A64"/>
    <w:rsid w:val="00775DA4"/>
    <w:rsid w:val="00775EF3"/>
    <w:rsid w:val="00775F45"/>
    <w:rsid w:val="00775FD2"/>
    <w:rsid w:val="00776012"/>
    <w:rsid w:val="00776502"/>
    <w:rsid w:val="0077659F"/>
    <w:rsid w:val="00776756"/>
    <w:rsid w:val="00776821"/>
    <w:rsid w:val="00776837"/>
    <w:rsid w:val="00776B77"/>
    <w:rsid w:val="00776D67"/>
    <w:rsid w:val="00776E2F"/>
    <w:rsid w:val="00776EBF"/>
    <w:rsid w:val="00776F81"/>
    <w:rsid w:val="007770BC"/>
    <w:rsid w:val="007774E8"/>
    <w:rsid w:val="00777514"/>
    <w:rsid w:val="007775D4"/>
    <w:rsid w:val="00777944"/>
    <w:rsid w:val="00777A85"/>
    <w:rsid w:val="00777AF6"/>
    <w:rsid w:val="00777C43"/>
    <w:rsid w:val="00777DEF"/>
    <w:rsid w:val="00777FA3"/>
    <w:rsid w:val="0078005E"/>
    <w:rsid w:val="007800EB"/>
    <w:rsid w:val="0078019A"/>
    <w:rsid w:val="00780683"/>
    <w:rsid w:val="00780921"/>
    <w:rsid w:val="00780A35"/>
    <w:rsid w:val="00780C3C"/>
    <w:rsid w:val="00780F7D"/>
    <w:rsid w:val="00780F94"/>
    <w:rsid w:val="007811F0"/>
    <w:rsid w:val="007814C2"/>
    <w:rsid w:val="007814F6"/>
    <w:rsid w:val="00781830"/>
    <w:rsid w:val="00781BB1"/>
    <w:rsid w:val="00781BC1"/>
    <w:rsid w:val="00781C90"/>
    <w:rsid w:val="00781D0A"/>
    <w:rsid w:val="007822B2"/>
    <w:rsid w:val="00782356"/>
    <w:rsid w:val="007824D5"/>
    <w:rsid w:val="00782710"/>
    <w:rsid w:val="00782BF9"/>
    <w:rsid w:val="00782C39"/>
    <w:rsid w:val="00782CCA"/>
    <w:rsid w:val="00782D28"/>
    <w:rsid w:val="00782EDE"/>
    <w:rsid w:val="0078300D"/>
    <w:rsid w:val="007831E1"/>
    <w:rsid w:val="007832FA"/>
    <w:rsid w:val="007832FB"/>
    <w:rsid w:val="0078364E"/>
    <w:rsid w:val="00783871"/>
    <w:rsid w:val="00783A49"/>
    <w:rsid w:val="00783A59"/>
    <w:rsid w:val="00783B73"/>
    <w:rsid w:val="007840B0"/>
    <w:rsid w:val="007840F4"/>
    <w:rsid w:val="007843B7"/>
    <w:rsid w:val="0078456D"/>
    <w:rsid w:val="00784676"/>
    <w:rsid w:val="00784741"/>
    <w:rsid w:val="00784B61"/>
    <w:rsid w:val="00784DED"/>
    <w:rsid w:val="007850CE"/>
    <w:rsid w:val="00785314"/>
    <w:rsid w:val="0078538C"/>
    <w:rsid w:val="00785753"/>
    <w:rsid w:val="00785B39"/>
    <w:rsid w:val="0078602C"/>
    <w:rsid w:val="007861AE"/>
    <w:rsid w:val="007863E2"/>
    <w:rsid w:val="0078641C"/>
    <w:rsid w:val="00786590"/>
    <w:rsid w:val="007867D5"/>
    <w:rsid w:val="00786BCA"/>
    <w:rsid w:val="00786E0A"/>
    <w:rsid w:val="00786EF1"/>
    <w:rsid w:val="00786F84"/>
    <w:rsid w:val="00786FE3"/>
    <w:rsid w:val="00787136"/>
    <w:rsid w:val="0078727E"/>
    <w:rsid w:val="007872DD"/>
    <w:rsid w:val="007876AE"/>
    <w:rsid w:val="007877D5"/>
    <w:rsid w:val="00787814"/>
    <w:rsid w:val="00787B01"/>
    <w:rsid w:val="00787CD9"/>
    <w:rsid w:val="00787E26"/>
    <w:rsid w:val="007900A2"/>
    <w:rsid w:val="007901B3"/>
    <w:rsid w:val="007902FC"/>
    <w:rsid w:val="00790460"/>
    <w:rsid w:val="0079059E"/>
    <w:rsid w:val="007907D5"/>
    <w:rsid w:val="0079090E"/>
    <w:rsid w:val="00790DA8"/>
    <w:rsid w:val="00790ED2"/>
    <w:rsid w:val="007910E6"/>
    <w:rsid w:val="00791108"/>
    <w:rsid w:val="0079122D"/>
    <w:rsid w:val="007917B1"/>
    <w:rsid w:val="00791897"/>
    <w:rsid w:val="00791A29"/>
    <w:rsid w:val="00791B0B"/>
    <w:rsid w:val="00791C5C"/>
    <w:rsid w:val="00791D09"/>
    <w:rsid w:val="00792097"/>
    <w:rsid w:val="007924C8"/>
    <w:rsid w:val="00792812"/>
    <w:rsid w:val="00792861"/>
    <w:rsid w:val="00792A1A"/>
    <w:rsid w:val="00792CF6"/>
    <w:rsid w:val="00792E29"/>
    <w:rsid w:val="00792F7E"/>
    <w:rsid w:val="00792FC5"/>
    <w:rsid w:val="007932C7"/>
    <w:rsid w:val="0079343D"/>
    <w:rsid w:val="00793538"/>
    <w:rsid w:val="00793A3E"/>
    <w:rsid w:val="00793A8F"/>
    <w:rsid w:val="00793C00"/>
    <w:rsid w:val="00793C11"/>
    <w:rsid w:val="00793C96"/>
    <w:rsid w:val="00793CDC"/>
    <w:rsid w:val="00793E8F"/>
    <w:rsid w:val="00793EED"/>
    <w:rsid w:val="0079400C"/>
    <w:rsid w:val="00794028"/>
    <w:rsid w:val="007940BC"/>
    <w:rsid w:val="007943EB"/>
    <w:rsid w:val="007945D0"/>
    <w:rsid w:val="00794A87"/>
    <w:rsid w:val="00794ACD"/>
    <w:rsid w:val="00794D68"/>
    <w:rsid w:val="00794DA8"/>
    <w:rsid w:val="00794ECE"/>
    <w:rsid w:val="0079523D"/>
    <w:rsid w:val="007952F8"/>
    <w:rsid w:val="007953C7"/>
    <w:rsid w:val="007953F2"/>
    <w:rsid w:val="0079548B"/>
    <w:rsid w:val="007954A3"/>
    <w:rsid w:val="0079572B"/>
    <w:rsid w:val="00795B90"/>
    <w:rsid w:val="00795CB3"/>
    <w:rsid w:val="00795F81"/>
    <w:rsid w:val="007961D5"/>
    <w:rsid w:val="0079634B"/>
    <w:rsid w:val="00796941"/>
    <w:rsid w:val="0079700A"/>
    <w:rsid w:val="007973DE"/>
    <w:rsid w:val="00797556"/>
    <w:rsid w:val="00797618"/>
    <w:rsid w:val="00797653"/>
    <w:rsid w:val="00797846"/>
    <w:rsid w:val="0079799A"/>
    <w:rsid w:val="00797A30"/>
    <w:rsid w:val="00797D89"/>
    <w:rsid w:val="00797EE9"/>
    <w:rsid w:val="007A009C"/>
    <w:rsid w:val="007A00E9"/>
    <w:rsid w:val="007A0182"/>
    <w:rsid w:val="007A028E"/>
    <w:rsid w:val="007A059D"/>
    <w:rsid w:val="007A0916"/>
    <w:rsid w:val="007A0A16"/>
    <w:rsid w:val="007A0A57"/>
    <w:rsid w:val="007A0B46"/>
    <w:rsid w:val="007A0CD8"/>
    <w:rsid w:val="007A0EB1"/>
    <w:rsid w:val="007A0ED2"/>
    <w:rsid w:val="007A0F26"/>
    <w:rsid w:val="007A100E"/>
    <w:rsid w:val="007A10D2"/>
    <w:rsid w:val="007A10EB"/>
    <w:rsid w:val="007A1339"/>
    <w:rsid w:val="007A1443"/>
    <w:rsid w:val="007A183D"/>
    <w:rsid w:val="007A1AC7"/>
    <w:rsid w:val="007A1B19"/>
    <w:rsid w:val="007A1E83"/>
    <w:rsid w:val="007A1FA8"/>
    <w:rsid w:val="007A20F0"/>
    <w:rsid w:val="007A2315"/>
    <w:rsid w:val="007A2425"/>
    <w:rsid w:val="007A26BA"/>
    <w:rsid w:val="007A26BF"/>
    <w:rsid w:val="007A27B2"/>
    <w:rsid w:val="007A295C"/>
    <w:rsid w:val="007A29CC"/>
    <w:rsid w:val="007A2A95"/>
    <w:rsid w:val="007A2B24"/>
    <w:rsid w:val="007A2D34"/>
    <w:rsid w:val="007A2E80"/>
    <w:rsid w:val="007A3188"/>
    <w:rsid w:val="007A31B0"/>
    <w:rsid w:val="007A328D"/>
    <w:rsid w:val="007A3515"/>
    <w:rsid w:val="007A379B"/>
    <w:rsid w:val="007A38EC"/>
    <w:rsid w:val="007A395A"/>
    <w:rsid w:val="007A3A87"/>
    <w:rsid w:val="007A3B09"/>
    <w:rsid w:val="007A3BCD"/>
    <w:rsid w:val="007A3D3E"/>
    <w:rsid w:val="007A3FF6"/>
    <w:rsid w:val="007A420C"/>
    <w:rsid w:val="007A431D"/>
    <w:rsid w:val="007A43E8"/>
    <w:rsid w:val="007A43F7"/>
    <w:rsid w:val="007A4406"/>
    <w:rsid w:val="007A44A3"/>
    <w:rsid w:val="007A471C"/>
    <w:rsid w:val="007A4DCA"/>
    <w:rsid w:val="007A4E6B"/>
    <w:rsid w:val="007A4EBA"/>
    <w:rsid w:val="007A4F97"/>
    <w:rsid w:val="007A5211"/>
    <w:rsid w:val="007A523C"/>
    <w:rsid w:val="007A541E"/>
    <w:rsid w:val="007A57CC"/>
    <w:rsid w:val="007A5B77"/>
    <w:rsid w:val="007A5C03"/>
    <w:rsid w:val="007A5EA0"/>
    <w:rsid w:val="007A5F5E"/>
    <w:rsid w:val="007A6038"/>
    <w:rsid w:val="007A615C"/>
    <w:rsid w:val="007A6302"/>
    <w:rsid w:val="007A6706"/>
    <w:rsid w:val="007A6707"/>
    <w:rsid w:val="007A6891"/>
    <w:rsid w:val="007A68D4"/>
    <w:rsid w:val="007A6B9D"/>
    <w:rsid w:val="007A6C75"/>
    <w:rsid w:val="007A709B"/>
    <w:rsid w:val="007A71DA"/>
    <w:rsid w:val="007A7259"/>
    <w:rsid w:val="007A72AF"/>
    <w:rsid w:val="007A733E"/>
    <w:rsid w:val="007A758F"/>
    <w:rsid w:val="007A78D1"/>
    <w:rsid w:val="007A7E32"/>
    <w:rsid w:val="007B005A"/>
    <w:rsid w:val="007B0189"/>
    <w:rsid w:val="007B01F4"/>
    <w:rsid w:val="007B02BF"/>
    <w:rsid w:val="007B097C"/>
    <w:rsid w:val="007B0AFD"/>
    <w:rsid w:val="007B0C20"/>
    <w:rsid w:val="007B0E25"/>
    <w:rsid w:val="007B107C"/>
    <w:rsid w:val="007B12AF"/>
    <w:rsid w:val="007B1612"/>
    <w:rsid w:val="007B18C0"/>
    <w:rsid w:val="007B1A3E"/>
    <w:rsid w:val="007B1EAA"/>
    <w:rsid w:val="007B2001"/>
    <w:rsid w:val="007B203C"/>
    <w:rsid w:val="007B213D"/>
    <w:rsid w:val="007B22E3"/>
    <w:rsid w:val="007B26C6"/>
    <w:rsid w:val="007B27E2"/>
    <w:rsid w:val="007B29C1"/>
    <w:rsid w:val="007B29E5"/>
    <w:rsid w:val="007B2B21"/>
    <w:rsid w:val="007B2FE1"/>
    <w:rsid w:val="007B3195"/>
    <w:rsid w:val="007B31CF"/>
    <w:rsid w:val="007B333B"/>
    <w:rsid w:val="007B333E"/>
    <w:rsid w:val="007B346C"/>
    <w:rsid w:val="007B349F"/>
    <w:rsid w:val="007B35D8"/>
    <w:rsid w:val="007B3B08"/>
    <w:rsid w:val="007B3BEC"/>
    <w:rsid w:val="007B411A"/>
    <w:rsid w:val="007B417D"/>
    <w:rsid w:val="007B4290"/>
    <w:rsid w:val="007B4388"/>
    <w:rsid w:val="007B44DA"/>
    <w:rsid w:val="007B49E9"/>
    <w:rsid w:val="007B515D"/>
    <w:rsid w:val="007B51FD"/>
    <w:rsid w:val="007B52AA"/>
    <w:rsid w:val="007B5524"/>
    <w:rsid w:val="007B59DA"/>
    <w:rsid w:val="007B5BD0"/>
    <w:rsid w:val="007B5FDB"/>
    <w:rsid w:val="007B632A"/>
    <w:rsid w:val="007B6355"/>
    <w:rsid w:val="007B655F"/>
    <w:rsid w:val="007B6576"/>
    <w:rsid w:val="007B6593"/>
    <w:rsid w:val="007B6700"/>
    <w:rsid w:val="007B6813"/>
    <w:rsid w:val="007B6A61"/>
    <w:rsid w:val="007B6B54"/>
    <w:rsid w:val="007B6B92"/>
    <w:rsid w:val="007B706D"/>
    <w:rsid w:val="007B7224"/>
    <w:rsid w:val="007B7373"/>
    <w:rsid w:val="007B73B3"/>
    <w:rsid w:val="007B73B6"/>
    <w:rsid w:val="007B7548"/>
    <w:rsid w:val="007B75F8"/>
    <w:rsid w:val="007B76BF"/>
    <w:rsid w:val="007B7CE7"/>
    <w:rsid w:val="007B7E13"/>
    <w:rsid w:val="007B7F72"/>
    <w:rsid w:val="007C01A8"/>
    <w:rsid w:val="007C03E9"/>
    <w:rsid w:val="007C0549"/>
    <w:rsid w:val="007C0557"/>
    <w:rsid w:val="007C0829"/>
    <w:rsid w:val="007C0D75"/>
    <w:rsid w:val="007C0E27"/>
    <w:rsid w:val="007C0E5C"/>
    <w:rsid w:val="007C0FE0"/>
    <w:rsid w:val="007C13D2"/>
    <w:rsid w:val="007C13F3"/>
    <w:rsid w:val="007C1504"/>
    <w:rsid w:val="007C1509"/>
    <w:rsid w:val="007C1797"/>
    <w:rsid w:val="007C17B4"/>
    <w:rsid w:val="007C18C5"/>
    <w:rsid w:val="007C191B"/>
    <w:rsid w:val="007C1B5B"/>
    <w:rsid w:val="007C1B6D"/>
    <w:rsid w:val="007C1C40"/>
    <w:rsid w:val="007C2030"/>
    <w:rsid w:val="007C225E"/>
    <w:rsid w:val="007C23AC"/>
    <w:rsid w:val="007C265A"/>
    <w:rsid w:val="007C288F"/>
    <w:rsid w:val="007C291A"/>
    <w:rsid w:val="007C2AB2"/>
    <w:rsid w:val="007C2B55"/>
    <w:rsid w:val="007C2D4B"/>
    <w:rsid w:val="007C2D9E"/>
    <w:rsid w:val="007C316D"/>
    <w:rsid w:val="007C33A0"/>
    <w:rsid w:val="007C36A7"/>
    <w:rsid w:val="007C3A76"/>
    <w:rsid w:val="007C3D39"/>
    <w:rsid w:val="007C3DC9"/>
    <w:rsid w:val="007C3EF3"/>
    <w:rsid w:val="007C4309"/>
    <w:rsid w:val="007C4859"/>
    <w:rsid w:val="007C49D0"/>
    <w:rsid w:val="007C49E8"/>
    <w:rsid w:val="007C4B9D"/>
    <w:rsid w:val="007C5109"/>
    <w:rsid w:val="007C5292"/>
    <w:rsid w:val="007C557D"/>
    <w:rsid w:val="007C56B1"/>
    <w:rsid w:val="007C5924"/>
    <w:rsid w:val="007C5D0E"/>
    <w:rsid w:val="007C5E53"/>
    <w:rsid w:val="007C6196"/>
    <w:rsid w:val="007C64EC"/>
    <w:rsid w:val="007C6557"/>
    <w:rsid w:val="007C6940"/>
    <w:rsid w:val="007C69D0"/>
    <w:rsid w:val="007C6A4D"/>
    <w:rsid w:val="007C6FDA"/>
    <w:rsid w:val="007C725D"/>
    <w:rsid w:val="007C72BE"/>
    <w:rsid w:val="007C72D0"/>
    <w:rsid w:val="007C73B8"/>
    <w:rsid w:val="007C74E0"/>
    <w:rsid w:val="007C7674"/>
    <w:rsid w:val="007C787E"/>
    <w:rsid w:val="007C78E0"/>
    <w:rsid w:val="007C7955"/>
    <w:rsid w:val="007C7D05"/>
    <w:rsid w:val="007C7E11"/>
    <w:rsid w:val="007D05CD"/>
    <w:rsid w:val="007D0662"/>
    <w:rsid w:val="007D0776"/>
    <w:rsid w:val="007D07E3"/>
    <w:rsid w:val="007D090A"/>
    <w:rsid w:val="007D0A7F"/>
    <w:rsid w:val="007D0B75"/>
    <w:rsid w:val="007D0EA5"/>
    <w:rsid w:val="007D0EB6"/>
    <w:rsid w:val="007D1268"/>
    <w:rsid w:val="007D136C"/>
    <w:rsid w:val="007D1694"/>
    <w:rsid w:val="007D1B8A"/>
    <w:rsid w:val="007D1F2A"/>
    <w:rsid w:val="007D23DA"/>
    <w:rsid w:val="007D2676"/>
    <w:rsid w:val="007D26AA"/>
    <w:rsid w:val="007D2A77"/>
    <w:rsid w:val="007D2C18"/>
    <w:rsid w:val="007D2C4F"/>
    <w:rsid w:val="007D2DFA"/>
    <w:rsid w:val="007D311E"/>
    <w:rsid w:val="007D31C9"/>
    <w:rsid w:val="007D3348"/>
    <w:rsid w:val="007D339B"/>
    <w:rsid w:val="007D349C"/>
    <w:rsid w:val="007D37AD"/>
    <w:rsid w:val="007D38AA"/>
    <w:rsid w:val="007D3A57"/>
    <w:rsid w:val="007D3B80"/>
    <w:rsid w:val="007D3C56"/>
    <w:rsid w:val="007D413D"/>
    <w:rsid w:val="007D428D"/>
    <w:rsid w:val="007D4499"/>
    <w:rsid w:val="007D46E6"/>
    <w:rsid w:val="007D4B73"/>
    <w:rsid w:val="007D4C61"/>
    <w:rsid w:val="007D58D0"/>
    <w:rsid w:val="007D5DBB"/>
    <w:rsid w:val="007D5F52"/>
    <w:rsid w:val="007D62E7"/>
    <w:rsid w:val="007D6325"/>
    <w:rsid w:val="007D67F7"/>
    <w:rsid w:val="007D681D"/>
    <w:rsid w:val="007D6AD7"/>
    <w:rsid w:val="007D6B89"/>
    <w:rsid w:val="007D6BA0"/>
    <w:rsid w:val="007D6D2E"/>
    <w:rsid w:val="007D6DB0"/>
    <w:rsid w:val="007D6DD3"/>
    <w:rsid w:val="007D6EBF"/>
    <w:rsid w:val="007D6EF4"/>
    <w:rsid w:val="007D70DB"/>
    <w:rsid w:val="007D70E8"/>
    <w:rsid w:val="007D71D9"/>
    <w:rsid w:val="007D72EC"/>
    <w:rsid w:val="007D75AE"/>
    <w:rsid w:val="007D75C9"/>
    <w:rsid w:val="007D77C0"/>
    <w:rsid w:val="007D7A92"/>
    <w:rsid w:val="007D7D29"/>
    <w:rsid w:val="007D7FA9"/>
    <w:rsid w:val="007E02F7"/>
    <w:rsid w:val="007E06F2"/>
    <w:rsid w:val="007E08FD"/>
    <w:rsid w:val="007E090B"/>
    <w:rsid w:val="007E0A47"/>
    <w:rsid w:val="007E0CCA"/>
    <w:rsid w:val="007E1105"/>
    <w:rsid w:val="007E146E"/>
    <w:rsid w:val="007E1470"/>
    <w:rsid w:val="007E163B"/>
    <w:rsid w:val="007E1736"/>
    <w:rsid w:val="007E19D0"/>
    <w:rsid w:val="007E1C34"/>
    <w:rsid w:val="007E1CC3"/>
    <w:rsid w:val="007E1D1C"/>
    <w:rsid w:val="007E1D6C"/>
    <w:rsid w:val="007E1D97"/>
    <w:rsid w:val="007E1EB7"/>
    <w:rsid w:val="007E2402"/>
    <w:rsid w:val="007E2417"/>
    <w:rsid w:val="007E2515"/>
    <w:rsid w:val="007E253A"/>
    <w:rsid w:val="007E26EC"/>
    <w:rsid w:val="007E278D"/>
    <w:rsid w:val="007E2A66"/>
    <w:rsid w:val="007E2CD6"/>
    <w:rsid w:val="007E2FF7"/>
    <w:rsid w:val="007E306D"/>
    <w:rsid w:val="007E3390"/>
    <w:rsid w:val="007E367B"/>
    <w:rsid w:val="007E373F"/>
    <w:rsid w:val="007E39EA"/>
    <w:rsid w:val="007E3B34"/>
    <w:rsid w:val="007E3CA6"/>
    <w:rsid w:val="007E3D5E"/>
    <w:rsid w:val="007E403E"/>
    <w:rsid w:val="007E414F"/>
    <w:rsid w:val="007E494C"/>
    <w:rsid w:val="007E4A36"/>
    <w:rsid w:val="007E4ADB"/>
    <w:rsid w:val="007E4D56"/>
    <w:rsid w:val="007E507C"/>
    <w:rsid w:val="007E522D"/>
    <w:rsid w:val="007E528D"/>
    <w:rsid w:val="007E547F"/>
    <w:rsid w:val="007E581C"/>
    <w:rsid w:val="007E5A77"/>
    <w:rsid w:val="007E5D72"/>
    <w:rsid w:val="007E637F"/>
    <w:rsid w:val="007E64B1"/>
    <w:rsid w:val="007E65D2"/>
    <w:rsid w:val="007E67E9"/>
    <w:rsid w:val="007E68F3"/>
    <w:rsid w:val="007E6947"/>
    <w:rsid w:val="007E69DD"/>
    <w:rsid w:val="007E6AD9"/>
    <w:rsid w:val="007E6AE7"/>
    <w:rsid w:val="007E6D63"/>
    <w:rsid w:val="007E6D89"/>
    <w:rsid w:val="007E6E24"/>
    <w:rsid w:val="007E6E64"/>
    <w:rsid w:val="007E6E93"/>
    <w:rsid w:val="007E7078"/>
    <w:rsid w:val="007E70F9"/>
    <w:rsid w:val="007E7624"/>
    <w:rsid w:val="007E765F"/>
    <w:rsid w:val="007E77DB"/>
    <w:rsid w:val="007E78EF"/>
    <w:rsid w:val="007E7900"/>
    <w:rsid w:val="007E796F"/>
    <w:rsid w:val="007E7DAD"/>
    <w:rsid w:val="007E7E25"/>
    <w:rsid w:val="007E7F04"/>
    <w:rsid w:val="007F0452"/>
    <w:rsid w:val="007F07C1"/>
    <w:rsid w:val="007F0B25"/>
    <w:rsid w:val="007F0C1B"/>
    <w:rsid w:val="007F0CA6"/>
    <w:rsid w:val="007F0F40"/>
    <w:rsid w:val="007F1177"/>
    <w:rsid w:val="007F1332"/>
    <w:rsid w:val="007F13C2"/>
    <w:rsid w:val="007F1490"/>
    <w:rsid w:val="007F1991"/>
    <w:rsid w:val="007F19B8"/>
    <w:rsid w:val="007F1A45"/>
    <w:rsid w:val="007F1FE7"/>
    <w:rsid w:val="007F2035"/>
    <w:rsid w:val="007F20C4"/>
    <w:rsid w:val="007F20F6"/>
    <w:rsid w:val="007F2337"/>
    <w:rsid w:val="007F258F"/>
    <w:rsid w:val="007F2831"/>
    <w:rsid w:val="007F2A97"/>
    <w:rsid w:val="007F2E59"/>
    <w:rsid w:val="007F2EFF"/>
    <w:rsid w:val="007F3101"/>
    <w:rsid w:val="007F3194"/>
    <w:rsid w:val="007F33E1"/>
    <w:rsid w:val="007F38DA"/>
    <w:rsid w:val="007F3AB8"/>
    <w:rsid w:val="007F3AC1"/>
    <w:rsid w:val="007F3C70"/>
    <w:rsid w:val="007F3F9E"/>
    <w:rsid w:val="007F40B8"/>
    <w:rsid w:val="007F411E"/>
    <w:rsid w:val="007F4391"/>
    <w:rsid w:val="007F4895"/>
    <w:rsid w:val="007F4923"/>
    <w:rsid w:val="007F4AC4"/>
    <w:rsid w:val="007F4E61"/>
    <w:rsid w:val="007F4FEC"/>
    <w:rsid w:val="007F50B7"/>
    <w:rsid w:val="007F524E"/>
    <w:rsid w:val="007F5909"/>
    <w:rsid w:val="007F5A20"/>
    <w:rsid w:val="007F5EB1"/>
    <w:rsid w:val="007F61A1"/>
    <w:rsid w:val="007F62BC"/>
    <w:rsid w:val="007F668F"/>
    <w:rsid w:val="007F6772"/>
    <w:rsid w:val="007F68E2"/>
    <w:rsid w:val="007F6C85"/>
    <w:rsid w:val="007F7286"/>
    <w:rsid w:val="007F7533"/>
    <w:rsid w:val="007F75FE"/>
    <w:rsid w:val="007F764C"/>
    <w:rsid w:val="007F7674"/>
    <w:rsid w:val="007F7690"/>
    <w:rsid w:val="007F7869"/>
    <w:rsid w:val="007F7B5D"/>
    <w:rsid w:val="007F7B7F"/>
    <w:rsid w:val="007F7C39"/>
    <w:rsid w:val="007F7D2C"/>
    <w:rsid w:val="007F7D62"/>
    <w:rsid w:val="007F7F38"/>
    <w:rsid w:val="00800001"/>
    <w:rsid w:val="008000D9"/>
    <w:rsid w:val="00800111"/>
    <w:rsid w:val="008002C8"/>
    <w:rsid w:val="0080038D"/>
    <w:rsid w:val="008004B0"/>
    <w:rsid w:val="00800544"/>
    <w:rsid w:val="00800597"/>
    <w:rsid w:val="008005BF"/>
    <w:rsid w:val="00800659"/>
    <w:rsid w:val="008006B2"/>
    <w:rsid w:val="00800735"/>
    <w:rsid w:val="00800863"/>
    <w:rsid w:val="00800901"/>
    <w:rsid w:val="0080091D"/>
    <w:rsid w:val="00800BF9"/>
    <w:rsid w:val="00800C25"/>
    <w:rsid w:val="00800DAD"/>
    <w:rsid w:val="008013FB"/>
    <w:rsid w:val="008018FB"/>
    <w:rsid w:val="00801B55"/>
    <w:rsid w:val="00801B9B"/>
    <w:rsid w:val="00801C55"/>
    <w:rsid w:val="00801DDB"/>
    <w:rsid w:val="00802011"/>
    <w:rsid w:val="00802081"/>
    <w:rsid w:val="008020E5"/>
    <w:rsid w:val="0080213C"/>
    <w:rsid w:val="00802228"/>
    <w:rsid w:val="0080236C"/>
    <w:rsid w:val="00802383"/>
    <w:rsid w:val="0080244B"/>
    <w:rsid w:val="00802A59"/>
    <w:rsid w:val="00802AB9"/>
    <w:rsid w:val="00802B31"/>
    <w:rsid w:val="00802B8E"/>
    <w:rsid w:val="00802B98"/>
    <w:rsid w:val="00802D82"/>
    <w:rsid w:val="00802DA1"/>
    <w:rsid w:val="00802FCD"/>
    <w:rsid w:val="008033D7"/>
    <w:rsid w:val="008036C0"/>
    <w:rsid w:val="00803711"/>
    <w:rsid w:val="00803912"/>
    <w:rsid w:val="00803992"/>
    <w:rsid w:val="008039A2"/>
    <w:rsid w:val="00803A05"/>
    <w:rsid w:val="00803A60"/>
    <w:rsid w:val="00803F25"/>
    <w:rsid w:val="0080405D"/>
    <w:rsid w:val="00804094"/>
    <w:rsid w:val="008040F9"/>
    <w:rsid w:val="00804363"/>
    <w:rsid w:val="00804448"/>
    <w:rsid w:val="00804620"/>
    <w:rsid w:val="0080492A"/>
    <w:rsid w:val="008049CA"/>
    <w:rsid w:val="00804EE7"/>
    <w:rsid w:val="00804F94"/>
    <w:rsid w:val="00805213"/>
    <w:rsid w:val="00805253"/>
    <w:rsid w:val="0080542B"/>
    <w:rsid w:val="00805444"/>
    <w:rsid w:val="00805638"/>
    <w:rsid w:val="00805668"/>
    <w:rsid w:val="00805814"/>
    <w:rsid w:val="00805D75"/>
    <w:rsid w:val="00805FDB"/>
    <w:rsid w:val="00806048"/>
    <w:rsid w:val="008061A4"/>
    <w:rsid w:val="008061E1"/>
    <w:rsid w:val="00806377"/>
    <w:rsid w:val="00806493"/>
    <w:rsid w:val="008065C8"/>
    <w:rsid w:val="008066CA"/>
    <w:rsid w:val="00806781"/>
    <w:rsid w:val="00806A62"/>
    <w:rsid w:val="00806B9C"/>
    <w:rsid w:val="00806F16"/>
    <w:rsid w:val="0080700F"/>
    <w:rsid w:val="0080709D"/>
    <w:rsid w:val="008071B6"/>
    <w:rsid w:val="0080728D"/>
    <w:rsid w:val="00807341"/>
    <w:rsid w:val="008076E7"/>
    <w:rsid w:val="0080779A"/>
    <w:rsid w:val="00807DE8"/>
    <w:rsid w:val="00807E1B"/>
    <w:rsid w:val="008100DD"/>
    <w:rsid w:val="008101F3"/>
    <w:rsid w:val="008102EE"/>
    <w:rsid w:val="00810471"/>
    <w:rsid w:val="00810857"/>
    <w:rsid w:val="008108F3"/>
    <w:rsid w:val="00810AAB"/>
    <w:rsid w:val="00810F77"/>
    <w:rsid w:val="008111AA"/>
    <w:rsid w:val="008114C2"/>
    <w:rsid w:val="00811817"/>
    <w:rsid w:val="00811AF7"/>
    <w:rsid w:val="00811B22"/>
    <w:rsid w:val="00811B97"/>
    <w:rsid w:val="00811C7B"/>
    <w:rsid w:val="00811E60"/>
    <w:rsid w:val="00812129"/>
    <w:rsid w:val="00812297"/>
    <w:rsid w:val="008122FC"/>
    <w:rsid w:val="008123CD"/>
    <w:rsid w:val="0081247C"/>
    <w:rsid w:val="0081250F"/>
    <w:rsid w:val="008127AF"/>
    <w:rsid w:val="0081289E"/>
    <w:rsid w:val="008128A8"/>
    <w:rsid w:val="00812C39"/>
    <w:rsid w:val="00812F41"/>
    <w:rsid w:val="00812FA4"/>
    <w:rsid w:val="00812FE8"/>
    <w:rsid w:val="0081311B"/>
    <w:rsid w:val="008131FE"/>
    <w:rsid w:val="00813325"/>
    <w:rsid w:val="00813360"/>
    <w:rsid w:val="0081352C"/>
    <w:rsid w:val="008135DD"/>
    <w:rsid w:val="008138D7"/>
    <w:rsid w:val="00813B3E"/>
    <w:rsid w:val="0081444F"/>
    <w:rsid w:val="00814566"/>
    <w:rsid w:val="00814655"/>
    <w:rsid w:val="008149F2"/>
    <w:rsid w:val="00814D63"/>
    <w:rsid w:val="00814D97"/>
    <w:rsid w:val="00814DF2"/>
    <w:rsid w:val="00814FF8"/>
    <w:rsid w:val="00815930"/>
    <w:rsid w:val="008159FE"/>
    <w:rsid w:val="00815AE0"/>
    <w:rsid w:val="00815C6A"/>
    <w:rsid w:val="00815D55"/>
    <w:rsid w:val="00816544"/>
    <w:rsid w:val="008167F0"/>
    <w:rsid w:val="00816BE1"/>
    <w:rsid w:val="00816F7D"/>
    <w:rsid w:val="00816FA3"/>
    <w:rsid w:val="00816FFD"/>
    <w:rsid w:val="00817119"/>
    <w:rsid w:val="00817260"/>
    <w:rsid w:val="008174C2"/>
    <w:rsid w:val="00817A13"/>
    <w:rsid w:val="00817B8C"/>
    <w:rsid w:val="00817D2C"/>
    <w:rsid w:val="00817FD1"/>
    <w:rsid w:val="008200A6"/>
    <w:rsid w:val="00820698"/>
    <w:rsid w:val="008206EC"/>
    <w:rsid w:val="008206F4"/>
    <w:rsid w:val="0082091A"/>
    <w:rsid w:val="00820A5E"/>
    <w:rsid w:val="00820C6F"/>
    <w:rsid w:val="00820CD5"/>
    <w:rsid w:val="008212FE"/>
    <w:rsid w:val="0082189A"/>
    <w:rsid w:val="008218BA"/>
    <w:rsid w:val="008219F7"/>
    <w:rsid w:val="00821C98"/>
    <w:rsid w:val="00821D49"/>
    <w:rsid w:val="00821D65"/>
    <w:rsid w:val="00822105"/>
    <w:rsid w:val="008222BF"/>
    <w:rsid w:val="00822497"/>
    <w:rsid w:val="00822C6D"/>
    <w:rsid w:val="00822DC6"/>
    <w:rsid w:val="008231B9"/>
    <w:rsid w:val="008231F7"/>
    <w:rsid w:val="00823436"/>
    <w:rsid w:val="008234EF"/>
    <w:rsid w:val="0082381A"/>
    <w:rsid w:val="008239FF"/>
    <w:rsid w:val="00823A36"/>
    <w:rsid w:val="00823A6E"/>
    <w:rsid w:val="00823B27"/>
    <w:rsid w:val="00823D4B"/>
    <w:rsid w:val="00824028"/>
    <w:rsid w:val="00824079"/>
    <w:rsid w:val="008242B6"/>
    <w:rsid w:val="0082438A"/>
    <w:rsid w:val="008244D2"/>
    <w:rsid w:val="008244E6"/>
    <w:rsid w:val="0082456B"/>
    <w:rsid w:val="00824696"/>
    <w:rsid w:val="0082492D"/>
    <w:rsid w:val="00824C0C"/>
    <w:rsid w:val="0082525C"/>
    <w:rsid w:val="00825855"/>
    <w:rsid w:val="00825917"/>
    <w:rsid w:val="0082592C"/>
    <w:rsid w:val="00825A9A"/>
    <w:rsid w:val="00825B26"/>
    <w:rsid w:val="00825BF8"/>
    <w:rsid w:val="00825C35"/>
    <w:rsid w:val="00825D31"/>
    <w:rsid w:val="00825E74"/>
    <w:rsid w:val="008260EF"/>
    <w:rsid w:val="00826269"/>
    <w:rsid w:val="0082666C"/>
    <w:rsid w:val="0082680B"/>
    <w:rsid w:val="00826832"/>
    <w:rsid w:val="00826B10"/>
    <w:rsid w:val="00826C2D"/>
    <w:rsid w:val="00826E11"/>
    <w:rsid w:val="008270E3"/>
    <w:rsid w:val="008272EB"/>
    <w:rsid w:val="008274DB"/>
    <w:rsid w:val="0082767E"/>
    <w:rsid w:val="008276EB"/>
    <w:rsid w:val="00827987"/>
    <w:rsid w:val="00827A3A"/>
    <w:rsid w:val="00827A69"/>
    <w:rsid w:val="00827AF1"/>
    <w:rsid w:val="00827B19"/>
    <w:rsid w:val="00827FAC"/>
    <w:rsid w:val="008300D3"/>
    <w:rsid w:val="0083048D"/>
    <w:rsid w:val="008306BD"/>
    <w:rsid w:val="00830727"/>
    <w:rsid w:val="0083074D"/>
    <w:rsid w:val="0083086E"/>
    <w:rsid w:val="008309DE"/>
    <w:rsid w:val="00830AD6"/>
    <w:rsid w:val="00830BFD"/>
    <w:rsid w:val="00830DC1"/>
    <w:rsid w:val="00831058"/>
    <w:rsid w:val="008310B3"/>
    <w:rsid w:val="00831135"/>
    <w:rsid w:val="00831149"/>
    <w:rsid w:val="008314EE"/>
    <w:rsid w:val="00831641"/>
    <w:rsid w:val="008318E8"/>
    <w:rsid w:val="0083199B"/>
    <w:rsid w:val="008319E8"/>
    <w:rsid w:val="00831BC3"/>
    <w:rsid w:val="00831DB2"/>
    <w:rsid w:val="0083203C"/>
    <w:rsid w:val="00832534"/>
    <w:rsid w:val="00832965"/>
    <w:rsid w:val="00832CF5"/>
    <w:rsid w:val="00832F14"/>
    <w:rsid w:val="00832FF1"/>
    <w:rsid w:val="008330D0"/>
    <w:rsid w:val="00833243"/>
    <w:rsid w:val="00833367"/>
    <w:rsid w:val="008333D4"/>
    <w:rsid w:val="0083342A"/>
    <w:rsid w:val="008337A6"/>
    <w:rsid w:val="008339D8"/>
    <w:rsid w:val="008339E1"/>
    <w:rsid w:val="00833B99"/>
    <w:rsid w:val="00833C69"/>
    <w:rsid w:val="00833D92"/>
    <w:rsid w:val="00833DC7"/>
    <w:rsid w:val="00834290"/>
    <w:rsid w:val="00834372"/>
    <w:rsid w:val="0083465E"/>
    <w:rsid w:val="00834662"/>
    <w:rsid w:val="00834974"/>
    <w:rsid w:val="00834995"/>
    <w:rsid w:val="00834A51"/>
    <w:rsid w:val="00834ABC"/>
    <w:rsid w:val="00834C24"/>
    <w:rsid w:val="00834E69"/>
    <w:rsid w:val="00834EF4"/>
    <w:rsid w:val="00835046"/>
    <w:rsid w:val="0083510E"/>
    <w:rsid w:val="00835204"/>
    <w:rsid w:val="00835497"/>
    <w:rsid w:val="008356A4"/>
    <w:rsid w:val="00835815"/>
    <w:rsid w:val="008358DD"/>
    <w:rsid w:val="0083595A"/>
    <w:rsid w:val="0083621D"/>
    <w:rsid w:val="0083654B"/>
    <w:rsid w:val="00836661"/>
    <w:rsid w:val="00836752"/>
    <w:rsid w:val="0083678E"/>
    <w:rsid w:val="008367C0"/>
    <w:rsid w:val="00836A2E"/>
    <w:rsid w:val="00836A76"/>
    <w:rsid w:val="00836BA4"/>
    <w:rsid w:val="00836D5B"/>
    <w:rsid w:val="00836DE0"/>
    <w:rsid w:val="00836E2F"/>
    <w:rsid w:val="00836E82"/>
    <w:rsid w:val="00836F40"/>
    <w:rsid w:val="00837034"/>
    <w:rsid w:val="0083705E"/>
    <w:rsid w:val="008372AE"/>
    <w:rsid w:val="008377E2"/>
    <w:rsid w:val="00837903"/>
    <w:rsid w:val="00837CC4"/>
    <w:rsid w:val="00837D6C"/>
    <w:rsid w:val="00837D83"/>
    <w:rsid w:val="00837E05"/>
    <w:rsid w:val="00837F3F"/>
    <w:rsid w:val="00840001"/>
    <w:rsid w:val="008400A2"/>
    <w:rsid w:val="00840376"/>
    <w:rsid w:val="00840745"/>
    <w:rsid w:val="008407C5"/>
    <w:rsid w:val="00840822"/>
    <w:rsid w:val="0084090E"/>
    <w:rsid w:val="0084096A"/>
    <w:rsid w:val="0084098F"/>
    <w:rsid w:val="00840A14"/>
    <w:rsid w:val="00840AFE"/>
    <w:rsid w:val="008419DE"/>
    <w:rsid w:val="00841BB0"/>
    <w:rsid w:val="00841BED"/>
    <w:rsid w:val="00841E8A"/>
    <w:rsid w:val="00842074"/>
    <w:rsid w:val="00842287"/>
    <w:rsid w:val="008426AF"/>
    <w:rsid w:val="00842922"/>
    <w:rsid w:val="008429A3"/>
    <w:rsid w:val="00842AC6"/>
    <w:rsid w:val="00842B36"/>
    <w:rsid w:val="00842B8B"/>
    <w:rsid w:val="00842CCE"/>
    <w:rsid w:val="00842EF5"/>
    <w:rsid w:val="0084301C"/>
    <w:rsid w:val="00843229"/>
    <w:rsid w:val="00843309"/>
    <w:rsid w:val="0084336D"/>
    <w:rsid w:val="008434D5"/>
    <w:rsid w:val="00843761"/>
    <w:rsid w:val="008437A3"/>
    <w:rsid w:val="0084382C"/>
    <w:rsid w:val="008438A3"/>
    <w:rsid w:val="00843BDA"/>
    <w:rsid w:val="00843DF2"/>
    <w:rsid w:val="008441C5"/>
    <w:rsid w:val="00844292"/>
    <w:rsid w:val="008448C1"/>
    <w:rsid w:val="00844929"/>
    <w:rsid w:val="00844C40"/>
    <w:rsid w:val="00844F1E"/>
    <w:rsid w:val="0084523D"/>
    <w:rsid w:val="0084525B"/>
    <w:rsid w:val="008452D6"/>
    <w:rsid w:val="0084572F"/>
    <w:rsid w:val="00845767"/>
    <w:rsid w:val="0084581D"/>
    <w:rsid w:val="0084584A"/>
    <w:rsid w:val="00845A37"/>
    <w:rsid w:val="00845F77"/>
    <w:rsid w:val="008460B8"/>
    <w:rsid w:val="008461A6"/>
    <w:rsid w:val="008461AA"/>
    <w:rsid w:val="00846346"/>
    <w:rsid w:val="008464F1"/>
    <w:rsid w:val="008465D1"/>
    <w:rsid w:val="008468F8"/>
    <w:rsid w:val="008469CE"/>
    <w:rsid w:val="00846B47"/>
    <w:rsid w:val="008471BE"/>
    <w:rsid w:val="00847208"/>
    <w:rsid w:val="00847399"/>
    <w:rsid w:val="0084745A"/>
    <w:rsid w:val="00847681"/>
    <w:rsid w:val="008477CB"/>
    <w:rsid w:val="00847DFB"/>
    <w:rsid w:val="00847F35"/>
    <w:rsid w:val="00847F96"/>
    <w:rsid w:val="00850456"/>
    <w:rsid w:val="00850609"/>
    <w:rsid w:val="0085066B"/>
    <w:rsid w:val="00850BE3"/>
    <w:rsid w:val="00850E7A"/>
    <w:rsid w:val="00850FE5"/>
    <w:rsid w:val="008512F8"/>
    <w:rsid w:val="00851357"/>
    <w:rsid w:val="0085177A"/>
    <w:rsid w:val="00851A0E"/>
    <w:rsid w:val="00851A3F"/>
    <w:rsid w:val="00851C22"/>
    <w:rsid w:val="00851D7D"/>
    <w:rsid w:val="00851DB2"/>
    <w:rsid w:val="00851FB9"/>
    <w:rsid w:val="00852071"/>
    <w:rsid w:val="008522FA"/>
    <w:rsid w:val="008527CF"/>
    <w:rsid w:val="00852A2E"/>
    <w:rsid w:val="00852C5D"/>
    <w:rsid w:val="00852EEA"/>
    <w:rsid w:val="00853161"/>
    <w:rsid w:val="008531FB"/>
    <w:rsid w:val="00853208"/>
    <w:rsid w:val="008538EA"/>
    <w:rsid w:val="0085411C"/>
    <w:rsid w:val="0085425D"/>
    <w:rsid w:val="00854696"/>
    <w:rsid w:val="008546F4"/>
    <w:rsid w:val="00854898"/>
    <w:rsid w:val="00854CB6"/>
    <w:rsid w:val="00854D24"/>
    <w:rsid w:val="00854F43"/>
    <w:rsid w:val="00854FAC"/>
    <w:rsid w:val="00855094"/>
    <w:rsid w:val="008552FD"/>
    <w:rsid w:val="00855464"/>
    <w:rsid w:val="0085554E"/>
    <w:rsid w:val="008555E8"/>
    <w:rsid w:val="00855AA7"/>
    <w:rsid w:val="00855BB8"/>
    <w:rsid w:val="00855C6A"/>
    <w:rsid w:val="00855CAC"/>
    <w:rsid w:val="00855CB0"/>
    <w:rsid w:val="00856709"/>
    <w:rsid w:val="008569A4"/>
    <w:rsid w:val="008569D3"/>
    <w:rsid w:val="008569DB"/>
    <w:rsid w:val="00856BC3"/>
    <w:rsid w:val="00856C25"/>
    <w:rsid w:val="00856C37"/>
    <w:rsid w:val="008572B1"/>
    <w:rsid w:val="008578FC"/>
    <w:rsid w:val="00857B22"/>
    <w:rsid w:val="00857BDA"/>
    <w:rsid w:val="00857BFE"/>
    <w:rsid w:val="00857D11"/>
    <w:rsid w:val="00857D13"/>
    <w:rsid w:val="00860480"/>
    <w:rsid w:val="00860597"/>
    <w:rsid w:val="00860893"/>
    <w:rsid w:val="008608EA"/>
    <w:rsid w:val="0086099F"/>
    <w:rsid w:val="008609D4"/>
    <w:rsid w:val="00860E09"/>
    <w:rsid w:val="00860E5A"/>
    <w:rsid w:val="00860E96"/>
    <w:rsid w:val="00860F53"/>
    <w:rsid w:val="008610A9"/>
    <w:rsid w:val="008613AB"/>
    <w:rsid w:val="00861566"/>
    <w:rsid w:val="008617CF"/>
    <w:rsid w:val="008619A6"/>
    <w:rsid w:val="00861B03"/>
    <w:rsid w:val="00862272"/>
    <w:rsid w:val="0086238E"/>
    <w:rsid w:val="008623F3"/>
    <w:rsid w:val="008625BF"/>
    <w:rsid w:val="0086287D"/>
    <w:rsid w:val="008629B3"/>
    <w:rsid w:val="00862A0F"/>
    <w:rsid w:val="00862B7F"/>
    <w:rsid w:val="00862F03"/>
    <w:rsid w:val="008630D1"/>
    <w:rsid w:val="00863333"/>
    <w:rsid w:val="0086345F"/>
    <w:rsid w:val="008635AB"/>
    <w:rsid w:val="00863719"/>
    <w:rsid w:val="008637B7"/>
    <w:rsid w:val="008637C7"/>
    <w:rsid w:val="00863A85"/>
    <w:rsid w:val="00863AB0"/>
    <w:rsid w:val="00863AE2"/>
    <w:rsid w:val="00863B4D"/>
    <w:rsid w:val="00863E7C"/>
    <w:rsid w:val="00863FD4"/>
    <w:rsid w:val="0086417D"/>
    <w:rsid w:val="008641DD"/>
    <w:rsid w:val="008642B4"/>
    <w:rsid w:val="008644ED"/>
    <w:rsid w:val="0086490D"/>
    <w:rsid w:val="0086496A"/>
    <w:rsid w:val="00864A00"/>
    <w:rsid w:val="00864B8F"/>
    <w:rsid w:val="00864CE7"/>
    <w:rsid w:val="00864DDE"/>
    <w:rsid w:val="00864F0D"/>
    <w:rsid w:val="008652C1"/>
    <w:rsid w:val="008653AC"/>
    <w:rsid w:val="008653B3"/>
    <w:rsid w:val="008653F4"/>
    <w:rsid w:val="0086542C"/>
    <w:rsid w:val="00865687"/>
    <w:rsid w:val="008656B3"/>
    <w:rsid w:val="008656C7"/>
    <w:rsid w:val="008658A6"/>
    <w:rsid w:val="00865997"/>
    <w:rsid w:val="00865B5F"/>
    <w:rsid w:val="00865B70"/>
    <w:rsid w:val="00865BBB"/>
    <w:rsid w:val="00865BE1"/>
    <w:rsid w:val="00865F4B"/>
    <w:rsid w:val="0086611C"/>
    <w:rsid w:val="0086655D"/>
    <w:rsid w:val="00866746"/>
    <w:rsid w:val="008667AB"/>
    <w:rsid w:val="00866810"/>
    <w:rsid w:val="008669BF"/>
    <w:rsid w:val="00866C8A"/>
    <w:rsid w:val="00866CF9"/>
    <w:rsid w:val="00866E4A"/>
    <w:rsid w:val="00866EB6"/>
    <w:rsid w:val="00866FA2"/>
    <w:rsid w:val="008670B2"/>
    <w:rsid w:val="00867251"/>
    <w:rsid w:val="0086744D"/>
    <w:rsid w:val="008674B5"/>
    <w:rsid w:val="00867530"/>
    <w:rsid w:val="0086756E"/>
    <w:rsid w:val="008676AE"/>
    <w:rsid w:val="008676C0"/>
    <w:rsid w:val="0086788E"/>
    <w:rsid w:val="008678CB"/>
    <w:rsid w:val="00867BBB"/>
    <w:rsid w:val="00867DB8"/>
    <w:rsid w:val="00867DD5"/>
    <w:rsid w:val="00867EF2"/>
    <w:rsid w:val="0087025A"/>
    <w:rsid w:val="00870367"/>
    <w:rsid w:val="00870414"/>
    <w:rsid w:val="0087052C"/>
    <w:rsid w:val="0087055A"/>
    <w:rsid w:val="00870567"/>
    <w:rsid w:val="00870A18"/>
    <w:rsid w:val="00870AC7"/>
    <w:rsid w:val="00870C5B"/>
    <w:rsid w:val="00870CE7"/>
    <w:rsid w:val="00870F80"/>
    <w:rsid w:val="00871151"/>
    <w:rsid w:val="0087165E"/>
    <w:rsid w:val="00871724"/>
    <w:rsid w:val="00871733"/>
    <w:rsid w:val="00871968"/>
    <w:rsid w:val="0087222C"/>
    <w:rsid w:val="00872491"/>
    <w:rsid w:val="008725F9"/>
    <w:rsid w:val="00872631"/>
    <w:rsid w:val="00872669"/>
    <w:rsid w:val="00872746"/>
    <w:rsid w:val="00872937"/>
    <w:rsid w:val="00872AE8"/>
    <w:rsid w:val="00872B1D"/>
    <w:rsid w:val="00872B5A"/>
    <w:rsid w:val="00872BBD"/>
    <w:rsid w:val="00872C02"/>
    <w:rsid w:val="00872E21"/>
    <w:rsid w:val="00872EB5"/>
    <w:rsid w:val="008731B6"/>
    <w:rsid w:val="008732F0"/>
    <w:rsid w:val="008733B9"/>
    <w:rsid w:val="00873AEB"/>
    <w:rsid w:val="00873B39"/>
    <w:rsid w:val="00873D4E"/>
    <w:rsid w:val="00873D5E"/>
    <w:rsid w:val="00873E0E"/>
    <w:rsid w:val="00873FC9"/>
    <w:rsid w:val="008740A4"/>
    <w:rsid w:val="0087428F"/>
    <w:rsid w:val="008744D9"/>
    <w:rsid w:val="0087468B"/>
    <w:rsid w:val="0087478A"/>
    <w:rsid w:val="00874854"/>
    <w:rsid w:val="00874883"/>
    <w:rsid w:val="00874931"/>
    <w:rsid w:val="00874B71"/>
    <w:rsid w:val="00874F0B"/>
    <w:rsid w:val="00874F6E"/>
    <w:rsid w:val="0087530F"/>
    <w:rsid w:val="008753B3"/>
    <w:rsid w:val="00875443"/>
    <w:rsid w:val="00875556"/>
    <w:rsid w:val="00875649"/>
    <w:rsid w:val="00875D5B"/>
    <w:rsid w:val="00876397"/>
    <w:rsid w:val="00876810"/>
    <w:rsid w:val="00876A5B"/>
    <w:rsid w:val="00876DA5"/>
    <w:rsid w:val="00876DF5"/>
    <w:rsid w:val="00877152"/>
    <w:rsid w:val="00877591"/>
    <w:rsid w:val="00877618"/>
    <w:rsid w:val="00877A2F"/>
    <w:rsid w:val="00877AAE"/>
    <w:rsid w:val="00877C23"/>
    <w:rsid w:val="008800C5"/>
    <w:rsid w:val="00880712"/>
    <w:rsid w:val="0088086A"/>
    <w:rsid w:val="008808CA"/>
    <w:rsid w:val="00880A24"/>
    <w:rsid w:val="00880A32"/>
    <w:rsid w:val="00880B4A"/>
    <w:rsid w:val="00880CDD"/>
    <w:rsid w:val="00880E99"/>
    <w:rsid w:val="00880F5C"/>
    <w:rsid w:val="008811FA"/>
    <w:rsid w:val="0088155D"/>
    <w:rsid w:val="008816DB"/>
    <w:rsid w:val="008818BE"/>
    <w:rsid w:val="0088198F"/>
    <w:rsid w:val="00881D79"/>
    <w:rsid w:val="00881DF4"/>
    <w:rsid w:val="00881E7A"/>
    <w:rsid w:val="0088226E"/>
    <w:rsid w:val="008822CA"/>
    <w:rsid w:val="0088247C"/>
    <w:rsid w:val="008824AD"/>
    <w:rsid w:val="0088257C"/>
    <w:rsid w:val="008826DD"/>
    <w:rsid w:val="0088272C"/>
    <w:rsid w:val="00882AB2"/>
    <w:rsid w:val="00882D1B"/>
    <w:rsid w:val="008831BB"/>
    <w:rsid w:val="0088325B"/>
    <w:rsid w:val="008832F9"/>
    <w:rsid w:val="00883340"/>
    <w:rsid w:val="008834B5"/>
    <w:rsid w:val="00883A03"/>
    <w:rsid w:val="00883ABD"/>
    <w:rsid w:val="00883B03"/>
    <w:rsid w:val="00883B39"/>
    <w:rsid w:val="008842B8"/>
    <w:rsid w:val="0088469C"/>
    <w:rsid w:val="0088495C"/>
    <w:rsid w:val="00884A12"/>
    <w:rsid w:val="00884BA0"/>
    <w:rsid w:val="00884C44"/>
    <w:rsid w:val="00884F08"/>
    <w:rsid w:val="008850C1"/>
    <w:rsid w:val="0088522D"/>
    <w:rsid w:val="00885589"/>
    <w:rsid w:val="0088596D"/>
    <w:rsid w:val="00885B5D"/>
    <w:rsid w:val="00885FAD"/>
    <w:rsid w:val="00886172"/>
    <w:rsid w:val="008861C6"/>
    <w:rsid w:val="00886261"/>
    <w:rsid w:val="00886366"/>
    <w:rsid w:val="00886C5E"/>
    <w:rsid w:val="00886E31"/>
    <w:rsid w:val="00886FE5"/>
    <w:rsid w:val="00887148"/>
    <w:rsid w:val="00887439"/>
    <w:rsid w:val="008877F1"/>
    <w:rsid w:val="008879E5"/>
    <w:rsid w:val="00887A81"/>
    <w:rsid w:val="00887C08"/>
    <w:rsid w:val="00887C7B"/>
    <w:rsid w:val="00887E5A"/>
    <w:rsid w:val="0089025A"/>
    <w:rsid w:val="008906F5"/>
    <w:rsid w:val="00890708"/>
    <w:rsid w:val="00890A1E"/>
    <w:rsid w:val="00890C10"/>
    <w:rsid w:val="00890D3F"/>
    <w:rsid w:val="00890DC6"/>
    <w:rsid w:val="008911EA"/>
    <w:rsid w:val="008911FC"/>
    <w:rsid w:val="008913A3"/>
    <w:rsid w:val="0089141C"/>
    <w:rsid w:val="008918A7"/>
    <w:rsid w:val="0089191F"/>
    <w:rsid w:val="00891A89"/>
    <w:rsid w:val="00891E5D"/>
    <w:rsid w:val="00891E79"/>
    <w:rsid w:val="0089219E"/>
    <w:rsid w:val="00892224"/>
    <w:rsid w:val="008922E4"/>
    <w:rsid w:val="00892765"/>
    <w:rsid w:val="0089293D"/>
    <w:rsid w:val="00892957"/>
    <w:rsid w:val="00892C3E"/>
    <w:rsid w:val="00892E1D"/>
    <w:rsid w:val="00893082"/>
    <w:rsid w:val="00893339"/>
    <w:rsid w:val="00893623"/>
    <w:rsid w:val="00893758"/>
    <w:rsid w:val="0089377B"/>
    <w:rsid w:val="008938DD"/>
    <w:rsid w:val="00893ADB"/>
    <w:rsid w:val="008940A4"/>
    <w:rsid w:val="0089411B"/>
    <w:rsid w:val="00894273"/>
    <w:rsid w:val="008944B9"/>
    <w:rsid w:val="00894634"/>
    <w:rsid w:val="00894750"/>
    <w:rsid w:val="00894AE6"/>
    <w:rsid w:val="00894BE9"/>
    <w:rsid w:val="00894CD3"/>
    <w:rsid w:val="00894E5C"/>
    <w:rsid w:val="00894E95"/>
    <w:rsid w:val="0089512D"/>
    <w:rsid w:val="00895162"/>
    <w:rsid w:val="008951F8"/>
    <w:rsid w:val="0089539C"/>
    <w:rsid w:val="00895806"/>
    <w:rsid w:val="00895900"/>
    <w:rsid w:val="00895F96"/>
    <w:rsid w:val="0089600B"/>
    <w:rsid w:val="008961B0"/>
    <w:rsid w:val="008961B2"/>
    <w:rsid w:val="008963C0"/>
    <w:rsid w:val="008963DF"/>
    <w:rsid w:val="00896866"/>
    <w:rsid w:val="008968CD"/>
    <w:rsid w:val="00896B5F"/>
    <w:rsid w:val="00896C61"/>
    <w:rsid w:val="00896ED3"/>
    <w:rsid w:val="008971C0"/>
    <w:rsid w:val="00897337"/>
    <w:rsid w:val="0089736D"/>
    <w:rsid w:val="008975DD"/>
    <w:rsid w:val="0089770F"/>
    <w:rsid w:val="00897788"/>
    <w:rsid w:val="00897F39"/>
    <w:rsid w:val="00897FEB"/>
    <w:rsid w:val="008A020E"/>
    <w:rsid w:val="008A02EB"/>
    <w:rsid w:val="008A04D4"/>
    <w:rsid w:val="008A07CB"/>
    <w:rsid w:val="008A097D"/>
    <w:rsid w:val="008A0A95"/>
    <w:rsid w:val="008A0C7A"/>
    <w:rsid w:val="008A0CAB"/>
    <w:rsid w:val="008A14B6"/>
    <w:rsid w:val="008A164C"/>
    <w:rsid w:val="008A1C16"/>
    <w:rsid w:val="008A1C3D"/>
    <w:rsid w:val="008A1E29"/>
    <w:rsid w:val="008A1F0E"/>
    <w:rsid w:val="008A2049"/>
    <w:rsid w:val="008A2104"/>
    <w:rsid w:val="008A219A"/>
    <w:rsid w:val="008A21C3"/>
    <w:rsid w:val="008A2202"/>
    <w:rsid w:val="008A230C"/>
    <w:rsid w:val="008A256C"/>
    <w:rsid w:val="008A2671"/>
    <w:rsid w:val="008A2748"/>
    <w:rsid w:val="008A2ABA"/>
    <w:rsid w:val="008A2B86"/>
    <w:rsid w:val="008A2CBA"/>
    <w:rsid w:val="008A2CEA"/>
    <w:rsid w:val="008A2DED"/>
    <w:rsid w:val="008A2E18"/>
    <w:rsid w:val="008A2EE9"/>
    <w:rsid w:val="008A3025"/>
    <w:rsid w:val="008A3153"/>
    <w:rsid w:val="008A320F"/>
    <w:rsid w:val="008A32C8"/>
    <w:rsid w:val="008A35A2"/>
    <w:rsid w:val="008A39E0"/>
    <w:rsid w:val="008A3B08"/>
    <w:rsid w:val="008A3DE4"/>
    <w:rsid w:val="008A3F66"/>
    <w:rsid w:val="008A40F7"/>
    <w:rsid w:val="008A41CC"/>
    <w:rsid w:val="008A4521"/>
    <w:rsid w:val="008A4590"/>
    <w:rsid w:val="008A49A8"/>
    <w:rsid w:val="008A4B8A"/>
    <w:rsid w:val="008A4D1D"/>
    <w:rsid w:val="008A4EC6"/>
    <w:rsid w:val="008A4EF6"/>
    <w:rsid w:val="008A4F53"/>
    <w:rsid w:val="008A5146"/>
    <w:rsid w:val="008A5264"/>
    <w:rsid w:val="008A56AE"/>
    <w:rsid w:val="008A584D"/>
    <w:rsid w:val="008A5881"/>
    <w:rsid w:val="008A592E"/>
    <w:rsid w:val="008A5993"/>
    <w:rsid w:val="008A5A35"/>
    <w:rsid w:val="008A5A79"/>
    <w:rsid w:val="008A5BD8"/>
    <w:rsid w:val="008A5C2E"/>
    <w:rsid w:val="008A5CA8"/>
    <w:rsid w:val="008A5E54"/>
    <w:rsid w:val="008A606D"/>
    <w:rsid w:val="008A60C3"/>
    <w:rsid w:val="008A6194"/>
    <w:rsid w:val="008A6749"/>
    <w:rsid w:val="008A68C4"/>
    <w:rsid w:val="008A6BBF"/>
    <w:rsid w:val="008A6F04"/>
    <w:rsid w:val="008A6F44"/>
    <w:rsid w:val="008A735E"/>
    <w:rsid w:val="008A7697"/>
    <w:rsid w:val="008A7AB4"/>
    <w:rsid w:val="008A7C9A"/>
    <w:rsid w:val="008A7CC0"/>
    <w:rsid w:val="008B0079"/>
    <w:rsid w:val="008B00DC"/>
    <w:rsid w:val="008B00EC"/>
    <w:rsid w:val="008B01B2"/>
    <w:rsid w:val="008B0232"/>
    <w:rsid w:val="008B038D"/>
    <w:rsid w:val="008B0A98"/>
    <w:rsid w:val="008B0AA8"/>
    <w:rsid w:val="008B0DFC"/>
    <w:rsid w:val="008B10D3"/>
    <w:rsid w:val="008B145E"/>
    <w:rsid w:val="008B157A"/>
    <w:rsid w:val="008B174F"/>
    <w:rsid w:val="008B17D9"/>
    <w:rsid w:val="008B1B20"/>
    <w:rsid w:val="008B1D09"/>
    <w:rsid w:val="008B1E43"/>
    <w:rsid w:val="008B1EFC"/>
    <w:rsid w:val="008B2070"/>
    <w:rsid w:val="008B20FE"/>
    <w:rsid w:val="008B2192"/>
    <w:rsid w:val="008B24D8"/>
    <w:rsid w:val="008B24DE"/>
    <w:rsid w:val="008B2678"/>
    <w:rsid w:val="008B27FC"/>
    <w:rsid w:val="008B2998"/>
    <w:rsid w:val="008B2ABC"/>
    <w:rsid w:val="008B2BFA"/>
    <w:rsid w:val="008B2E12"/>
    <w:rsid w:val="008B2F4E"/>
    <w:rsid w:val="008B30D8"/>
    <w:rsid w:val="008B3238"/>
    <w:rsid w:val="008B3364"/>
    <w:rsid w:val="008B379E"/>
    <w:rsid w:val="008B38E3"/>
    <w:rsid w:val="008B38E4"/>
    <w:rsid w:val="008B397A"/>
    <w:rsid w:val="008B3A86"/>
    <w:rsid w:val="008B3B40"/>
    <w:rsid w:val="008B3BD2"/>
    <w:rsid w:val="008B3CDE"/>
    <w:rsid w:val="008B3DF0"/>
    <w:rsid w:val="008B3E31"/>
    <w:rsid w:val="008B420C"/>
    <w:rsid w:val="008B4346"/>
    <w:rsid w:val="008B4410"/>
    <w:rsid w:val="008B4531"/>
    <w:rsid w:val="008B4681"/>
    <w:rsid w:val="008B48BC"/>
    <w:rsid w:val="008B48D1"/>
    <w:rsid w:val="008B4991"/>
    <w:rsid w:val="008B4A7C"/>
    <w:rsid w:val="008B4B17"/>
    <w:rsid w:val="008B4BB1"/>
    <w:rsid w:val="008B4D98"/>
    <w:rsid w:val="008B4DC5"/>
    <w:rsid w:val="008B4F38"/>
    <w:rsid w:val="008B4FEB"/>
    <w:rsid w:val="008B5093"/>
    <w:rsid w:val="008B51A2"/>
    <w:rsid w:val="008B53B1"/>
    <w:rsid w:val="008B54B9"/>
    <w:rsid w:val="008B5C25"/>
    <w:rsid w:val="008B5C69"/>
    <w:rsid w:val="008B5D4D"/>
    <w:rsid w:val="008B5E52"/>
    <w:rsid w:val="008B5E6E"/>
    <w:rsid w:val="008B5F2E"/>
    <w:rsid w:val="008B5FE6"/>
    <w:rsid w:val="008B6270"/>
    <w:rsid w:val="008B62B7"/>
    <w:rsid w:val="008B65CF"/>
    <w:rsid w:val="008B65F9"/>
    <w:rsid w:val="008B6922"/>
    <w:rsid w:val="008B6BDE"/>
    <w:rsid w:val="008B7001"/>
    <w:rsid w:val="008B7079"/>
    <w:rsid w:val="008B783C"/>
    <w:rsid w:val="008B7CF3"/>
    <w:rsid w:val="008B7D8A"/>
    <w:rsid w:val="008B7DD6"/>
    <w:rsid w:val="008B7F5A"/>
    <w:rsid w:val="008B7F90"/>
    <w:rsid w:val="008C062D"/>
    <w:rsid w:val="008C0676"/>
    <w:rsid w:val="008C0788"/>
    <w:rsid w:val="008C08B3"/>
    <w:rsid w:val="008C0909"/>
    <w:rsid w:val="008C0931"/>
    <w:rsid w:val="008C0AED"/>
    <w:rsid w:val="008C0DDF"/>
    <w:rsid w:val="008C0F21"/>
    <w:rsid w:val="008C0F63"/>
    <w:rsid w:val="008C10BB"/>
    <w:rsid w:val="008C11CA"/>
    <w:rsid w:val="008C12CA"/>
    <w:rsid w:val="008C1436"/>
    <w:rsid w:val="008C15EE"/>
    <w:rsid w:val="008C17BE"/>
    <w:rsid w:val="008C1C6B"/>
    <w:rsid w:val="008C1DCC"/>
    <w:rsid w:val="008C1DD2"/>
    <w:rsid w:val="008C1E12"/>
    <w:rsid w:val="008C1EAF"/>
    <w:rsid w:val="008C221F"/>
    <w:rsid w:val="008C2287"/>
    <w:rsid w:val="008C22CE"/>
    <w:rsid w:val="008C230D"/>
    <w:rsid w:val="008C2341"/>
    <w:rsid w:val="008C2362"/>
    <w:rsid w:val="008C23CC"/>
    <w:rsid w:val="008C2814"/>
    <w:rsid w:val="008C2A04"/>
    <w:rsid w:val="008C2B5B"/>
    <w:rsid w:val="008C2CF4"/>
    <w:rsid w:val="008C306C"/>
    <w:rsid w:val="008C30B8"/>
    <w:rsid w:val="008C31EA"/>
    <w:rsid w:val="008C345E"/>
    <w:rsid w:val="008C34F8"/>
    <w:rsid w:val="008C355F"/>
    <w:rsid w:val="008C36C7"/>
    <w:rsid w:val="008C36D7"/>
    <w:rsid w:val="008C38CD"/>
    <w:rsid w:val="008C3E84"/>
    <w:rsid w:val="008C4479"/>
    <w:rsid w:val="008C449F"/>
    <w:rsid w:val="008C459A"/>
    <w:rsid w:val="008C4798"/>
    <w:rsid w:val="008C4846"/>
    <w:rsid w:val="008C4879"/>
    <w:rsid w:val="008C4985"/>
    <w:rsid w:val="008C4D30"/>
    <w:rsid w:val="008C4D66"/>
    <w:rsid w:val="008C4F2D"/>
    <w:rsid w:val="008C52C0"/>
    <w:rsid w:val="008C53B1"/>
    <w:rsid w:val="008C54B3"/>
    <w:rsid w:val="008C576E"/>
    <w:rsid w:val="008C5807"/>
    <w:rsid w:val="008C5C62"/>
    <w:rsid w:val="008C5E7D"/>
    <w:rsid w:val="008C5FF7"/>
    <w:rsid w:val="008C60EC"/>
    <w:rsid w:val="008C643B"/>
    <w:rsid w:val="008C648D"/>
    <w:rsid w:val="008C6548"/>
    <w:rsid w:val="008C6797"/>
    <w:rsid w:val="008C6885"/>
    <w:rsid w:val="008C6EB2"/>
    <w:rsid w:val="008C7163"/>
    <w:rsid w:val="008C742D"/>
    <w:rsid w:val="008C779F"/>
    <w:rsid w:val="008C7841"/>
    <w:rsid w:val="008C7965"/>
    <w:rsid w:val="008C7C1D"/>
    <w:rsid w:val="008C7E41"/>
    <w:rsid w:val="008C7F56"/>
    <w:rsid w:val="008D0270"/>
    <w:rsid w:val="008D02C4"/>
    <w:rsid w:val="008D035B"/>
    <w:rsid w:val="008D0476"/>
    <w:rsid w:val="008D05E9"/>
    <w:rsid w:val="008D0749"/>
    <w:rsid w:val="008D0809"/>
    <w:rsid w:val="008D0952"/>
    <w:rsid w:val="008D0FEB"/>
    <w:rsid w:val="008D100D"/>
    <w:rsid w:val="008D1030"/>
    <w:rsid w:val="008D10F3"/>
    <w:rsid w:val="008D138E"/>
    <w:rsid w:val="008D1424"/>
    <w:rsid w:val="008D1C70"/>
    <w:rsid w:val="008D1D03"/>
    <w:rsid w:val="008D1EFC"/>
    <w:rsid w:val="008D2043"/>
    <w:rsid w:val="008D20CB"/>
    <w:rsid w:val="008D2242"/>
    <w:rsid w:val="008D2348"/>
    <w:rsid w:val="008D244C"/>
    <w:rsid w:val="008D2986"/>
    <w:rsid w:val="008D2E0F"/>
    <w:rsid w:val="008D2F33"/>
    <w:rsid w:val="008D3375"/>
    <w:rsid w:val="008D33FB"/>
    <w:rsid w:val="008D388F"/>
    <w:rsid w:val="008D3949"/>
    <w:rsid w:val="008D3A67"/>
    <w:rsid w:val="008D3AF1"/>
    <w:rsid w:val="008D3B18"/>
    <w:rsid w:val="008D3B39"/>
    <w:rsid w:val="008D3C2B"/>
    <w:rsid w:val="008D3CAF"/>
    <w:rsid w:val="008D43C0"/>
    <w:rsid w:val="008D460D"/>
    <w:rsid w:val="008D4624"/>
    <w:rsid w:val="008D4892"/>
    <w:rsid w:val="008D4D10"/>
    <w:rsid w:val="008D4EE5"/>
    <w:rsid w:val="008D51B9"/>
    <w:rsid w:val="008D54F8"/>
    <w:rsid w:val="008D5583"/>
    <w:rsid w:val="008D55E7"/>
    <w:rsid w:val="008D56C2"/>
    <w:rsid w:val="008D5985"/>
    <w:rsid w:val="008D59EC"/>
    <w:rsid w:val="008D5A73"/>
    <w:rsid w:val="008D5B34"/>
    <w:rsid w:val="008D5BF4"/>
    <w:rsid w:val="008D5C00"/>
    <w:rsid w:val="008D5D0D"/>
    <w:rsid w:val="008D6AB2"/>
    <w:rsid w:val="008D70C4"/>
    <w:rsid w:val="008D7168"/>
    <w:rsid w:val="008D7292"/>
    <w:rsid w:val="008D7680"/>
    <w:rsid w:val="008D7F96"/>
    <w:rsid w:val="008E01CE"/>
    <w:rsid w:val="008E044B"/>
    <w:rsid w:val="008E0640"/>
    <w:rsid w:val="008E06DD"/>
    <w:rsid w:val="008E0792"/>
    <w:rsid w:val="008E08D8"/>
    <w:rsid w:val="008E0B71"/>
    <w:rsid w:val="008E0FF6"/>
    <w:rsid w:val="008E1022"/>
    <w:rsid w:val="008E1347"/>
    <w:rsid w:val="008E16AB"/>
    <w:rsid w:val="008E17B4"/>
    <w:rsid w:val="008E1DF2"/>
    <w:rsid w:val="008E1E83"/>
    <w:rsid w:val="008E1F22"/>
    <w:rsid w:val="008E21C8"/>
    <w:rsid w:val="008E235D"/>
    <w:rsid w:val="008E24A4"/>
    <w:rsid w:val="008E27FE"/>
    <w:rsid w:val="008E28E9"/>
    <w:rsid w:val="008E2B6A"/>
    <w:rsid w:val="008E2D5C"/>
    <w:rsid w:val="008E3272"/>
    <w:rsid w:val="008E32A5"/>
    <w:rsid w:val="008E335B"/>
    <w:rsid w:val="008E37CF"/>
    <w:rsid w:val="008E394F"/>
    <w:rsid w:val="008E3A5F"/>
    <w:rsid w:val="008E3FBF"/>
    <w:rsid w:val="008E4105"/>
    <w:rsid w:val="008E42DC"/>
    <w:rsid w:val="008E458B"/>
    <w:rsid w:val="008E472D"/>
    <w:rsid w:val="008E473E"/>
    <w:rsid w:val="008E48C3"/>
    <w:rsid w:val="008E4AD9"/>
    <w:rsid w:val="008E4CA5"/>
    <w:rsid w:val="008E4D0A"/>
    <w:rsid w:val="008E4D4E"/>
    <w:rsid w:val="008E4EB6"/>
    <w:rsid w:val="008E5103"/>
    <w:rsid w:val="008E5144"/>
    <w:rsid w:val="008E546B"/>
    <w:rsid w:val="008E5895"/>
    <w:rsid w:val="008E5933"/>
    <w:rsid w:val="008E5D72"/>
    <w:rsid w:val="008E6394"/>
    <w:rsid w:val="008E6500"/>
    <w:rsid w:val="008E68D2"/>
    <w:rsid w:val="008E6CFB"/>
    <w:rsid w:val="008E6D27"/>
    <w:rsid w:val="008E6EB9"/>
    <w:rsid w:val="008E6FE3"/>
    <w:rsid w:val="008E7135"/>
    <w:rsid w:val="008E723D"/>
    <w:rsid w:val="008E724C"/>
    <w:rsid w:val="008E7654"/>
    <w:rsid w:val="008E776F"/>
    <w:rsid w:val="008E7A8D"/>
    <w:rsid w:val="008E7AD4"/>
    <w:rsid w:val="008E7CF9"/>
    <w:rsid w:val="008E7D30"/>
    <w:rsid w:val="008E7DF6"/>
    <w:rsid w:val="008E7F3C"/>
    <w:rsid w:val="008F0147"/>
    <w:rsid w:val="008F016B"/>
    <w:rsid w:val="008F01BC"/>
    <w:rsid w:val="008F01DD"/>
    <w:rsid w:val="008F05C4"/>
    <w:rsid w:val="008F05E7"/>
    <w:rsid w:val="008F061B"/>
    <w:rsid w:val="008F07C1"/>
    <w:rsid w:val="008F0877"/>
    <w:rsid w:val="008F0D13"/>
    <w:rsid w:val="008F0D27"/>
    <w:rsid w:val="008F125C"/>
    <w:rsid w:val="008F1465"/>
    <w:rsid w:val="008F167B"/>
    <w:rsid w:val="008F180B"/>
    <w:rsid w:val="008F185A"/>
    <w:rsid w:val="008F18AC"/>
    <w:rsid w:val="008F19D3"/>
    <w:rsid w:val="008F1B2B"/>
    <w:rsid w:val="008F1D40"/>
    <w:rsid w:val="008F202A"/>
    <w:rsid w:val="008F20C3"/>
    <w:rsid w:val="008F2398"/>
    <w:rsid w:val="008F23E3"/>
    <w:rsid w:val="008F287A"/>
    <w:rsid w:val="008F2939"/>
    <w:rsid w:val="008F2962"/>
    <w:rsid w:val="008F2994"/>
    <w:rsid w:val="008F2B12"/>
    <w:rsid w:val="008F2EAA"/>
    <w:rsid w:val="008F2F63"/>
    <w:rsid w:val="008F2F85"/>
    <w:rsid w:val="008F2FE3"/>
    <w:rsid w:val="008F301D"/>
    <w:rsid w:val="008F3040"/>
    <w:rsid w:val="008F3081"/>
    <w:rsid w:val="008F3253"/>
    <w:rsid w:val="008F33D4"/>
    <w:rsid w:val="008F34A5"/>
    <w:rsid w:val="008F35CA"/>
    <w:rsid w:val="008F38D1"/>
    <w:rsid w:val="008F394E"/>
    <w:rsid w:val="008F3985"/>
    <w:rsid w:val="008F3A9F"/>
    <w:rsid w:val="008F3BBA"/>
    <w:rsid w:val="008F3BD5"/>
    <w:rsid w:val="008F3D6D"/>
    <w:rsid w:val="008F3DAF"/>
    <w:rsid w:val="008F405B"/>
    <w:rsid w:val="008F4252"/>
    <w:rsid w:val="008F44F6"/>
    <w:rsid w:val="008F4551"/>
    <w:rsid w:val="008F4777"/>
    <w:rsid w:val="008F4812"/>
    <w:rsid w:val="008F4927"/>
    <w:rsid w:val="008F4A06"/>
    <w:rsid w:val="008F4BD3"/>
    <w:rsid w:val="008F4C13"/>
    <w:rsid w:val="008F4ED7"/>
    <w:rsid w:val="008F4F6E"/>
    <w:rsid w:val="008F52F7"/>
    <w:rsid w:val="008F54B0"/>
    <w:rsid w:val="008F59F3"/>
    <w:rsid w:val="008F5E29"/>
    <w:rsid w:val="008F5FEA"/>
    <w:rsid w:val="008F6237"/>
    <w:rsid w:val="008F6905"/>
    <w:rsid w:val="008F69A1"/>
    <w:rsid w:val="008F6AC9"/>
    <w:rsid w:val="008F6C57"/>
    <w:rsid w:val="008F6CFA"/>
    <w:rsid w:val="008F70B5"/>
    <w:rsid w:val="008F7349"/>
    <w:rsid w:val="008F75F9"/>
    <w:rsid w:val="008F7757"/>
    <w:rsid w:val="008F778A"/>
    <w:rsid w:val="008F799C"/>
    <w:rsid w:val="008F7A1C"/>
    <w:rsid w:val="008F7E62"/>
    <w:rsid w:val="00900291"/>
    <w:rsid w:val="009003A9"/>
    <w:rsid w:val="0090069E"/>
    <w:rsid w:val="00900798"/>
    <w:rsid w:val="00900873"/>
    <w:rsid w:val="0090090E"/>
    <w:rsid w:val="00900A87"/>
    <w:rsid w:val="00900AE5"/>
    <w:rsid w:val="00900AFB"/>
    <w:rsid w:val="00901192"/>
    <w:rsid w:val="009011E8"/>
    <w:rsid w:val="00901252"/>
    <w:rsid w:val="009015D7"/>
    <w:rsid w:val="009016EF"/>
    <w:rsid w:val="0090196B"/>
    <w:rsid w:val="009019D5"/>
    <w:rsid w:val="00901A05"/>
    <w:rsid w:val="00901CE2"/>
    <w:rsid w:val="00901D98"/>
    <w:rsid w:val="00901EA5"/>
    <w:rsid w:val="009020A6"/>
    <w:rsid w:val="00902196"/>
    <w:rsid w:val="009023FF"/>
    <w:rsid w:val="00902734"/>
    <w:rsid w:val="0090290D"/>
    <w:rsid w:val="00902CEC"/>
    <w:rsid w:val="00902D60"/>
    <w:rsid w:val="00902F4E"/>
    <w:rsid w:val="00903156"/>
    <w:rsid w:val="00903296"/>
    <w:rsid w:val="009032C1"/>
    <w:rsid w:val="00903322"/>
    <w:rsid w:val="00903378"/>
    <w:rsid w:val="0090340F"/>
    <w:rsid w:val="009035AC"/>
    <w:rsid w:val="00903DE5"/>
    <w:rsid w:val="009040CB"/>
    <w:rsid w:val="009040FC"/>
    <w:rsid w:val="0090439B"/>
    <w:rsid w:val="00904656"/>
    <w:rsid w:val="00904931"/>
    <w:rsid w:val="00904A75"/>
    <w:rsid w:val="00904C06"/>
    <w:rsid w:val="00904D50"/>
    <w:rsid w:val="00904D63"/>
    <w:rsid w:val="00904EF0"/>
    <w:rsid w:val="00904F91"/>
    <w:rsid w:val="0090505E"/>
    <w:rsid w:val="009050ED"/>
    <w:rsid w:val="0090526E"/>
    <w:rsid w:val="009052E0"/>
    <w:rsid w:val="00905328"/>
    <w:rsid w:val="0090537F"/>
    <w:rsid w:val="0090562B"/>
    <w:rsid w:val="00905716"/>
    <w:rsid w:val="00905AAE"/>
    <w:rsid w:val="00905C07"/>
    <w:rsid w:val="009060CF"/>
    <w:rsid w:val="00906366"/>
    <w:rsid w:val="00906434"/>
    <w:rsid w:val="009064C6"/>
    <w:rsid w:val="00906784"/>
    <w:rsid w:val="00906798"/>
    <w:rsid w:val="0090699E"/>
    <w:rsid w:val="00906DE9"/>
    <w:rsid w:val="00907021"/>
    <w:rsid w:val="009071AF"/>
    <w:rsid w:val="00907365"/>
    <w:rsid w:val="009074E1"/>
    <w:rsid w:val="00907580"/>
    <w:rsid w:val="009075B1"/>
    <w:rsid w:val="009076F5"/>
    <w:rsid w:val="00907835"/>
    <w:rsid w:val="009079E6"/>
    <w:rsid w:val="00907A80"/>
    <w:rsid w:val="00907ABB"/>
    <w:rsid w:val="00907C54"/>
    <w:rsid w:val="00907E59"/>
    <w:rsid w:val="00907E8C"/>
    <w:rsid w:val="00910559"/>
    <w:rsid w:val="009107CA"/>
    <w:rsid w:val="00910A72"/>
    <w:rsid w:val="00910A92"/>
    <w:rsid w:val="00910C36"/>
    <w:rsid w:val="00910C8F"/>
    <w:rsid w:val="00910DB9"/>
    <w:rsid w:val="00910E47"/>
    <w:rsid w:val="0091114A"/>
    <w:rsid w:val="00911180"/>
    <w:rsid w:val="009112B3"/>
    <w:rsid w:val="00911755"/>
    <w:rsid w:val="009117A1"/>
    <w:rsid w:val="00911986"/>
    <w:rsid w:val="00911C79"/>
    <w:rsid w:val="00911D60"/>
    <w:rsid w:val="00911D65"/>
    <w:rsid w:val="00911D7F"/>
    <w:rsid w:val="00911FED"/>
    <w:rsid w:val="0091201A"/>
    <w:rsid w:val="00912038"/>
    <w:rsid w:val="00912148"/>
    <w:rsid w:val="00912358"/>
    <w:rsid w:val="00912366"/>
    <w:rsid w:val="0091272E"/>
    <w:rsid w:val="0091286A"/>
    <w:rsid w:val="009129B9"/>
    <w:rsid w:val="00912C29"/>
    <w:rsid w:val="00912E3A"/>
    <w:rsid w:val="00912ED1"/>
    <w:rsid w:val="009133CE"/>
    <w:rsid w:val="00913796"/>
    <w:rsid w:val="0091382E"/>
    <w:rsid w:val="0091397A"/>
    <w:rsid w:val="00913B3D"/>
    <w:rsid w:val="00913B68"/>
    <w:rsid w:val="00913C87"/>
    <w:rsid w:val="00913E67"/>
    <w:rsid w:val="0091435A"/>
    <w:rsid w:val="00914404"/>
    <w:rsid w:val="009144EA"/>
    <w:rsid w:val="0091456C"/>
    <w:rsid w:val="00914759"/>
    <w:rsid w:val="00914976"/>
    <w:rsid w:val="009149DF"/>
    <w:rsid w:val="00914B6A"/>
    <w:rsid w:val="00914E5E"/>
    <w:rsid w:val="00914E7A"/>
    <w:rsid w:val="0091514B"/>
    <w:rsid w:val="009155A5"/>
    <w:rsid w:val="00915769"/>
    <w:rsid w:val="00916087"/>
    <w:rsid w:val="009161DF"/>
    <w:rsid w:val="00916384"/>
    <w:rsid w:val="0091679F"/>
    <w:rsid w:val="00916947"/>
    <w:rsid w:val="00916A1A"/>
    <w:rsid w:val="00916A79"/>
    <w:rsid w:val="00916B2B"/>
    <w:rsid w:val="00916BE5"/>
    <w:rsid w:val="009170DC"/>
    <w:rsid w:val="0091717F"/>
    <w:rsid w:val="009171FF"/>
    <w:rsid w:val="00917293"/>
    <w:rsid w:val="00917533"/>
    <w:rsid w:val="00917704"/>
    <w:rsid w:val="00917724"/>
    <w:rsid w:val="00917A1A"/>
    <w:rsid w:val="00917ABE"/>
    <w:rsid w:val="00917B16"/>
    <w:rsid w:val="00920255"/>
    <w:rsid w:val="009202F7"/>
    <w:rsid w:val="0092078A"/>
    <w:rsid w:val="00920A64"/>
    <w:rsid w:val="00920B82"/>
    <w:rsid w:val="00920C42"/>
    <w:rsid w:val="00920F14"/>
    <w:rsid w:val="0092101F"/>
    <w:rsid w:val="0092134C"/>
    <w:rsid w:val="00921401"/>
    <w:rsid w:val="00921404"/>
    <w:rsid w:val="0092157F"/>
    <w:rsid w:val="009215E1"/>
    <w:rsid w:val="00921600"/>
    <w:rsid w:val="009219C4"/>
    <w:rsid w:val="00921A94"/>
    <w:rsid w:val="00921BE9"/>
    <w:rsid w:val="00921EA1"/>
    <w:rsid w:val="009221F4"/>
    <w:rsid w:val="009223B2"/>
    <w:rsid w:val="009223D0"/>
    <w:rsid w:val="00922584"/>
    <w:rsid w:val="00922870"/>
    <w:rsid w:val="00922A70"/>
    <w:rsid w:val="00922BAE"/>
    <w:rsid w:val="00922E75"/>
    <w:rsid w:val="0092310C"/>
    <w:rsid w:val="0092324A"/>
    <w:rsid w:val="00923266"/>
    <w:rsid w:val="00923301"/>
    <w:rsid w:val="009233E2"/>
    <w:rsid w:val="009233F7"/>
    <w:rsid w:val="00923610"/>
    <w:rsid w:val="00923679"/>
    <w:rsid w:val="00923741"/>
    <w:rsid w:val="00923781"/>
    <w:rsid w:val="009237D8"/>
    <w:rsid w:val="0092384A"/>
    <w:rsid w:val="00923E03"/>
    <w:rsid w:val="00923F51"/>
    <w:rsid w:val="009240F6"/>
    <w:rsid w:val="00924189"/>
    <w:rsid w:val="00924197"/>
    <w:rsid w:val="00924329"/>
    <w:rsid w:val="009244F2"/>
    <w:rsid w:val="009246CD"/>
    <w:rsid w:val="00924937"/>
    <w:rsid w:val="00924AB9"/>
    <w:rsid w:val="00924AC9"/>
    <w:rsid w:val="00924ADD"/>
    <w:rsid w:val="00924B75"/>
    <w:rsid w:val="00924C63"/>
    <w:rsid w:val="00924DDE"/>
    <w:rsid w:val="00925356"/>
    <w:rsid w:val="00925BDA"/>
    <w:rsid w:val="00925C61"/>
    <w:rsid w:val="00926056"/>
    <w:rsid w:val="00926064"/>
    <w:rsid w:val="00926208"/>
    <w:rsid w:val="00926321"/>
    <w:rsid w:val="00926639"/>
    <w:rsid w:val="00926646"/>
    <w:rsid w:val="00926664"/>
    <w:rsid w:val="009266CB"/>
    <w:rsid w:val="0092698C"/>
    <w:rsid w:val="00926A65"/>
    <w:rsid w:val="00926C26"/>
    <w:rsid w:val="00926D49"/>
    <w:rsid w:val="00926F3C"/>
    <w:rsid w:val="0092700C"/>
    <w:rsid w:val="00927264"/>
    <w:rsid w:val="009275E1"/>
    <w:rsid w:val="0092769D"/>
    <w:rsid w:val="00927709"/>
    <w:rsid w:val="00927750"/>
    <w:rsid w:val="0092781E"/>
    <w:rsid w:val="00927966"/>
    <w:rsid w:val="00927A3E"/>
    <w:rsid w:val="00927D88"/>
    <w:rsid w:val="00927F70"/>
    <w:rsid w:val="009304B3"/>
    <w:rsid w:val="009304DB"/>
    <w:rsid w:val="009304FD"/>
    <w:rsid w:val="0093094E"/>
    <w:rsid w:val="00930BE2"/>
    <w:rsid w:val="00930D85"/>
    <w:rsid w:val="009311CF"/>
    <w:rsid w:val="009314C4"/>
    <w:rsid w:val="009316EC"/>
    <w:rsid w:val="00931758"/>
    <w:rsid w:val="009317C2"/>
    <w:rsid w:val="009317D2"/>
    <w:rsid w:val="0093199E"/>
    <w:rsid w:val="009319DF"/>
    <w:rsid w:val="00931D17"/>
    <w:rsid w:val="009322CD"/>
    <w:rsid w:val="00932357"/>
    <w:rsid w:val="009323CF"/>
    <w:rsid w:val="009323E8"/>
    <w:rsid w:val="0093256A"/>
    <w:rsid w:val="009326C1"/>
    <w:rsid w:val="00932A9E"/>
    <w:rsid w:val="00932BF1"/>
    <w:rsid w:val="00932D33"/>
    <w:rsid w:val="00932FF8"/>
    <w:rsid w:val="00933298"/>
    <w:rsid w:val="009334CB"/>
    <w:rsid w:val="009336ED"/>
    <w:rsid w:val="009336F0"/>
    <w:rsid w:val="00933720"/>
    <w:rsid w:val="009339D8"/>
    <w:rsid w:val="00933A1C"/>
    <w:rsid w:val="00933A32"/>
    <w:rsid w:val="00933AFA"/>
    <w:rsid w:val="00933BE1"/>
    <w:rsid w:val="00933CC5"/>
    <w:rsid w:val="00933D74"/>
    <w:rsid w:val="00933EB7"/>
    <w:rsid w:val="009342B4"/>
    <w:rsid w:val="009345E0"/>
    <w:rsid w:val="009349C4"/>
    <w:rsid w:val="009349CC"/>
    <w:rsid w:val="00934ABA"/>
    <w:rsid w:val="00934C49"/>
    <w:rsid w:val="009351B0"/>
    <w:rsid w:val="0093524A"/>
    <w:rsid w:val="009357B2"/>
    <w:rsid w:val="009358F1"/>
    <w:rsid w:val="00935B4F"/>
    <w:rsid w:val="00935D3D"/>
    <w:rsid w:val="009363BB"/>
    <w:rsid w:val="00936A82"/>
    <w:rsid w:val="00936B5C"/>
    <w:rsid w:val="00936CED"/>
    <w:rsid w:val="00936FDF"/>
    <w:rsid w:val="009371AD"/>
    <w:rsid w:val="00937227"/>
    <w:rsid w:val="0093775F"/>
    <w:rsid w:val="00937774"/>
    <w:rsid w:val="00937A63"/>
    <w:rsid w:val="00937AB6"/>
    <w:rsid w:val="00937C08"/>
    <w:rsid w:val="00937E33"/>
    <w:rsid w:val="00937E8E"/>
    <w:rsid w:val="00937EC4"/>
    <w:rsid w:val="00940098"/>
    <w:rsid w:val="009400FC"/>
    <w:rsid w:val="009401A3"/>
    <w:rsid w:val="00940305"/>
    <w:rsid w:val="00940537"/>
    <w:rsid w:val="0094061C"/>
    <w:rsid w:val="00940664"/>
    <w:rsid w:val="009408D4"/>
    <w:rsid w:val="00940B6A"/>
    <w:rsid w:val="00940D83"/>
    <w:rsid w:val="00940DBC"/>
    <w:rsid w:val="00940E39"/>
    <w:rsid w:val="00941201"/>
    <w:rsid w:val="00941380"/>
    <w:rsid w:val="009413FE"/>
    <w:rsid w:val="0094145A"/>
    <w:rsid w:val="00941476"/>
    <w:rsid w:val="009414AC"/>
    <w:rsid w:val="0094167C"/>
    <w:rsid w:val="00941805"/>
    <w:rsid w:val="00941D63"/>
    <w:rsid w:val="00941E13"/>
    <w:rsid w:val="009420D4"/>
    <w:rsid w:val="00942289"/>
    <w:rsid w:val="009426D4"/>
    <w:rsid w:val="0094276E"/>
    <w:rsid w:val="00942CA2"/>
    <w:rsid w:val="00942CB6"/>
    <w:rsid w:val="00942ECB"/>
    <w:rsid w:val="00942ED4"/>
    <w:rsid w:val="0094311C"/>
    <w:rsid w:val="0094363D"/>
    <w:rsid w:val="00943657"/>
    <w:rsid w:val="00943BB3"/>
    <w:rsid w:val="00943C17"/>
    <w:rsid w:val="00943C75"/>
    <w:rsid w:val="00943DE0"/>
    <w:rsid w:val="00943F82"/>
    <w:rsid w:val="0094409B"/>
    <w:rsid w:val="009446F8"/>
    <w:rsid w:val="00944C09"/>
    <w:rsid w:val="0094504C"/>
    <w:rsid w:val="00945145"/>
    <w:rsid w:val="00945201"/>
    <w:rsid w:val="009453E9"/>
    <w:rsid w:val="009454EA"/>
    <w:rsid w:val="00945711"/>
    <w:rsid w:val="0094575B"/>
    <w:rsid w:val="009457E1"/>
    <w:rsid w:val="00945B24"/>
    <w:rsid w:val="00945BEF"/>
    <w:rsid w:val="00945EE2"/>
    <w:rsid w:val="0094606D"/>
    <w:rsid w:val="0094613A"/>
    <w:rsid w:val="009461D7"/>
    <w:rsid w:val="0094649F"/>
    <w:rsid w:val="009464D1"/>
    <w:rsid w:val="0094672E"/>
    <w:rsid w:val="00946878"/>
    <w:rsid w:val="009468ED"/>
    <w:rsid w:val="00946A36"/>
    <w:rsid w:val="00946AB4"/>
    <w:rsid w:val="00946C93"/>
    <w:rsid w:val="00946FC5"/>
    <w:rsid w:val="00946FF3"/>
    <w:rsid w:val="00947068"/>
    <w:rsid w:val="00947417"/>
    <w:rsid w:val="0094748D"/>
    <w:rsid w:val="00947495"/>
    <w:rsid w:val="009474C8"/>
    <w:rsid w:val="0094770A"/>
    <w:rsid w:val="0094771A"/>
    <w:rsid w:val="00947757"/>
    <w:rsid w:val="0094797D"/>
    <w:rsid w:val="00947C24"/>
    <w:rsid w:val="00947C82"/>
    <w:rsid w:val="00947C94"/>
    <w:rsid w:val="00950386"/>
    <w:rsid w:val="009503CB"/>
    <w:rsid w:val="009505E0"/>
    <w:rsid w:val="00950838"/>
    <w:rsid w:val="00950AEC"/>
    <w:rsid w:val="00950C2E"/>
    <w:rsid w:val="00950D6C"/>
    <w:rsid w:val="00950D85"/>
    <w:rsid w:val="009511C7"/>
    <w:rsid w:val="0095120F"/>
    <w:rsid w:val="00951BF5"/>
    <w:rsid w:val="00951C6B"/>
    <w:rsid w:val="009521ED"/>
    <w:rsid w:val="0095258A"/>
    <w:rsid w:val="00952592"/>
    <w:rsid w:val="00952A72"/>
    <w:rsid w:val="00952C63"/>
    <w:rsid w:val="00952DE7"/>
    <w:rsid w:val="00953101"/>
    <w:rsid w:val="0095322D"/>
    <w:rsid w:val="0095350B"/>
    <w:rsid w:val="00953586"/>
    <w:rsid w:val="00953CA7"/>
    <w:rsid w:val="00953D49"/>
    <w:rsid w:val="0095409A"/>
    <w:rsid w:val="009540E6"/>
    <w:rsid w:val="0095418B"/>
    <w:rsid w:val="0095420C"/>
    <w:rsid w:val="009544C7"/>
    <w:rsid w:val="009544E1"/>
    <w:rsid w:val="009546C9"/>
    <w:rsid w:val="0095472D"/>
    <w:rsid w:val="009547D9"/>
    <w:rsid w:val="00954866"/>
    <w:rsid w:val="00954900"/>
    <w:rsid w:val="00954BEC"/>
    <w:rsid w:val="00954C0C"/>
    <w:rsid w:val="00954C86"/>
    <w:rsid w:val="00954D2F"/>
    <w:rsid w:val="00954DA6"/>
    <w:rsid w:val="00954FAA"/>
    <w:rsid w:val="00954FBD"/>
    <w:rsid w:val="00955206"/>
    <w:rsid w:val="0095524C"/>
    <w:rsid w:val="009555F8"/>
    <w:rsid w:val="00955824"/>
    <w:rsid w:val="00955A4B"/>
    <w:rsid w:val="00955EC1"/>
    <w:rsid w:val="00955FD1"/>
    <w:rsid w:val="0095622B"/>
    <w:rsid w:val="009562A8"/>
    <w:rsid w:val="00956ABB"/>
    <w:rsid w:val="00956FD8"/>
    <w:rsid w:val="00957153"/>
    <w:rsid w:val="009575AE"/>
    <w:rsid w:val="00957718"/>
    <w:rsid w:val="0095774A"/>
    <w:rsid w:val="00957BDA"/>
    <w:rsid w:val="00957F8C"/>
    <w:rsid w:val="00960025"/>
    <w:rsid w:val="00960057"/>
    <w:rsid w:val="00960252"/>
    <w:rsid w:val="009602FB"/>
    <w:rsid w:val="0096038A"/>
    <w:rsid w:val="0096041C"/>
    <w:rsid w:val="009607D9"/>
    <w:rsid w:val="009609F9"/>
    <w:rsid w:val="00960AD4"/>
    <w:rsid w:val="00960D6B"/>
    <w:rsid w:val="00960DAF"/>
    <w:rsid w:val="00960F1C"/>
    <w:rsid w:val="0096121A"/>
    <w:rsid w:val="00961352"/>
    <w:rsid w:val="009614C3"/>
    <w:rsid w:val="009616FD"/>
    <w:rsid w:val="00961925"/>
    <w:rsid w:val="00961DBA"/>
    <w:rsid w:val="00961EA4"/>
    <w:rsid w:val="00961EFC"/>
    <w:rsid w:val="0096275F"/>
    <w:rsid w:val="00962800"/>
    <w:rsid w:val="009629BB"/>
    <w:rsid w:val="00962C62"/>
    <w:rsid w:val="00962C78"/>
    <w:rsid w:val="00962CF5"/>
    <w:rsid w:val="00962F0D"/>
    <w:rsid w:val="00962FE8"/>
    <w:rsid w:val="00963035"/>
    <w:rsid w:val="00963064"/>
    <w:rsid w:val="009631A7"/>
    <w:rsid w:val="00963219"/>
    <w:rsid w:val="00963401"/>
    <w:rsid w:val="009637D4"/>
    <w:rsid w:val="009638F4"/>
    <w:rsid w:val="00963DDF"/>
    <w:rsid w:val="009640F8"/>
    <w:rsid w:val="00964219"/>
    <w:rsid w:val="00964703"/>
    <w:rsid w:val="00964706"/>
    <w:rsid w:val="00964B17"/>
    <w:rsid w:val="00964EE4"/>
    <w:rsid w:val="00964F32"/>
    <w:rsid w:val="00965114"/>
    <w:rsid w:val="00965695"/>
    <w:rsid w:val="00965705"/>
    <w:rsid w:val="009657FB"/>
    <w:rsid w:val="009658C3"/>
    <w:rsid w:val="00965A64"/>
    <w:rsid w:val="009662E8"/>
    <w:rsid w:val="009665FC"/>
    <w:rsid w:val="00966FCA"/>
    <w:rsid w:val="00967072"/>
    <w:rsid w:val="00967320"/>
    <w:rsid w:val="00967348"/>
    <w:rsid w:val="00967B57"/>
    <w:rsid w:val="00967BAD"/>
    <w:rsid w:val="00967CE9"/>
    <w:rsid w:val="00967CF6"/>
    <w:rsid w:val="00970252"/>
    <w:rsid w:val="0097037B"/>
    <w:rsid w:val="00970599"/>
    <w:rsid w:val="009707E8"/>
    <w:rsid w:val="00970A43"/>
    <w:rsid w:val="00970BE0"/>
    <w:rsid w:val="00970D6A"/>
    <w:rsid w:val="00970DD4"/>
    <w:rsid w:val="00970EAF"/>
    <w:rsid w:val="00971011"/>
    <w:rsid w:val="00971404"/>
    <w:rsid w:val="009718E0"/>
    <w:rsid w:val="0097193D"/>
    <w:rsid w:val="0097204A"/>
    <w:rsid w:val="0097216C"/>
    <w:rsid w:val="009726B7"/>
    <w:rsid w:val="009727CA"/>
    <w:rsid w:val="00972820"/>
    <w:rsid w:val="009728BA"/>
    <w:rsid w:val="009728CD"/>
    <w:rsid w:val="00972A32"/>
    <w:rsid w:val="00973530"/>
    <w:rsid w:val="009735E1"/>
    <w:rsid w:val="0097393B"/>
    <w:rsid w:val="00973A55"/>
    <w:rsid w:val="00973A76"/>
    <w:rsid w:val="00973F57"/>
    <w:rsid w:val="00974055"/>
    <w:rsid w:val="00974123"/>
    <w:rsid w:val="009742C5"/>
    <w:rsid w:val="009743D2"/>
    <w:rsid w:val="00974490"/>
    <w:rsid w:val="00974957"/>
    <w:rsid w:val="00974977"/>
    <w:rsid w:val="00974C45"/>
    <w:rsid w:val="00974CBA"/>
    <w:rsid w:val="00974DCA"/>
    <w:rsid w:val="009750B6"/>
    <w:rsid w:val="0097516E"/>
    <w:rsid w:val="00975566"/>
    <w:rsid w:val="0097566A"/>
    <w:rsid w:val="00975727"/>
    <w:rsid w:val="00975753"/>
    <w:rsid w:val="00975B10"/>
    <w:rsid w:val="00975DBC"/>
    <w:rsid w:val="00975DE7"/>
    <w:rsid w:val="009762E9"/>
    <w:rsid w:val="00976340"/>
    <w:rsid w:val="00976863"/>
    <w:rsid w:val="0097689C"/>
    <w:rsid w:val="009769AC"/>
    <w:rsid w:val="00976C02"/>
    <w:rsid w:val="00976C50"/>
    <w:rsid w:val="00976E10"/>
    <w:rsid w:val="00976F31"/>
    <w:rsid w:val="00976F8A"/>
    <w:rsid w:val="0097701C"/>
    <w:rsid w:val="009771F5"/>
    <w:rsid w:val="009772C2"/>
    <w:rsid w:val="009772F7"/>
    <w:rsid w:val="0097753C"/>
    <w:rsid w:val="00977639"/>
    <w:rsid w:val="00977709"/>
    <w:rsid w:val="00977DDB"/>
    <w:rsid w:val="00977DE0"/>
    <w:rsid w:val="009801E2"/>
    <w:rsid w:val="00980417"/>
    <w:rsid w:val="009804B1"/>
    <w:rsid w:val="0098058E"/>
    <w:rsid w:val="009806CC"/>
    <w:rsid w:val="009807F8"/>
    <w:rsid w:val="00980A04"/>
    <w:rsid w:val="00980BD4"/>
    <w:rsid w:val="00980E53"/>
    <w:rsid w:val="00980E6A"/>
    <w:rsid w:val="00980F63"/>
    <w:rsid w:val="0098115B"/>
    <w:rsid w:val="009813F0"/>
    <w:rsid w:val="009816EE"/>
    <w:rsid w:val="00981E7E"/>
    <w:rsid w:val="0098200D"/>
    <w:rsid w:val="0098204F"/>
    <w:rsid w:val="009823B6"/>
    <w:rsid w:val="00982726"/>
    <w:rsid w:val="00982806"/>
    <w:rsid w:val="00982ADB"/>
    <w:rsid w:val="00982E62"/>
    <w:rsid w:val="00983025"/>
    <w:rsid w:val="00983074"/>
    <w:rsid w:val="009830E0"/>
    <w:rsid w:val="009831B4"/>
    <w:rsid w:val="0098321E"/>
    <w:rsid w:val="0098322C"/>
    <w:rsid w:val="00983696"/>
    <w:rsid w:val="00983721"/>
    <w:rsid w:val="0098389C"/>
    <w:rsid w:val="009838FB"/>
    <w:rsid w:val="0098392C"/>
    <w:rsid w:val="00983AD3"/>
    <w:rsid w:val="00983F2A"/>
    <w:rsid w:val="00983F38"/>
    <w:rsid w:val="0098483C"/>
    <w:rsid w:val="00984985"/>
    <w:rsid w:val="00984A38"/>
    <w:rsid w:val="00984E56"/>
    <w:rsid w:val="0098514C"/>
    <w:rsid w:val="00985169"/>
    <w:rsid w:val="0098518A"/>
    <w:rsid w:val="009853AE"/>
    <w:rsid w:val="009853FB"/>
    <w:rsid w:val="00985BEB"/>
    <w:rsid w:val="00985C70"/>
    <w:rsid w:val="00985CA9"/>
    <w:rsid w:val="00985DFE"/>
    <w:rsid w:val="00985FA3"/>
    <w:rsid w:val="00986068"/>
    <w:rsid w:val="009860DE"/>
    <w:rsid w:val="009861C9"/>
    <w:rsid w:val="00986504"/>
    <w:rsid w:val="009865D7"/>
    <w:rsid w:val="009870E9"/>
    <w:rsid w:val="00987201"/>
    <w:rsid w:val="00987297"/>
    <w:rsid w:val="009874AD"/>
    <w:rsid w:val="009878E7"/>
    <w:rsid w:val="009878EF"/>
    <w:rsid w:val="00987C0E"/>
    <w:rsid w:val="00987C46"/>
    <w:rsid w:val="00987C54"/>
    <w:rsid w:val="00987D76"/>
    <w:rsid w:val="00987EDD"/>
    <w:rsid w:val="00987F81"/>
    <w:rsid w:val="009901E3"/>
    <w:rsid w:val="00990374"/>
    <w:rsid w:val="00990470"/>
    <w:rsid w:val="009907B1"/>
    <w:rsid w:val="00990BA4"/>
    <w:rsid w:val="00990E19"/>
    <w:rsid w:val="00990EA8"/>
    <w:rsid w:val="00990F14"/>
    <w:rsid w:val="00991138"/>
    <w:rsid w:val="00991544"/>
    <w:rsid w:val="009915AB"/>
    <w:rsid w:val="0099170A"/>
    <w:rsid w:val="009917A5"/>
    <w:rsid w:val="00991925"/>
    <w:rsid w:val="00991C1B"/>
    <w:rsid w:val="00991C5D"/>
    <w:rsid w:val="00991CE6"/>
    <w:rsid w:val="00991D15"/>
    <w:rsid w:val="00991D90"/>
    <w:rsid w:val="0099219A"/>
    <w:rsid w:val="0099232E"/>
    <w:rsid w:val="009923FF"/>
    <w:rsid w:val="009925D9"/>
    <w:rsid w:val="009926EF"/>
    <w:rsid w:val="0099282C"/>
    <w:rsid w:val="00992A81"/>
    <w:rsid w:val="00992C9F"/>
    <w:rsid w:val="00992D8F"/>
    <w:rsid w:val="009930CE"/>
    <w:rsid w:val="00993132"/>
    <w:rsid w:val="00993238"/>
    <w:rsid w:val="0099330B"/>
    <w:rsid w:val="00993357"/>
    <w:rsid w:val="009937FC"/>
    <w:rsid w:val="00993C34"/>
    <w:rsid w:val="0099423E"/>
    <w:rsid w:val="00994346"/>
    <w:rsid w:val="009945C7"/>
    <w:rsid w:val="00994A3C"/>
    <w:rsid w:val="00994B64"/>
    <w:rsid w:val="00994BEE"/>
    <w:rsid w:val="00994D49"/>
    <w:rsid w:val="00994ED9"/>
    <w:rsid w:val="009950A6"/>
    <w:rsid w:val="00995477"/>
    <w:rsid w:val="00995583"/>
    <w:rsid w:val="0099565F"/>
    <w:rsid w:val="00995680"/>
    <w:rsid w:val="0099568A"/>
    <w:rsid w:val="009956FA"/>
    <w:rsid w:val="009957C4"/>
    <w:rsid w:val="00995981"/>
    <w:rsid w:val="009959DE"/>
    <w:rsid w:val="009959F0"/>
    <w:rsid w:val="00995CA9"/>
    <w:rsid w:val="00995D55"/>
    <w:rsid w:val="00995D56"/>
    <w:rsid w:val="00995F52"/>
    <w:rsid w:val="00995F89"/>
    <w:rsid w:val="009960C7"/>
    <w:rsid w:val="0099641C"/>
    <w:rsid w:val="00996449"/>
    <w:rsid w:val="009966DA"/>
    <w:rsid w:val="0099691A"/>
    <w:rsid w:val="00996A07"/>
    <w:rsid w:val="00996C25"/>
    <w:rsid w:val="00996C80"/>
    <w:rsid w:val="00996DFA"/>
    <w:rsid w:val="00996EEC"/>
    <w:rsid w:val="009971CA"/>
    <w:rsid w:val="009974A5"/>
    <w:rsid w:val="00997511"/>
    <w:rsid w:val="0099753D"/>
    <w:rsid w:val="009976D5"/>
    <w:rsid w:val="00997948"/>
    <w:rsid w:val="00997AA9"/>
    <w:rsid w:val="00997AF3"/>
    <w:rsid w:val="00997E98"/>
    <w:rsid w:val="00997F5A"/>
    <w:rsid w:val="009A02BC"/>
    <w:rsid w:val="009A03B8"/>
    <w:rsid w:val="009A0405"/>
    <w:rsid w:val="009A04E4"/>
    <w:rsid w:val="009A05BC"/>
    <w:rsid w:val="009A0B08"/>
    <w:rsid w:val="009A0D84"/>
    <w:rsid w:val="009A0EAE"/>
    <w:rsid w:val="009A1292"/>
    <w:rsid w:val="009A1450"/>
    <w:rsid w:val="009A1461"/>
    <w:rsid w:val="009A14F5"/>
    <w:rsid w:val="009A176E"/>
    <w:rsid w:val="009A19C5"/>
    <w:rsid w:val="009A19E0"/>
    <w:rsid w:val="009A1DD5"/>
    <w:rsid w:val="009A1F11"/>
    <w:rsid w:val="009A1FFE"/>
    <w:rsid w:val="009A21E3"/>
    <w:rsid w:val="009A2370"/>
    <w:rsid w:val="009A256E"/>
    <w:rsid w:val="009A26E5"/>
    <w:rsid w:val="009A274D"/>
    <w:rsid w:val="009A2792"/>
    <w:rsid w:val="009A2916"/>
    <w:rsid w:val="009A2E40"/>
    <w:rsid w:val="009A2F31"/>
    <w:rsid w:val="009A2FD2"/>
    <w:rsid w:val="009A32AF"/>
    <w:rsid w:val="009A34AA"/>
    <w:rsid w:val="009A3514"/>
    <w:rsid w:val="009A368E"/>
    <w:rsid w:val="009A3772"/>
    <w:rsid w:val="009A3B80"/>
    <w:rsid w:val="009A4018"/>
    <w:rsid w:val="009A4585"/>
    <w:rsid w:val="009A4669"/>
    <w:rsid w:val="009A469B"/>
    <w:rsid w:val="009A48C1"/>
    <w:rsid w:val="009A4946"/>
    <w:rsid w:val="009A4979"/>
    <w:rsid w:val="009A4DE1"/>
    <w:rsid w:val="009A4EBD"/>
    <w:rsid w:val="009A500D"/>
    <w:rsid w:val="009A5068"/>
    <w:rsid w:val="009A50C0"/>
    <w:rsid w:val="009A5213"/>
    <w:rsid w:val="009A5572"/>
    <w:rsid w:val="009A590C"/>
    <w:rsid w:val="009A5A8C"/>
    <w:rsid w:val="009A5A91"/>
    <w:rsid w:val="009A5F6F"/>
    <w:rsid w:val="009A5FCE"/>
    <w:rsid w:val="009A600F"/>
    <w:rsid w:val="009A6092"/>
    <w:rsid w:val="009A63D0"/>
    <w:rsid w:val="009A6A88"/>
    <w:rsid w:val="009A6AF3"/>
    <w:rsid w:val="009A6C3E"/>
    <w:rsid w:val="009A6C70"/>
    <w:rsid w:val="009A6D04"/>
    <w:rsid w:val="009A6EA2"/>
    <w:rsid w:val="009A70A0"/>
    <w:rsid w:val="009A729D"/>
    <w:rsid w:val="009A72D1"/>
    <w:rsid w:val="009A7399"/>
    <w:rsid w:val="009A775D"/>
    <w:rsid w:val="009A7820"/>
    <w:rsid w:val="009A785E"/>
    <w:rsid w:val="009A7A68"/>
    <w:rsid w:val="009A7BAE"/>
    <w:rsid w:val="009A7D3D"/>
    <w:rsid w:val="009A7DC7"/>
    <w:rsid w:val="009A7EE8"/>
    <w:rsid w:val="009B00E4"/>
    <w:rsid w:val="009B032C"/>
    <w:rsid w:val="009B052B"/>
    <w:rsid w:val="009B0761"/>
    <w:rsid w:val="009B0816"/>
    <w:rsid w:val="009B0908"/>
    <w:rsid w:val="009B09F7"/>
    <w:rsid w:val="009B0C31"/>
    <w:rsid w:val="009B0EF0"/>
    <w:rsid w:val="009B0EF6"/>
    <w:rsid w:val="009B124E"/>
    <w:rsid w:val="009B1435"/>
    <w:rsid w:val="009B165C"/>
    <w:rsid w:val="009B19DB"/>
    <w:rsid w:val="009B19E6"/>
    <w:rsid w:val="009B1BD6"/>
    <w:rsid w:val="009B1CE4"/>
    <w:rsid w:val="009B1DD2"/>
    <w:rsid w:val="009B1FA9"/>
    <w:rsid w:val="009B216A"/>
    <w:rsid w:val="009B24F1"/>
    <w:rsid w:val="009B274C"/>
    <w:rsid w:val="009B2BF4"/>
    <w:rsid w:val="009B2C86"/>
    <w:rsid w:val="009B2D2D"/>
    <w:rsid w:val="009B3271"/>
    <w:rsid w:val="009B335A"/>
    <w:rsid w:val="009B35EC"/>
    <w:rsid w:val="009B38DE"/>
    <w:rsid w:val="009B3C06"/>
    <w:rsid w:val="009B3E8F"/>
    <w:rsid w:val="009B3F73"/>
    <w:rsid w:val="009B40FB"/>
    <w:rsid w:val="009B4116"/>
    <w:rsid w:val="009B41C8"/>
    <w:rsid w:val="009B425E"/>
    <w:rsid w:val="009B429D"/>
    <w:rsid w:val="009B44DA"/>
    <w:rsid w:val="009B4616"/>
    <w:rsid w:val="009B4A8E"/>
    <w:rsid w:val="009B4ABB"/>
    <w:rsid w:val="009B4B56"/>
    <w:rsid w:val="009B4DA4"/>
    <w:rsid w:val="009B4F67"/>
    <w:rsid w:val="009B5052"/>
    <w:rsid w:val="009B50B0"/>
    <w:rsid w:val="009B52ED"/>
    <w:rsid w:val="009B558C"/>
    <w:rsid w:val="009B572C"/>
    <w:rsid w:val="009B5741"/>
    <w:rsid w:val="009B5866"/>
    <w:rsid w:val="009B594C"/>
    <w:rsid w:val="009B59F9"/>
    <w:rsid w:val="009B5D7D"/>
    <w:rsid w:val="009B62E4"/>
    <w:rsid w:val="009B63FD"/>
    <w:rsid w:val="009B6406"/>
    <w:rsid w:val="009B65F3"/>
    <w:rsid w:val="009B6603"/>
    <w:rsid w:val="009B684B"/>
    <w:rsid w:val="009B6A80"/>
    <w:rsid w:val="009B6C84"/>
    <w:rsid w:val="009B6DB2"/>
    <w:rsid w:val="009B6EB5"/>
    <w:rsid w:val="009B6F2B"/>
    <w:rsid w:val="009B732F"/>
    <w:rsid w:val="009B73DC"/>
    <w:rsid w:val="009B7487"/>
    <w:rsid w:val="009B765B"/>
    <w:rsid w:val="009B79B7"/>
    <w:rsid w:val="009B79D4"/>
    <w:rsid w:val="009B7B17"/>
    <w:rsid w:val="009B7E2E"/>
    <w:rsid w:val="009B7F29"/>
    <w:rsid w:val="009B7FE6"/>
    <w:rsid w:val="009C0139"/>
    <w:rsid w:val="009C039E"/>
    <w:rsid w:val="009C0515"/>
    <w:rsid w:val="009C063C"/>
    <w:rsid w:val="009C06D2"/>
    <w:rsid w:val="009C0A14"/>
    <w:rsid w:val="009C0BC6"/>
    <w:rsid w:val="009C0BFA"/>
    <w:rsid w:val="009C0C33"/>
    <w:rsid w:val="009C0E81"/>
    <w:rsid w:val="009C128B"/>
    <w:rsid w:val="009C1423"/>
    <w:rsid w:val="009C14E8"/>
    <w:rsid w:val="009C1545"/>
    <w:rsid w:val="009C15DF"/>
    <w:rsid w:val="009C1F59"/>
    <w:rsid w:val="009C2029"/>
    <w:rsid w:val="009C204E"/>
    <w:rsid w:val="009C2085"/>
    <w:rsid w:val="009C24FE"/>
    <w:rsid w:val="009C257D"/>
    <w:rsid w:val="009C2800"/>
    <w:rsid w:val="009C2C4D"/>
    <w:rsid w:val="009C2CD1"/>
    <w:rsid w:val="009C2E9C"/>
    <w:rsid w:val="009C2EAD"/>
    <w:rsid w:val="009C31C1"/>
    <w:rsid w:val="009C337B"/>
    <w:rsid w:val="009C33CA"/>
    <w:rsid w:val="009C353E"/>
    <w:rsid w:val="009C354E"/>
    <w:rsid w:val="009C35FC"/>
    <w:rsid w:val="009C36EE"/>
    <w:rsid w:val="009C392D"/>
    <w:rsid w:val="009C3B1E"/>
    <w:rsid w:val="009C41FA"/>
    <w:rsid w:val="009C4461"/>
    <w:rsid w:val="009C4488"/>
    <w:rsid w:val="009C456E"/>
    <w:rsid w:val="009C4946"/>
    <w:rsid w:val="009C49AB"/>
    <w:rsid w:val="009C4AEE"/>
    <w:rsid w:val="009C4B78"/>
    <w:rsid w:val="009C4BE0"/>
    <w:rsid w:val="009C4CB4"/>
    <w:rsid w:val="009C4F26"/>
    <w:rsid w:val="009C4FB3"/>
    <w:rsid w:val="009C5195"/>
    <w:rsid w:val="009C53B9"/>
    <w:rsid w:val="009C53CF"/>
    <w:rsid w:val="009C54BB"/>
    <w:rsid w:val="009C56F4"/>
    <w:rsid w:val="009C57AA"/>
    <w:rsid w:val="009C58B7"/>
    <w:rsid w:val="009C5C78"/>
    <w:rsid w:val="009C5EAB"/>
    <w:rsid w:val="009C60B3"/>
    <w:rsid w:val="009C6121"/>
    <w:rsid w:val="009C615E"/>
    <w:rsid w:val="009C636C"/>
    <w:rsid w:val="009C67D6"/>
    <w:rsid w:val="009C6877"/>
    <w:rsid w:val="009C6A7E"/>
    <w:rsid w:val="009C6ABB"/>
    <w:rsid w:val="009C6DDB"/>
    <w:rsid w:val="009C6F79"/>
    <w:rsid w:val="009C6FEC"/>
    <w:rsid w:val="009C71A5"/>
    <w:rsid w:val="009C71B0"/>
    <w:rsid w:val="009C71C7"/>
    <w:rsid w:val="009C73BC"/>
    <w:rsid w:val="009C7452"/>
    <w:rsid w:val="009C7813"/>
    <w:rsid w:val="009C783F"/>
    <w:rsid w:val="009C7849"/>
    <w:rsid w:val="009C797B"/>
    <w:rsid w:val="009C79CC"/>
    <w:rsid w:val="009C7E47"/>
    <w:rsid w:val="009C7E9B"/>
    <w:rsid w:val="009D0404"/>
    <w:rsid w:val="009D0769"/>
    <w:rsid w:val="009D08F7"/>
    <w:rsid w:val="009D0AAB"/>
    <w:rsid w:val="009D0B26"/>
    <w:rsid w:val="009D0BDB"/>
    <w:rsid w:val="009D0E4F"/>
    <w:rsid w:val="009D1238"/>
    <w:rsid w:val="009D1429"/>
    <w:rsid w:val="009D1454"/>
    <w:rsid w:val="009D180F"/>
    <w:rsid w:val="009D18AD"/>
    <w:rsid w:val="009D1998"/>
    <w:rsid w:val="009D1C22"/>
    <w:rsid w:val="009D1C65"/>
    <w:rsid w:val="009D1D1D"/>
    <w:rsid w:val="009D1F48"/>
    <w:rsid w:val="009D2082"/>
    <w:rsid w:val="009D20B4"/>
    <w:rsid w:val="009D2638"/>
    <w:rsid w:val="009D2689"/>
    <w:rsid w:val="009D2C83"/>
    <w:rsid w:val="009D2DD3"/>
    <w:rsid w:val="009D30C5"/>
    <w:rsid w:val="009D328D"/>
    <w:rsid w:val="009D329B"/>
    <w:rsid w:val="009D333A"/>
    <w:rsid w:val="009D3468"/>
    <w:rsid w:val="009D354D"/>
    <w:rsid w:val="009D3785"/>
    <w:rsid w:val="009D3AA4"/>
    <w:rsid w:val="009D40A0"/>
    <w:rsid w:val="009D41E7"/>
    <w:rsid w:val="009D43B6"/>
    <w:rsid w:val="009D4529"/>
    <w:rsid w:val="009D459C"/>
    <w:rsid w:val="009D46D7"/>
    <w:rsid w:val="009D475B"/>
    <w:rsid w:val="009D4A67"/>
    <w:rsid w:val="009D4A9D"/>
    <w:rsid w:val="009D4B51"/>
    <w:rsid w:val="009D4C63"/>
    <w:rsid w:val="009D4DD6"/>
    <w:rsid w:val="009D4E49"/>
    <w:rsid w:val="009D5197"/>
    <w:rsid w:val="009D54B7"/>
    <w:rsid w:val="009D550A"/>
    <w:rsid w:val="009D5ADD"/>
    <w:rsid w:val="009D5C7E"/>
    <w:rsid w:val="009D5E28"/>
    <w:rsid w:val="009D5EEC"/>
    <w:rsid w:val="009D5FC4"/>
    <w:rsid w:val="009D60A3"/>
    <w:rsid w:val="009D610D"/>
    <w:rsid w:val="009D63EE"/>
    <w:rsid w:val="009D64F4"/>
    <w:rsid w:val="009D660A"/>
    <w:rsid w:val="009D697A"/>
    <w:rsid w:val="009D6B7E"/>
    <w:rsid w:val="009D6BE7"/>
    <w:rsid w:val="009D6D77"/>
    <w:rsid w:val="009D6E20"/>
    <w:rsid w:val="009D6E48"/>
    <w:rsid w:val="009D709D"/>
    <w:rsid w:val="009D7395"/>
    <w:rsid w:val="009D74AD"/>
    <w:rsid w:val="009D781F"/>
    <w:rsid w:val="009D7B48"/>
    <w:rsid w:val="009D7D12"/>
    <w:rsid w:val="009D7E41"/>
    <w:rsid w:val="009D7FDB"/>
    <w:rsid w:val="009E0149"/>
    <w:rsid w:val="009E02EF"/>
    <w:rsid w:val="009E0583"/>
    <w:rsid w:val="009E0773"/>
    <w:rsid w:val="009E0A06"/>
    <w:rsid w:val="009E0AB0"/>
    <w:rsid w:val="009E0AEA"/>
    <w:rsid w:val="009E0F72"/>
    <w:rsid w:val="009E15C8"/>
    <w:rsid w:val="009E160F"/>
    <w:rsid w:val="009E18EC"/>
    <w:rsid w:val="009E1A31"/>
    <w:rsid w:val="009E1BF8"/>
    <w:rsid w:val="009E1D0D"/>
    <w:rsid w:val="009E1D26"/>
    <w:rsid w:val="009E2094"/>
    <w:rsid w:val="009E20EE"/>
    <w:rsid w:val="009E218A"/>
    <w:rsid w:val="009E2279"/>
    <w:rsid w:val="009E2485"/>
    <w:rsid w:val="009E289E"/>
    <w:rsid w:val="009E294C"/>
    <w:rsid w:val="009E29B0"/>
    <w:rsid w:val="009E29E0"/>
    <w:rsid w:val="009E2B0B"/>
    <w:rsid w:val="009E2ECE"/>
    <w:rsid w:val="009E2FC2"/>
    <w:rsid w:val="009E309C"/>
    <w:rsid w:val="009E31D5"/>
    <w:rsid w:val="009E35A1"/>
    <w:rsid w:val="009E35C4"/>
    <w:rsid w:val="009E3796"/>
    <w:rsid w:val="009E37CD"/>
    <w:rsid w:val="009E3A58"/>
    <w:rsid w:val="009E3C8C"/>
    <w:rsid w:val="009E3DF2"/>
    <w:rsid w:val="009E40B0"/>
    <w:rsid w:val="009E4273"/>
    <w:rsid w:val="009E48DB"/>
    <w:rsid w:val="009E4DE5"/>
    <w:rsid w:val="009E4FA3"/>
    <w:rsid w:val="009E4FC1"/>
    <w:rsid w:val="009E509F"/>
    <w:rsid w:val="009E5443"/>
    <w:rsid w:val="009E5457"/>
    <w:rsid w:val="009E5482"/>
    <w:rsid w:val="009E5B40"/>
    <w:rsid w:val="009E5B7B"/>
    <w:rsid w:val="009E5BE1"/>
    <w:rsid w:val="009E5CFD"/>
    <w:rsid w:val="009E5DE4"/>
    <w:rsid w:val="009E5DEF"/>
    <w:rsid w:val="009E68B2"/>
    <w:rsid w:val="009E6AF4"/>
    <w:rsid w:val="009E6EBF"/>
    <w:rsid w:val="009E7854"/>
    <w:rsid w:val="009E7A1D"/>
    <w:rsid w:val="009E7B2E"/>
    <w:rsid w:val="009F02E6"/>
    <w:rsid w:val="009F046E"/>
    <w:rsid w:val="009F04AC"/>
    <w:rsid w:val="009F0509"/>
    <w:rsid w:val="009F05D9"/>
    <w:rsid w:val="009F0822"/>
    <w:rsid w:val="009F08AE"/>
    <w:rsid w:val="009F0E8C"/>
    <w:rsid w:val="009F0F92"/>
    <w:rsid w:val="009F1045"/>
    <w:rsid w:val="009F11F9"/>
    <w:rsid w:val="009F126B"/>
    <w:rsid w:val="009F1556"/>
    <w:rsid w:val="009F1659"/>
    <w:rsid w:val="009F1661"/>
    <w:rsid w:val="009F1B98"/>
    <w:rsid w:val="009F1CF6"/>
    <w:rsid w:val="009F1E02"/>
    <w:rsid w:val="009F1E63"/>
    <w:rsid w:val="009F214C"/>
    <w:rsid w:val="009F2290"/>
    <w:rsid w:val="009F23FA"/>
    <w:rsid w:val="009F2585"/>
    <w:rsid w:val="009F2D36"/>
    <w:rsid w:val="009F2F4E"/>
    <w:rsid w:val="009F2FCC"/>
    <w:rsid w:val="009F3135"/>
    <w:rsid w:val="009F3366"/>
    <w:rsid w:val="009F3490"/>
    <w:rsid w:val="009F418C"/>
    <w:rsid w:val="009F4439"/>
    <w:rsid w:val="009F4482"/>
    <w:rsid w:val="009F4AC2"/>
    <w:rsid w:val="009F4BDC"/>
    <w:rsid w:val="009F4C13"/>
    <w:rsid w:val="009F50F6"/>
    <w:rsid w:val="009F54D2"/>
    <w:rsid w:val="009F551E"/>
    <w:rsid w:val="009F5854"/>
    <w:rsid w:val="009F5EFD"/>
    <w:rsid w:val="009F5F1A"/>
    <w:rsid w:val="009F5FAC"/>
    <w:rsid w:val="009F60E7"/>
    <w:rsid w:val="009F62A5"/>
    <w:rsid w:val="009F65DF"/>
    <w:rsid w:val="009F66A6"/>
    <w:rsid w:val="009F6D7A"/>
    <w:rsid w:val="009F6E50"/>
    <w:rsid w:val="009F73A5"/>
    <w:rsid w:val="009F73ED"/>
    <w:rsid w:val="009F760D"/>
    <w:rsid w:val="009F7639"/>
    <w:rsid w:val="009F7665"/>
    <w:rsid w:val="009F788D"/>
    <w:rsid w:val="009F7ACC"/>
    <w:rsid w:val="009F7CAB"/>
    <w:rsid w:val="009F7F4C"/>
    <w:rsid w:val="00A00116"/>
    <w:rsid w:val="00A001AC"/>
    <w:rsid w:val="00A00216"/>
    <w:rsid w:val="00A006ED"/>
    <w:rsid w:val="00A00B11"/>
    <w:rsid w:val="00A01189"/>
    <w:rsid w:val="00A011A1"/>
    <w:rsid w:val="00A01201"/>
    <w:rsid w:val="00A01237"/>
    <w:rsid w:val="00A01287"/>
    <w:rsid w:val="00A01455"/>
    <w:rsid w:val="00A01664"/>
    <w:rsid w:val="00A018DB"/>
    <w:rsid w:val="00A018E6"/>
    <w:rsid w:val="00A01A4B"/>
    <w:rsid w:val="00A01B97"/>
    <w:rsid w:val="00A01C87"/>
    <w:rsid w:val="00A01CF3"/>
    <w:rsid w:val="00A01ECB"/>
    <w:rsid w:val="00A021EE"/>
    <w:rsid w:val="00A0265F"/>
    <w:rsid w:val="00A02A83"/>
    <w:rsid w:val="00A02F5C"/>
    <w:rsid w:val="00A033EC"/>
    <w:rsid w:val="00A034EC"/>
    <w:rsid w:val="00A03527"/>
    <w:rsid w:val="00A03A34"/>
    <w:rsid w:val="00A03C3D"/>
    <w:rsid w:val="00A03E41"/>
    <w:rsid w:val="00A03E72"/>
    <w:rsid w:val="00A03E9C"/>
    <w:rsid w:val="00A03EA4"/>
    <w:rsid w:val="00A03F5A"/>
    <w:rsid w:val="00A04206"/>
    <w:rsid w:val="00A04267"/>
    <w:rsid w:val="00A042DC"/>
    <w:rsid w:val="00A04316"/>
    <w:rsid w:val="00A043C8"/>
    <w:rsid w:val="00A043DA"/>
    <w:rsid w:val="00A04648"/>
    <w:rsid w:val="00A046F3"/>
    <w:rsid w:val="00A04765"/>
    <w:rsid w:val="00A04CDF"/>
    <w:rsid w:val="00A04D94"/>
    <w:rsid w:val="00A04FC8"/>
    <w:rsid w:val="00A05184"/>
    <w:rsid w:val="00A0587D"/>
    <w:rsid w:val="00A058E0"/>
    <w:rsid w:val="00A058E6"/>
    <w:rsid w:val="00A05944"/>
    <w:rsid w:val="00A05DA1"/>
    <w:rsid w:val="00A05E31"/>
    <w:rsid w:val="00A05F16"/>
    <w:rsid w:val="00A05FC1"/>
    <w:rsid w:val="00A06013"/>
    <w:rsid w:val="00A060F1"/>
    <w:rsid w:val="00A06127"/>
    <w:rsid w:val="00A0640D"/>
    <w:rsid w:val="00A067EC"/>
    <w:rsid w:val="00A0690B"/>
    <w:rsid w:val="00A069B8"/>
    <w:rsid w:val="00A069E5"/>
    <w:rsid w:val="00A06A42"/>
    <w:rsid w:val="00A06B27"/>
    <w:rsid w:val="00A06F2D"/>
    <w:rsid w:val="00A072D9"/>
    <w:rsid w:val="00A07316"/>
    <w:rsid w:val="00A074BA"/>
    <w:rsid w:val="00A07769"/>
    <w:rsid w:val="00A0776C"/>
    <w:rsid w:val="00A07835"/>
    <w:rsid w:val="00A078DC"/>
    <w:rsid w:val="00A07B86"/>
    <w:rsid w:val="00A10074"/>
    <w:rsid w:val="00A10706"/>
    <w:rsid w:val="00A107DF"/>
    <w:rsid w:val="00A1096A"/>
    <w:rsid w:val="00A10A57"/>
    <w:rsid w:val="00A10D24"/>
    <w:rsid w:val="00A110C2"/>
    <w:rsid w:val="00A110FE"/>
    <w:rsid w:val="00A114A5"/>
    <w:rsid w:val="00A116A6"/>
    <w:rsid w:val="00A117C1"/>
    <w:rsid w:val="00A1185E"/>
    <w:rsid w:val="00A11A38"/>
    <w:rsid w:val="00A11B6E"/>
    <w:rsid w:val="00A11D8B"/>
    <w:rsid w:val="00A120A6"/>
    <w:rsid w:val="00A12332"/>
    <w:rsid w:val="00A12412"/>
    <w:rsid w:val="00A124C5"/>
    <w:rsid w:val="00A12521"/>
    <w:rsid w:val="00A12681"/>
    <w:rsid w:val="00A127AC"/>
    <w:rsid w:val="00A1286C"/>
    <w:rsid w:val="00A12936"/>
    <w:rsid w:val="00A12BFE"/>
    <w:rsid w:val="00A12C38"/>
    <w:rsid w:val="00A12E9D"/>
    <w:rsid w:val="00A130AB"/>
    <w:rsid w:val="00A1328E"/>
    <w:rsid w:val="00A13570"/>
    <w:rsid w:val="00A135B6"/>
    <w:rsid w:val="00A13645"/>
    <w:rsid w:val="00A136A1"/>
    <w:rsid w:val="00A1397D"/>
    <w:rsid w:val="00A13AC4"/>
    <w:rsid w:val="00A13E03"/>
    <w:rsid w:val="00A13ECC"/>
    <w:rsid w:val="00A14120"/>
    <w:rsid w:val="00A14767"/>
    <w:rsid w:val="00A14B82"/>
    <w:rsid w:val="00A1504A"/>
    <w:rsid w:val="00A1508C"/>
    <w:rsid w:val="00A152AA"/>
    <w:rsid w:val="00A153A4"/>
    <w:rsid w:val="00A153F9"/>
    <w:rsid w:val="00A15412"/>
    <w:rsid w:val="00A15D65"/>
    <w:rsid w:val="00A15F4A"/>
    <w:rsid w:val="00A1677D"/>
    <w:rsid w:val="00A167BD"/>
    <w:rsid w:val="00A1681C"/>
    <w:rsid w:val="00A16830"/>
    <w:rsid w:val="00A16D12"/>
    <w:rsid w:val="00A16E41"/>
    <w:rsid w:val="00A16FCF"/>
    <w:rsid w:val="00A1704F"/>
    <w:rsid w:val="00A170A0"/>
    <w:rsid w:val="00A17624"/>
    <w:rsid w:val="00A176FA"/>
    <w:rsid w:val="00A177D2"/>
    <w:rsid w:val="00A1787A"/>
    <w:rsid w:val="00A178B6"/>
    <w:rsid w:val="00A17943"/>
    <w:rsid w:val="00A17A12"/>
    <w:rsid w:val="00A17B1B"/>
    <w:rsid w:val="00A2000A"/>
    <w:rsid w:val="00A20076"/>
    <w:rsid w:val="00A20232"/>
    <w:rsid w:val="00A20493"/>
    <w:rsid w:val="00A20751"/>
    <w:rsid w:val="00A20816"/>
    <w:rsid w:val="00A20859"/>
    <w:rsid w:val="00A20941"/>
    <w:rsid w:val="00A20957"/>
    <w:rsid w:val="00A20A73"/>
    <w:rsid w:val="00A20C5E"/>
    <w:rsid w:val="00A20D8D"/>
    <w:rsid w:val="00A21093"/>
    <w:rsid w:val="00A214A2"/>
    <w:rsid w:val="00A214DD"/>
    <w:rsid w:val="00A2172E"/>
    <w:rsid w:val="00A21A60"/>
    <w:rsid w:val="00A21D44"/>
    <w:rsid w:val="00A221EE"/>
    <w:rsid w:val="00A22201"/>
    <w:rsid w:val="00A2248F"/>
    <w:rsid w:val="00A22550"/>
    <w:rsid w:val="00A22648"/>
    <w:rsid w:val="00A22708"/>
    <w:rsid w:val="00A22776"/>
    <w:rsid w:val="00A22EF1"/>
    <w:rsid w:val="00A233CA"/>
    <w:rsid w:val="00A2362F"/>
    <w:rsid w:val="00A237E6"/>
    <w:rsid w:val="00A23AC1"/>
    <w:rsid w:val="00A23CBB"/>
    <w:rsid w:val="00A23E40"/>
    <w:rsid w:val="00A23EB8"/>
    <w:rsid w:val="00A23ECA"/>
    <w:rsid w:val="00A23F69"/>
    <w:rsid w:val="00A23FFE"/>
    <w:rsid w:val="00A24501"/>
    <w:rsid w:val="00A248F9"/>
    <w:rsid w:val="00A24ED4"/>
    <w:rsid w:val="00A24F2D"/>
    <w:rsid w:val="00A24F68"/>
    <w:rsid w:val="00A2530B"/>
    <w:rsid w:val="00A25331"/>
    <w:rsid w:val="00A258BF"/>
    <w:rsid w:val="00A2593B"/>
    <w:rsid w:val="00A25C15"/>
    <w:rsid w:val="00A25C9C"/>
    <w:rsid w:val="00A25D7D"/>
    <w:rsid w:val="00A25FAE"/>
    <w:rsid w:val="00A2624D"/>
    <w:rsid w:val="00A263B2"/>
    <w:rsid w:val="00A267AD"/>
    <w:rsid w:val="00A26906"/>
    <w:rsid w:val="00A270E9"/>
    <w:rsid w:val="00A2714D"/>
    <w:rsid w:val="00A271CE"/>
    <w:rsid w:val="00A2746E"/>
    <w:rsid w:val="00A27495"/>
    <w:rsid w:val="00A274E3"/>
    <w:rsid w:val="00A27535"/>
    <w:rsid w:val="00A276B4"/>
    <w:rsid w:val="00A27A7A"/>
    <w:rsid w:val="00A27D1C"/>
    <w:rsid w:val="00A27F32"/>
    <w:rsid w:val="00A30007"/>
    <w:rsid w:val="00A30127"/>
    <w:rsid w:val="00A302CA"/>
    <w:rsid w:val="00A3089C"/>
    <w:rsid w:val="00A30AFB"/>
    <w:rsid w:val="00A310C1"/>
    <w:rsid w:val="00A310C8"/>
    <w:rsid w:val="00A310F4"/>
    <w:rsid w:val="00A31141"/>
    <w:rsid w:val="00A312A2"/>
    <w:rsid w:val="00A314E1"/>
    <w:rsid w:val="00A31749"/>
    <w:rsid w:val="00A31874"/>
    <w:rsid w:val="00A3198E"/>
    <w:rsid w:val="00A31A93"/>
    <w:rsid w:val="00A31BBC"/>
    <w:rsid w:val="00A31FD7"/>
    <w:rsid w:val="00A325B6"/>
    <w:rsid w:val="00A32613"/>
    <w:rsid w:val="00A32648"/>
    <w:rsid w:val="00A32649"/>
    <w:rsid w:val="00A328FE"/>
    <w:rsid w:val="00A3293A"/>
    <w:rsid w:val="00A32BD1"/>
    <w:rsid w:val="00A32D60"/>
    <w:rsid w:val="00A32FE9"/>
    <w:rsid w:val="00A33417"/>
    <w:rsid w:val="00A3356D"/>
    <w:rsid w:val="00A336B2"/>
    <w:rsid w:val="00A336F2"/>
    <w:rsid w:val="00A338B1"/>
    <w:rsid w:val="00A3390F"/>
    <w:rsid w:val="00A34267"/>
    <w:rsid w:val="00A3432E"/>
    <w:rsid w:val="00A343E4"/>
    <w:rsid w:val="00A345AA"/>
    <w:rsid w:val="00A34747"/>
    <w:rsid w:val="00A347A8"/>
    <w:rsid w:val="00A34B8B"/>
    <w:rsid w:val="00A34D7E"/>
    <w:rsid w:val="00A35359"/>
    <w:rsid w:val="00A355EA"/>
    <w:rsid w:val="00A356DB"/>
    <w:rsid w:val="00A3581A"/>
    <w:rsid w:val="00A35D71"/>
    <w:rsid w:val="00A36086"/>
    <w:rsid w:val="00A36088"/>
    <w:rsid w:val="00A36147"/>
    <w:rsid w:val="00A36176"/>
    <w:rsid w:val="00A3635D"/>
    <w:rsid w:val="00A3640E"/>
    <w:rsid w:val="00A3669F"/>
    <w:rsid w:val="00A36754"/>
    <w:rsid w:val="00A368E9"/>
    <w:rsid w:val="00A36C7C"/>
    <w:rsid w:val="00A36D26"/>
    <w:rsid w:val="00A36E00"/>
    <w:rsid w:val="00A36E31"/>
    <w:rsid w:val="00A36E79"/>
    <w:rsid w:val="00A37057"/>
    <w:rsid w:val="00A3713B"/>
    <w:rsid w:val="00A3732D"/>
    <w:rsid w:val="00A3746B"/>
    <w:rsid w:val="00A3774C"/>
    <w:rsid w:val="00A377B6"/>
    <w:rsid w:val="00A3786C"/>
    <w:rsid w:val="00A37967"/>
    <w:rsid w:val="00A37BB8"/>
    <w:rsid w:val="00A37FCA"/>
    <w:rsid w:val="00A400AF"/>
    <w:rsid w:val="00A402F8"/>
    <w:rsid w:val="00A406AF"/>
    <w:rsid w:val="00A4083E"/>
    <w:rsid w:val="00A409F3"/>
    <w:rsid w:val="00A40AB3"/>
    <w:rsid w:val="00A40E6E"/>
    <w:rsid w:val="00A40EE0"/>
    <w:rsid w:val="00A40EF0"/>
    <w:rsid w:val="00A411B8"/>
    <w:rsid w:val="00A41449"/>
    <w:rsid w:val="00A41551"/>
    <w:rsid w:val="00A4158F"/>
    <w:rsid w:val="00A41612"/>
    <w:rsid w:val="00A4161A"/>
    <w:rsid w:val="00A41736"/>
    <w:rsid w:val="00A41751"/>
    <w:rsid w:val="00A4178D"/>
    <w:rsid w:val="00A42441"/>
    <w:rsid w:val="00A424D7"/>
    <w:rsid w:val="00A426CA"/>
    <w:rsid w:val="00A42819"/>
    <w:rsid w:val="00A4287D"/>
    <w:rsid w:val="00A42ABE"/>
    <w:rsid w:val="00A42C82"/>
    <w:rsid w:val="00A42DC8"/>
    <w:rsid w:val="00A42DD1"/>
    <w:rsid w:val="00A431D0"/>
    <w:rsid w:val="00A432B7"/>
    <w:rsid w:val="00A4336D"/>
    <w:rsid w:val="00A4352A"/>
    <w:rsid w:val="00A436E7"/>
    <w:rsid w:val="00A4371E"/>
    <w:rsid w:val="00A43D00"/>
    <w:rsid w:val="00A43EAC"/>
    <w:rsid w:val="00A43F00"/>
    <w:rsid w:val="00A43F86"/>
    <w:rsid w:val="00A441B6"/>
    <w:rsid w:val="00A44366"/>
    <w:rsid w:val="00A44520"/>
    <w:rsid w:val="00A44522"/>
    <w:rsid w:val="00A4460E"/>
    <w:rsid w:val="00A449AA"/>
    <w:rsid w:val="00A44A57"/>
    <w:rsid w:val="00A44ACE"/>
    <w:rsid w:val="00A44E57"/>
    <w:rsid w:val="00A44EC0"/>
    <w:rsid w:val="00A45238"/>
    <w:rsid w:val="00A4537B"/>
    <w:rsid w:val="00A45467"/>
    <w:rsid w:val="00A4577E"/>
    <w:rsid w:val="00A4588C"/>
    <w:rsid w:val="00A4591C"/>
    <w:rsid w:val="00A45B42"/>
    <w:rsid w:val="00A45B49"/>
    <w:rsid w:val="00A45BD0"/>
    <w:rsid w:val="00A45C57"/>
    <w:rsid w:val="00A45D4B"/>
    <w:rsid w:val="00A45E90"/>
    <w:rsid w:val="00A45FE4"/>
    <w:rsid w:val="00A46241"/>
    <w:rsid w:val="00A466B5"/>
    <w:rsid w:val="00A46701"/>
    <w:rsid w:val="00A4679D"/>
    <w:rsid w:val="00A467C4"/>
    <w:rsid w:val="00A46805"/>
    <w:rsid w:val="00A46ADD"/>
    <w:rsid w:val="00A46E2F"/>
    <w:rsid w:val="00A46EF0"/>
    <w:rsid w:val="00A47535"/>
    <w:rsid w:val="00A47836"/>
    <w:rsid w:val="00A47F28"/>
    <w:rsid w:val="00A500C6"/>
    <w:rsid w:val="00A5012D"/>
    <w:rsid w:val="00A50185"/>
    <w:rsid w:val="00A5021B"/>
    <w:rsid w:val="00A50699"/>
    <w:rsid w:val="00A50814"/>
    <w:rsid w:val="00A50CED"/>
    <w:rsid w:val="00A50E6D"/>
    <w:rsid w:val="00A50F0D"/>
    <w:rsid w:val="00A50F0F"/>
    <w:rsid w:val="00A51063"/>
    <w:rsid w:val="00A51286"/>
    <w:rsid w:val="00A51653"/>
    <w:rsid w:val="00A5167B"/>
    <w:rsid w:val="00A5189B"/>
    <w:rsid w:val="00A518FD"/>
    <w:rsid w:val="00A51934"/>
    <w:rsid w:val="00A51AD6"/>
    <w:rsid w:val="00A51BBD"/>
    <w:rsid w:val="00A51C94"/>
    <w:rsid w:val="00A51E9E"/>
    <w:rsid w:val="00A51EEA"/>
    <w:rsid w:val="00A51FD9"/>
    <w:rsid w:val="00A520A9"/>
    <w:rsid w:val="00A52125"/>
    <w:rsid w:val="00A5214C"/>
    <w:rsid w:val="00A5227C"/>
    <w:rsid w:val="00A522A9"/>
    <w:rsid w:val="00A5234C"/>
    <w:rsid w:val="00A52557"/>
    <w:rsid w:val="00A5267E"/>
    <w:rsid w:val="00A527A6"/>
    <w:rsid w:val="00A52838"/>
    <w:rsid w:val="00A52918"/>
    <w:rsid w:val="00A52B24"/>
    <w:rsid w:val="00A52D11"/>
    <w:rsid w:val="00A52E55"/>
    <w:rsid w:val="00A52EE2"/>
    <w:rsid w:val="00A52F2A"/>
    <w:rsid w:val="00A534C6"/>
    <w:rsid w:val="00A53604"/>
    <w:rsid w:val="00A537C8"/>
    <w:rsid w:val="00A53A63"/>
    <w:rsid w:val="00A53E55"/>
    <w:rsid w:val="00A542C1"/>
    <w:rsid w:val="00A54392"/>
    <w:rsid w:val="00A543B2"/>
    <w:rsid w:val="00A54414"/>
    <w:rsid w:val="00A54481"/>
    <w:rsid w:val="00A547E1"/>
    <w:rsid w:val="00A548FB"/>
    <w:rsid w:val="00A5496F"/>
    <w:rsid w:val="00A54B08"/>
    <w:rsid w:val="00A54B58"/>
    <w:rsid w:val="00A54B78"/>
    <w:rsid w:val="00A54BD7"/>
    <w:rsid w:val="00A54CF1"/>
    <w:rsid w:val="00A54D07"/>
    <w:rsid w:val="00A54D3B"/>
    <w:rsid w:val="00A54E08"/>
    <w:rsid w:val="00A54FD3"/>
    <w:rsid w:val="00A550CA"/>
    <w:rsid w:val="00A5521C"/>
    <w:rsid w:val="00A553D6"/>
    <w:rsid w:val="00A553D9"/>
    <w:rsid w:val="00A5544B"/>
    <w:rsid w:val="00A5553A"/>
    <w:rsid w:val="00A55700"/>
    <w:rsid w:val="00A55927"/>
    <w:rsid w:val="00A55A77"/>
    <w:rsid w:val="00A55C6B"/>
    <w:rsid w:val="00A55DAD"/>
    <w:rsid w:val="00A55E2C"/>
    <w:rsid w:val="00A55EA0"/>
    <w:rsid w:val="00A55F27"/>
    <w:rsid w:val="00A563C8"/>
    <w:rsid w:val="00A56461"/>
    <w:rsid w:val="00A5655B"/>
    <w:rsid w:val="00A565F5"/>
    <w:rsid w:val="00A568BC"/>
    <w:rsid w:val="00A5694D"/>
    <w:rsid w:val="00A56AAF"/>
    <w:rsid w:val="00A5751C"/>
    <w:rsid w:val="00A57733"/>
    <w:rsid w:val="00A57C15"/>
    <w:rsid w:val="00A57EF0"/>
    <w:rsid w:val="00A600BC"/>
    <w:rsid w:val="00A6038B"/>
    <w:rsid w:val="00A6043F"/>
    <w:rsid w:val="00A60AD1"/>
    <w:rsid w:val="00A60D41"/>
    <w:rsid w:val="00A60DE8"/>
    <w:rsid w:val="00A60E52"/>
    <w:rsid w:val="00A60F09"/>
    <w:rsid w:val="00A61321"/>
    <w:rsid w:val="00A61513"/>
    <w:rsid w:val="00A6164E"/>
    <w:rsid w:val="00A61B9F"/>
    <w:rsid w:val="00A61BB5"/>
    <w:rsid w:val="00A61D17"/>
    <w:rsid w:val="00A61D37"/>
    <w:rsid w:val="00A61E45"/>
    <w:rsid w:val="00A620A2"/>
    <w:rsid w:val="00A622A6"/>
    <w:rsid w:val="00A6233E"/>
    <w:rsid w:val="00A62356"/>
    <w:rsid w:val="00A62492"/>
    <w:rsid w:val="00A6257A"/>
    <w:rsid w:val="00A62644"/>
    <w:rsid w:val="00A62645"/>
    <w:rsid w:val="00A626D3"/>
    <w:rsid w:val="00A62990"/>
    <w:rsid w:val="00A62B4C"/>
    <w:rsid w:val="00A62B5A"/>
    <w:rsid w:val="00A62C08"/>
    <w:rsid w:val="00A62E39"/>
    <w:rsid w:val="00A6316B"/>
    <w:rsid w:val="00A633A4"/>
    <w:rsid w:val="00A63586"/>
    <w:rsid w:val="00A6361E"/>
    <w:rsid w:val="00A636B0"/>
    <w:rsid w:val="00A63726"/>
    <w:rsid w:val="00A63940"/>
    <w:rsid w:val="00A63A9C"/>
    <w:rsid w:val="00A63C14"/>
    <w:rsid w:val="00A63DD3"/>
    <w:rsid w:val="00A63F80"/>
    <w:rsid w:val="00A63FB4"/>
    <w:rsid w:val="00A6441E"/>
    <w:rsid w:val="00A64548"/>
    <w:rsid w:val="00A64903"/>
    <w:rsid w:val="00A64DD1"/>
    <w:rsid w:val="00A64F73"/>
    <w:rsid w:val="00A64FD3"/>
    <w:rsid w:val="00A650F6"/>
    <w:rsid w:val="00A65180"/>
    <w:rsid w:val="00A6519D"/>
    <w:rsid w:val="00A65320"/>
    <w:rsid w:val="00A657B8"/>
    <w:rsid w:val="00A659B0"/>
    <w:rsid w:val="00A659EA"/>
    <w:rsid w:val="00A659F0"/>
    <w:rsid w:val="00A65FF5"/>
    <w:rsid w:val="00A662E0"/>
    <w:rsid w:val="00A668A4"/>
    <w:rsid w:val="00A668B3"/>
    <w:rsid w:val="00A66C6A"/>
    <w:rsid w:val="00A66E4C"/>
    <w:rsid w:val="00A66EC2"/>
    <w:rsid w:val="00A66F70"/>
    <w:rsid w:val="00A66F7C"/>
    <w:rsid w:val="00A672DD"/>
    <w:rsid w:val="00A67373"/>
    <w:rsid w:val="00A674DB"/>
    <w:rsid w:val="00A67533"/>
    <w:rsid w:val="00A67565"/>
    <w:rsid w:val="00A6766D"/>
    <w:rsid w:val="00A67950"/>
    <w:rsid w:val="00A67B4D"/>
    <w:rsid w:val="00A67DBF"/>
    <w:rsid w:val="00A67E40"/>
    <w:rsid w:val="00A7006E"/>
    <w:rsid w:val="00A7016B"/>
    <w:rsid w:val="00A7030B"/>
    <w:rsid w:val="00A70361"/>
    <w:rsid w:val="00A7036A"/>
    <w:rsid w:val="00A7048B"/>
    <w:rsid w:val="00A70568"/>
    <w:rsid w:val="00A70753"/>
    <w:rsid w:val="00A708B3"/>
    <w:rsid w:val="00A70B9C"/>
    <w:rsid w:val="00A70C17"/>
    <w:rsid w:val="00A70E1F"/>
    <w:rsid w:val="00A70E51"/>
    <w:rsid w:val="00A71083"/>
    <w:rsid w:val="00A71130"/>
    <w:rsid w:val="00A711C9"/>
    <w:rsid w:val="00A7141D"/>
    <w:rsid w:val="00A7144E"/>
    <w:rsid w:val="00A7148A"/>
    <w:rsid w:val="00A71656"/>
    <w:rsid w:val="00A71875"/>
    <w:rsid w:val="00A71927"/>
    <w:rsid w:val="00A71A2A"/>
    <w:rsid w:val="00A71B8C"/>
    <w:rsid w:val="00A71D8B"/>
    <w:rsid w:val="00A71E1E"/>
    <w:rsid w:val="00A71F27"/>
    <w:rsid w:val="00A72109"/>
    <w:rsid w:val="00A722EF"/>
    <w:rsid w:val="00A72489"/>
    <w:rsid w:val="00A72506"/>
    <w:rsid w:val="00A72911"/>
    <w:rsid w:val="00A72C23"/>
    <w:rsid w:val="00A72C5B"/>
    <w:rsid w:val="00A72CB3"/>
    <w:rsid w:val="00A72DDE"/>
    <w:rsid w:val="00A72F0E"/>
    <w:rsid w:val="00A72F81"/>
    <w:rsid w:val="00A7314D"/>
    <w:rsid w:val="00A733B8"/>
    <w:rsid w:val="00A738A0"/>
    <w:rsid w:val="00A73996"/>
    <w:rsid w:val="00A73A2D"/>
    <w:rsid w:val="00A73C6B"/>
    <w:rsid w:val="00A73CA0"/>
    <w:rsid w:val="00A73E3E"/>
    <w:rsid w:val="00A74032"/>
    <w:rsid w:val="00A740AA"/>
    <w:rsid w:val="00A7422E"/>
    <w:rsid w:val="00A7456F"/>
    <w:rsid w:val="00A745B9"/>
    <w:rsid w:val="00A74613"/>
    <w:rsid w:val="00A74949"/>
    <w:rsid w:val="00A749AB"/>
    <w:rsid w:val="00A74A3F"/>
    <w:rsid w:val="00A74C5D"/>
    <w:rsid w:val="00A74CC1"/>
    <w:rsid w:val="00A74DA1"/>
    <w:rsid w:val="00A74EE9"/>
    <w:rsid w:val="00A7521A"/>
    <w:rsid w:val="00A7529F"/>
    <w:rsid w:val="00A757DB"/>
    <w:rsid w:val="00A75A92"/>
    <w:rsid w:val="00A75B1B"/>
    <w:rsid w:val="00A75CB5"/>
    <w:rsid w:val="00A75F7F"/>
    <w:rsid w:val="00A76105"/>
    <w:rsid w:val="00A7628C"/>
    <w:rsid w:val="00A766C8"/>
    <w:rsid w:val="00A766FD"/>
    <w:rsid w:val="00A76A48"/>
    <w:rsid w:val="00A76D1E"/>
    <w:rsid w:val="00A76F57"/>
    <w:rsid w:val="00A7705A"/>
    <w:rsid w:val="00A771FA"/>
    <w:rsid w:val="00A77484"/>
    <w:rsid w:val="00A776D5"/>
    <w:rsid w:val="00A776EA"/>
    <w:rsid w:val="00A77806"/>
    <w:rsid w:val="00A77818"/>
    <w:rsid w:val="00A77E7C"/>
    <w:rsid w:val="00A77F2C"/>
    <w:rsid w:val="00A8013C"/>
    <w:rsid w:val="00A80206"/>
    <w:rsid w:val="00A802BC"/>
    <w:rsid w:val="00A80332"/>
    <w:rsid w:val="00A8035E"/>
    <w:rsid w:val="00A806B9"/>
    <w:rsid w:val="00A80821"/>
    <w:rsid w:val="00A8091E"/>
    <w:rsid w:val="00A80B77"/>
    <w:rsid w:val="00A80BDF"/>
    <w:rsid w:val="00A80E66"/>
    <w:rsid w:val="00A80E68"/>
    <w:rsid w:val="00A80EBB"/>
    <w:rsid w:val="00A80F68"/>
    <w:rsid w:val="00A80F72"/>
    <w:rsid w:val="00A80F89"/>
    <w:rsid w:val="00A81161"/>
    <w:rsid w:val="00A81223"/>
    <w:rsid w:val="00A8127D"/>
    <w:rsid w:val="00A81607"/>
    <w:rsid w:val="00A8160B"/>
    <w:rsid w:val="00A81A94"/>
    <w:rsid w:val="00A81BAB"/>
    <w:rsid w:val="00A81CBF"/>
    <w:rsid w:val="00A81CED"/>
    <w:rsid w:val="00A822EB"/>
    <w:rsid w:val="00A8230B"/>
    <w:rsid w:val="00A8246A"/>
    <w:rsid w:val="00A825B4"/>
    <w:rsid w:val="00A8261E"/>
    <w:rsid w:val="00A827F9"/>
    <w:rsid w:val="00A82814"/>
    <w:rsid w:val="00A82A08"/>
    <w:rsid w:val="00A82CAB"/>
    <w:rsid w:val="00A82CDC"/>
    <w:rsid w:val="00A82D0B"/>
    <w:rsid w:val="00A82E10"/>
    <w:rsid w:val="00A82FA9"/>
    <w:rsid w:val="00A8330A"/>
    <w:rsid w:val="00A83417"/>
    <w:rsid w:val="00A8347F"/>
    <w:rsid w:val="00A8366B"/>
    <w:rsid w:val="00A8399A"/>
    <w:rsid w:val="00A83A6A"/>
    <w:rsid w:val="00A83AA1"/>
    <w:rsid w:val="00A83CA1"/>
    <w:rsid w:val="00A83DAE"/>
    <w:rsid w:val="00A84349"/>
    <w:rsid w:val="00A8469A"/>
    <w:rsid w:val="00A849D0"/>
    <w:rsid w:val="00A84A1F"/>
    <w:rsid w:val="00A84A7C"/>
    <w:rsid w:val="00A8527A"/>
    <w:rsid w:val="00A853F7"/>
    <w:rsid w:val="00A856F1"/>
    <w:rsid w:val="00A858D9"/>
    <w:rsid w:val="00A85C8C"/>
    <w:rsid w:val="00A85F27"/>
    <w:rsid w:val="00A8602F"/>
    <w:rsid w:val="00A8662A"/>
    <w:rsid w:val="00A86668"/>
    <w:rsid w:val="00A86D28"/>
    <w:rsid w:val="00A86DFF"/>
    <w:rsid w:val="00A87238"/>
    <w:rsid w:val="00A8725C"/>
    <w:rsid w:val="00A87709"/>
    <w:rsid w:val="00A87772"/>
    <w:rsid w:val="00A87A0F"/>
    <w:rsid w:val="00A87B7A"/>
    <w:rsid w:val="00A87DED"/>
    <w:rsid w:val="00A87EEA"/>
    <w:rsid w:val="00A87F81"/>
    <w:rsid w:val="00A901A7"/>
    <w:rsid w:val="00A90553"/>
    <w:rsid w:val="00A906BC"/>
    <w:rsid w:val="00A907F4"/>
    <w:rsid w:val="00A9082A"/>
    <w:rsid w:val="00A90CDD"/>
    <w:rsid w:val="00A90D95"/>
    <w:rsid w:val="00A90E01"/>
    <w:rsid w:val="00A90EB6"/>
    <w:rsid w:val="00A90FB2"/>
    <w:rsid w:val="00A90FDC"/>
    <w:rsid w:val="00A91698"/>
    <w:rsid w:val="00A91798"/>
    <w:rsid w:val="00A917CE"/>
    <w:rsid w:val="00A91C69"/>
    <w:rsid w:val="00A91CE2"/>
    <w:rsid w:val="00A91E38"/>
    <w:rsid w:val="00A9270B"/>
    <w:rsid w:val="00A92CEE"/>
    <w:rsid w:val="00A92EC9"/>
    <w:rsid w:val="00A932C3"/>
    <w:rsid w:val="00A932D7"/>
    <w:rsid w:val="00A93555"/>
    <w:rsid w:val="00A93ABD"/>
    <w:rsid w:val="00A93AED"/>
    <w:rsid w:val="00A93DA2"/>
    <w:rsid w:val="00A943BE"/>
    <w:rsid w:val="00A9477F"/>
    <w:rsid w:val="00A94822"/>
    <w:rsid w:val="00A9499A"/>
    <w:rsid w:val="00A94DAC"/>
    <w:rsid w:val="00A94E15"/>
    <w:rsid w:val="00A95032"/>
    <w:rsid w:val="00A95075"/>
    <w:rsid w:val="00A952C8"/>
    <w:rsid w:val="00A952DD"/>
    <w:rsid w:val="00A95691"/>
    <w:rsid w:val="00A95817"/>
    <w:rsid w:val="00A95BDE"/>
    <w:rsid w:val="00A95FED"/>
    <w:rsid w:val="00A963E1"/>
    <w:rsid w:val="00A96456"/>
    <w:rsid w:val="00A96538"/>
    <w:rsid w:val="00A96544"/>
    <w:rsid w:val="00A969AF"/>
    <w:rsid w:val="00A969F8"/>
    <w:rsid w:val="00A96A6D"/>
    <w:rsid w:val="00A96AED"/>
    <w:rsid w:val="00A96BA3"/>
    <w:rsid w:val="00A96D3E"/>
    <w:rsid w:val="00A96DE8"/>
    <w:rsid w:val="00A96E7C"/>
    <w:rsid w:val="00A96E9D"/>
    <w:rsid w:val="00A970D9"/>
    <w:rsid w:val="00A9730F"/>
    <w:rsid w:val="00A9735F"/>
    <w:rsid w:val="00A97404"/>
    <w:rsid w:val="00A974E5"/>
    <w:rsid w:val="00A976B0"/>
    <w:rsid w:val="00A97BB1"/>
    <w:rsid w:val="00A97DA0"/>
    <w:rsid w:val="00A97E71"/>
    <w:rsid w:val="00A97F4E"/>
    <w:rsid w:val="00AA02BF"/>
    <w:rsid w:val="00AA02FB"/>
    <w:rsid w:val="00AA0391"/>
    <w:rsid w:val="00AA03F3"/>
    <w:rsid w:val="00AA06E3"/>
    <w:rsid w:val="00AA094A"/>
    <w:rsid w:val="00AA0A56"/>
    <w:rsid w:val="00AA0B2C"/>
    <w:rsid w:val="00AA0B37"/>
    <w:rsid w:val="00AA0B56"/>
    <w:rsid w:val="00AA0F86"/>
    <w:rsid w:val="00AA125A"/>
    <w:rsid w:val="00AA136D"/>
    <w:rsid w:val="00AA13DE"/>
    <w:rsid w:val="00AA16C9"/>
    <w:rsid w:val="00AA1744"/>
    <w:rsid w:val="00AA18AF"/>
    <w:rsid w:val="00AA1921"/>
    <w:rsid w:val="00AA19CE"/>
    <w:rsid w:val="00AA19D3"/>
    <w:rsid w:val="00AA1A86"/>
    <w:rsid w:val="00AA1C61"/>
    <w:rsid w:val="00AA1C89"/>
    <w:rsid w:val="00AA1D3B"/>
    <w:rsid w:val="00AA1ED1"/>
    <w:rsid w:val="00AA2016"/>
    <w:rsid w:val="00AA20C0"/>
    <w:rsid w:val="00AA2218"/>
    <w:rsid w:val="00AA223A"/>
    <w:rsid w:val="00AA228F"/>
    <w:rsid w:val="00AA25AD"/>
    <w:rsid w:val="00AA291A"/>
    <w:rsid w:val="00AA29E7"/>
    <w:rsid w:val="00AA2A9E"/>
    <w:rsid w:val="00AA2B6D"/>
    <w:rsid w:val="00AA2B71"/>
    <w:rsid w:val="00AA2BA4"/>
    <w:rsid w:val="00AA2D28"/>
    <w:rsid w:val="00AA308D"/>
    <w:rsid w:val="00AA30C8"/>
    <w:rsid w:val="00AA3103"/>
    <w:rsid w:val="00AA32D3"/>
    <w:rsid w:val="00AA3332"/>
    <w:rsid w:val="00AA34A6"/>
    <w:rsid w:val="00AA35EB"/>
    <w:rsid w:val="00AA35EE"/>
    <w:rsid w:val="00AA36D3"/>
    <w:rsid w:val="00AA378D"/>
    <w:rsid w:val="00AA389F"/>
    <w:rsid w:val="00AA3A72"/>
    <w:rsid w:val="00AA3AD2"/>
    <w:rsid w:val="00AA3B9D"/>
    <w:rsid w:val="00AA40C0"/>
    <w:rsid w:val="00AA4101"/>
    <w:rsid w:val="00AA41B8"/>
    <w:rsid w:val="00AA42AF"/>
    <w:rsid w:val="00AA43C6"/>
    <w:rsid w:val="00AA44E6"/>
    <w:rsid w:val="00AA4606"/>
    <w:rsid w:val="00AA4704"/>
    <w:rsid w:val="00AA479D"/>
    <w:rsid w:val="00AA49B6"/>
    <w:rsid w:val="00AA4BA8"/>
    <w:rsid w:val="00AA4CEE"/>
    <w:rsid w:val="00AA4DCF"/>
    <w:rsid w:val="00AA4FC8"/>
    <w:rsid w:val="00AA50DC"/>
    <w:rsid w:val="00AA51B5"/>
    <w:rsid w:val="00AA535A"/>
    <w:rsid w:val="00AA543F"/>
    <w:rsid w:val="00AA546E"/>
    <w:rsid w:val="00AA558E"/>
    <w:rsid w:val="00AA576F"/>
    <w:rsid w:val="00AA57F6"/>
    <w:rsid w:val="00AA5848"/>
    <w:rsid w:val="00AA5962"/>
    <w:rsid w:val="00AA5978"/>
    <w:rsid w:val="00AA59DB"/>
    <w:rsid w:val="00AA61FD"/>
    <w:rsid w:val="00AA660D"/>
    <w:rsid w:val="00AA668F"/>
    <w:rsid w:val="00AA68FB"/>
    <w:rsid w:val="00AA695D"/>
    <w:rsid w:val="00AA6A0D"/>
    <w:rsid w:val="00AA6B4C"/>
    <w:rsid w:val="00AA6BA7"/>
    <w:rsid w:val="00AA6BFD"/>
    <w:rsid w:val="00AA6EF0"/>
    <w:rsid w:val="00AA6F2E"/>
    <w:rsid w:val="00AA715E"/>
    <w:rsid w:val="00AA74D8"/>
    <w:rsid w:val="00AA76BB"/>
    <w:rsid w:val="00AA7850"/>
    <w:rsid w:val="00AA7ACE"/>
    <w:rsid w:val="00AA7C56"/>
    <w:rsid w:val="00AA7C7C"/>
    <w:rsid w:val="00AA7F4C"/>
    <w:rsid w:val="00AB02C9"/>
    <w:rsid w:val="00AB058E"/>
    <w:rsid w:val="00AB0858"/>
    <w:rsid w:val="00AB0F92"/>
    <w:rsid w:val="00AB1003"/>
    <w:rsid w:val="00AB1547"/>
    <w:rsid w:val="00AB1BE4"/>
    <w:rsid w:val="00AB1FDD"/>
    <w:rsid w:val="00AB207E"/>
    <w:rsid w:val="00AB20A8"/>
    <w:rsid w:val="00AB280E"/>
    <w:rsid w:val="00AB28FB"/>
    <w:rsid w:val="00AB2935"/>
    <w:rsid w:val="00AB2952"/>
    <w:rsid w:val="00AB2B52"/>
    <w:rsid w:val="00AB2CC6"/>
    <w:rsid w:val="00AB2CE5"/>
    <w:rsid w:val="00AB3453"/>
    <w:rsid w:val="00AB3569"/>
    <w:rsid w:val="00AB3797"/>
    <w:rsid w:val="00AB3AB2"/>
    <w:rsid w:val="00AB3CD3"/>
    <w:rsid w:val="00AB3F26"/>
    <w:rsid w:val="00AB3F53"/>
    <w:rsid w:val="00AB417E"/>
    <w:rsid w:val="00AB42D0"/>
    <w:rsid w:val="00AB42DA"/>
    <w:rsid w:val="00AB442C"/>
    <w:rsid w:val="00AB4481"/>
    <w:rsid w:val="00AB4489"/>
    <w:rsid w:val="00AB467B"/>
    <w:rsid w:val="00AB47A9"/>
    <w:rsid w:val="00AB49C4"/>
    <w:rsid w:val="00AB4B7E"/>
    <w:rsid w:val="00AB4BE5"/>
    <w:rsid w:val="00AB4D05"/>
    <w:rsid w:val="00AB4D25"/>
    <w:rsid w:val="00AB4E11"/>
    <w:rsid w:val="00AB504E"/>
    <w:rsid w:val="00AB551F"/>
    <w:rsid w:val="00AB584A"/>
    <w:rsid w:val="00AB597B"/>
    <w:rsid w:val="00AB5AE5"/>
    <w:rsid w:val="00AB5BD4"/>
    <w:rsid w:val="00AB5C96"/>
    <w:rsid w:val="00AB5E6F"/>
    <w:rsid w:val="00AB6514"/>
    <w:rsid w:val="00AB65CE"/>
    <w:rsid w:val="00AB6650"/>
    <w:rsid w:val="00AB6979"/>
    <w:rsid w:val="00AB69AA"/>
    <w:rsid w:val="00AB6B35"/>
    <w:rsid w:val="00AB6B80"/>
    <w:rsid w:val="00AB6BEE"/>
    <w:rsid w:val="00AB6CB4"/>
    <w:rsid w:val="00AB6EBF"/>
    <w:rsid w:val="00AB700D"/>
    <w:rsid w:val="00AB759A"/>
    <w:rsid w:val="00AB7CFE"/>
    <w:rsid w:val="00AB7D40"/>
    <w:rsid w:val="00AB7DC4"/>
    <w:rsid w:val="00AC0006"/>
    <w:rsid w:val="00AC052D"/>
    <w:rsid w:val="00AC053D"/>
    <w:rsid w:val="00AC0875"/>
    <w:rsid w:val="00AC087F"/>
    <w:rsid w:val="00AC0C92"/>
    <w:rsid w:val="00AC0FEB"/>
    <w:rsid w:val="00AC128E"/>
    <w:rsid w:val="00AC137E"/>
    <w:rsid w:val="00AC14B0"/>
    <w:rsid w:val="00AC16EC"/>
    <w:rsid w:val="00AC171D"/>
    <w:rsid w:val="00AC19F5"/>
    <w:rsid w:val="00AC1B78"/>
    <w:rsid w:val="00AC1BA6"/>
    <w:rsid w:val="00AC1BD3"/>
    <w:rsid w:val="00AC1D2B"/>
    <w:rsid w:val="00AC25A9"/>
    <w:rsid w:val="00AC266C"/>
    <w:rsid w:val="00AC27A8"/>
    <w:rsid w:val="00AC29E1"/>
    <w:rsid w:val="00AC2CFF"/>
    <w:rsid w:val="00AC2E3B"/>
    <w:rsid w:val="00AC2FD3"/>
    <w:rsid w:val="00AC2FFA"/>
    <w:rsid w:val="00AC3364"/>
    <w:rsid w:val="00AC340A"/>
    <w:rsid w:val="00AC3481"/>
    <w:rsid w:val="00AC3644"/>
    <w:rsid w:val="00AC3807"/>
    <w:rsid w:val="00AC3977"/>
    <w:rsid w:val="00AC3A67"/>
    <w:rsid w:val="00AC3AC6"/>
    <w:rsid w:val="00AC3B52"/>
    <w:rsid w:val="00AC3CAD"/>
    <w:rsid w:val="00AC3D57"/>
    <w:rsid w:val="00AC3E8E"/>
    <w:rsid w:val="00AC3FBC"/>
    <w:rsid w:val="00AC4206"/>
    <w:rsid w:val="00AC4243"/>
    <w:rsid w:val="00AC4446"/>
    <w:rsid w:val="00AC444D"/>
    <w:rsid w:val="00AC4826"/>
    <w:rsid w:val="00AC4856"/>
    <w:rsid w:val="00AC48F3"/>
    <w:rsid w:val="00AC4C6D"/>
    <w:rsid w:val="00AC4EAF"/>
    <w:rsid w:val="00AC4FC2"/>
    <w:rsid w:val="00AC533B"/>
    <w:rsid w:val="00AC538D"/>
    <w:rsid w:val="00AC5657"/>
    <w:rsid w:val="00AC56C1"/>
    <w:rsid w:val="00AC5980"/>
    <w:rsid w:val="00AC5B01"/>
    <w:rsid w:val="00AC5B54"/>
    <w:rsid w:val="00AC5C61"/>
    <w:rsid w:val="00AC5E48"/>
    <w:rsid w:val="00AC5F7D"/>
    <w:rsid w:val="00AC6021"/>
    <w:rsid w:val="00AC6663"/>
    <w:rsid w:val="00AC69CD"/>
    <w:rsid w:val="00AC6A6A"/>
    <w:rsid w:val="00AC6AEC"/>
    <w:rsid w:val="00AC6D0A"/>
    <w:rsid w:val="00AC6DEE"/>
    <w:rsid w:val="00AC6E56"/>
    <w:rsid w:val="00AC6EB8"/>
    <w:rsid w:val="00AC7157"/>
    <w:rsid w:val="00AC736E"/>
    <w:rsid w:val="00AC73A5"/>
    <w:rsid w:val="00AC75B8"/>
    <w:rsid w:val="00AC76D6"/>
    <w:rsid w:val="00AC7B03"/>
    <w:rsid w:val="00AC7C71"/>
    <w:rsid w:val="00AC7F42"/>
    <w:rsid w:val="00AD0005"/>
    <w:rsid w:val="00AD003B"/>
    <w:rsid w:val="00AD06A6"/>
    <w:rsid w:val="00AD06CB"/>
    <w:rsid w:val="00AD07FE"/>
    <w:rsid w:val="00AD0964"/>
    <w:rsid w:val="00AD0982"/>
    <w:rsid w:val="00AD0A18"/>
    <w:rsid w:val="00AD0AD8"/>
    <w:rsid w:val="00AD1403"/>
    <w:rsid w:val="00AD1CB5"/>
    <w:rsid w:val="00AD1F49"/>
    <w:rsid w:val="00AD2076"/>
    <w:rsid w:val="00AD217A"/>
    <w:rsid w:val="00AD222F"/>
    <w:rsid w:val="00AD2318"/>
    <w:rsid w:val="00AD232D"/>
    <w:rsid w:val="00AD27DE"/>
    <w:rsid w:val="00AD2926"/>
    <w:rsid w:val="00AD2A33"/>
    <w:rsid w:val="00AD2D04"/>
    <w:rsid w:val="00AD2E27"/>
    <w:rsid w:val="00AD2FAB"/>
    <w:rsid w:val="00AD3091"/>
    <w:rsid w:val="00AD3099"/>
    <w:rsid w:val="00AD3660"/>
    <w:rsid w:val="00AD3874"/>
    <w:rsid w:val="00AD38C6"/>
    <w:rsid w:val="00AD38DD"/>
    <w:rsid w:val="00AD3CD9"/>
    <w:rsid w:val="00AD3D9D"/>
    <w:rsid w:val="00AD3F59"/>
    <w:rsid w:val="00AD40FB"/>
    <w:rsid w:val="00AD4342"/>
    <w:rsid w:val="00AD44C8"/>
    <w:rsid w:val="00AD46B7"/>
    <w:rsid w:val="00AD4924"/>
    <w:rsid w:val="00AD4A2C"/>
    <w:rsid w:val="00AD4A40"/>
    <w:rsid w:val="00AD4B42"/>
    <w:rsid w:val="00AD4C9B"/>
    <w:rsid w:val="00AD4D03"/>
    <w:rsid w:val="00AD4DF4"/>
    <w:rsid w:val="00AD5118"/>
    <w:rsid w:val="00AD51B9"/>
    <w:rsid w:val="00AD5261"/>
    <w:rsid w:val="00AD5335"/>
    <w:rsid w:val="00AD5649"/>
    <w:rsid w:val="00AD58A7"/>
    <w:rsid w:val="00AD58C0"/>
    <w:rsid w:val="00AD5D2A"/>
    <w:rsid w:val="00AD5E63"/>
    <w:rsid w:val="00AD5F0F"/>
    <w:rsid w:val="00AD6285"/>
    <w:rsid w:val="00AD631C"/>
    <w:rsid w:val="00AD6608"/>
    <w:rsid w:val="00AD6624"/>
    <w:rsid w:val="00AD6AF5"/>
    <w:rsid w:val="00AD6F34"/>
    <w:rsid w:val="00AD7036"/>
    <w:rsid w:val="00AD71FA"/>
    <w:rsid w:val="00AD72B2"/>
    <w:rsid w:val="00AD731B"/>
    <w:rsid w:val="00AD7436"/>
    <w:rsid w:val="00AD7439"/>
    <w:rsid w:val="00AD75A3"/>
    <w:rsid w:val="00AD7632"/>
    <w:rsid w:val="00AD7B74"/>
    <w:rsid w:val="00AD7BF6"/>
    <w:rsid w:val="00AD7C30"/>
    <w:rsid w:val="00AD7C78"/>
    <w:rsid w:val="00AD7F0F"/>
    <w:rsid w:val="00AE0054"/>
    <w:rsid w:val="00AE029F"/>
    <w:rsid w:val="00AE02A9"/>
    <w:rsid w:val="00AE03E0"/>
    <w:rsid w:val="00AE0655"/>
    <w:rsid w:val="00AE0697"/>
    <w:rsid w:val="00AE074E"/>
    <w:rsid w:val="00AE0AB6"/>
    <w:rsid w:val="00AE0B92"/>
    <w:rsid w:val="00AE0E14"/>
    <w:rsid w:val="00AE0EA2"/>
    <w:rsid w:val="00AE119C"/>
    <w:rsid w:val="00AE155E"/>
    <w:rsid w:val="00AE17E8"/>
    <w:rsid w:val="00AE18EA"/>
    <w:rsid w:val="00AE1ABC"/>
    <w:rsid w:val="00AE1F6F"/>
    <w:rsid w:val="00AE2275"/>
    <w:rsid w:val="00AE275A"/>
    <w:rsid w:val="00AE27F5"/>
    <w:rsid w:val="00AE2AB5"/>
    <w:rsid w:val="00AE2AFD"/>
    <w:rsid w:val="00AE2B35"/>
    <w:rsid w:val="00AE2E29"/>
    <w:rsid w:val="00AE2FAC"/>
    <w:rsid w:val="00AE3056"/>
    <w:rsid w:val="00AE341A"/>
    <w:rsid w:val="00AE3480"/>
    <w:rsid w:val="00AE3596"/>
    <w:rsid w:val="00AE36F8"/>
    <w:rsid w:val="00AE37D7"/>
    <w:rsid w:val="00AE3885"/>
    <w:rsid w:val="00AE38A7"/>
    <w:rsid w:val="00AE38DA"/>
    <w:rsid w:val="00AE394D"/>
    <w:rsid w:val="00AE39C1"/>
    <w:rsid w:val="00AE3DA1"/>
    <w:rsid w:val="00AE3E2B"/>
    <w:rsid w:val="00AE3EA2"/>
    <w:rsid w:val="00AE40BC"/>
    <w:rsid w:val="00AE4148"/>
    <w:rsid w:val="00AE436B"/>
    <w:rsid w:val="00AE4445"/>
    <w:rsid w:val="00AE4468"/>
    <w:rsid w:val="00AE45B0"/>
    <w:rsid w:val="00AE466E"/>
    <w:rsid w:val="00AE4839"/>
    <w:rsid w:val="00AE4C92"/>
    <w:rsid w:val="00AE4FD5"/>
    <w:rsid w:val="00AE5063"/>
    <w:rsid w:val="00AE506B"/>
    <w:rsid w:val="00AE55FF"/>
    <w:rsid w:val="00AE5647"/>
    <w:rsid w:val="00AE5D4E"/>
    <w:rsid w:val="00AE5F58"/>
    <w:rsid w:val="00AE5F76"/>
    <w:rsid w:val="00AE605A"/>
    <w:rsid w:val="00AE610A"/>
    <w:rsid w:val="00AE6254"/>
    <w:rsid w:val="00AE62CD"/>
    <w:rsid w:val="00AE667A"/>
    <w:rsid w:val="00AE6984"/>
    <w:rsid w:val="00AE69C7"/>
    <w:rsid w:val="00AE6DFD"/>
    <w:rsid w:val="00AE6F9E"/>
    <w:rsid w:val="00AE7078"/>
    <w:rsid w:val="00AE742E"/>
    <w:rsid w:val="00AE7469"/>
    <w:rsid w:val="00AE759C"/>
    <w:rsid w:val="00AE7617"/>
    <w:rsid w:val="00AE766C"/>
    <w:rsid w:val="00AE76EE"/>
    <w:rsid w:val="00AE77E0"/>
    <w:rsid w:val="00AE798B"/>
    <w:rsid w:val="00AE7993"/>
    <w:rsid w:val="00AE79AE"/>
    <w:rsid w:val="00AE7AF6"/>
    <w:rsid w:val="00AE7BA6"/>
    <w:rsid w:val="00AE7C94"/>
    <w:rsid w:val="00AE7D5A"/>
    <w:rsid w:val="00AE7E70"/>
    <w:rsid w:val="00AF03A4"/>
    <w:rsid w:val="00AF0678"/>
    <w:rsid w:val="00AF0999"/>
    <w:rsid w:val="00AF0A4C"/>
    <w:rsid w:val="00AF0AA6"/>
    <w:rsid w:val="00AF0BAA"/>
    <w:rsid w:val="00AF0D76"/>
    <w:rsid w:val="00AF0FAB"/>
    <w:rsid w:val="00AF11FF"/>
    <w:rsid w:val="00AF13C4"/>
    <w:rsid w:val="00AF14CB"/>
    <w:rsid w:val="00AF19F6"/>
    <w:rsid w:val="00AF1BB3"/>
    <w:rsid w:val="00AF1D9E"/>
    <w:rsid w:val="00AF1E8E"/>
    <w:rsid w:val="00AF1E9B"/>
    <w:rsid w:val="00AF1ED0"/>
    <w:rsid w:val="00AF2124"/>
    <w:rsid w:val="00AF2279"/>
    <w:rsid w:val="00AF24BB"/>
    <w:rsid w:val="00AF26D2"/>
    <w:rsid w:val="00AF279C"/>
    <w:rsid w:val="00AF2940"/>
    <w:rsid w:val="00AF2951"/>
    <w:rsid w:val="00AF2966"/>
    <w:rsid w:val="00AF2CAE"/>
    <w:rsid w:val="00AF2CF4"/>
    <w:rsid w:val="00AF327F"/>
    <w:rsid w:val="00AF336F"/>
    <w:rsid w:val="00AF35F5"/>
    <w:rsid w:val="00AF3763"/>
    <w:rsid w:val="00AF37A8"/>
    <w:rsid w:val="00AF37D5"/>
    <w:rsid w:val="00AF3838"/>
    <w:rsid w:val="00AF38E1"/>
    <w:rsid w:val="00AF3909"/>
    <w:rsid w:val="00AF3B24"/>
    <w:rsid w:val="00AF3CB4"/>
    <w:rsid w:val="00AF40C4"/>
    <w:rsid w:val="00AF4211"/>
    <w:rsid w:val="00AF4255"/>
    <w:rsid w:val="00AF4433"/>
    <w:rsid w:val="00AF4BDB"/>
    <w:rsid w:val="00AF4E58"/>
    <w:rsid w:val="00AF4F1B"/>
    <w:rsid w:val="00AF50A2"/>
    <w:rsid w:val="00AF51F8"/>
    <w:rsid w:val="00AF537D"/>
    <w:rsid w:val="00AF564D"/>
    <w:rsid w:val="00AF56F0"/>
    <w:rsid w:val="00AF59E2"/>
    <w:rsid w:val="00AF5A1C"/>
    <w:rsid w:val="00AF5EC9"/>
    <w:rsid w:val="00AF611F"/>
    <w:rsid w:val="00AF6579"/>
    <w:rsid w:val="00AF6DDE"/>
    <w:rsid w:val="00AF6EE0"/>
    <w:rsid w:val="00AF70CE"/>
    <w:rsid w:val="00AF7418"/>
    <w:rsid w:val="00AF757B"/>
    <w:rsid w:val="00AF7669"/>
    <w:rsid w:val="00AF79DB"/>
    <w:rsid w:val="00AF7D65"/>
    <w:rsid w:val="00AF7F9C"/>
    <w:rsid w:val="00B000E2"/>
    <w:rsid w:val="00B004BF"/>
    <w:rsid w:val="00B006E9"/>
    <w:rsid w:val="00B0076D"/>
    <w:rsid w:val="00B00B3C"/>
    <w:rsid w:val="00B00C67"/>
    <w:rsid w:val="00B00FED"/>
    <w:rsid w:val="00B01095"/>
    <w:rsid w:val="00B0114F"/>
    <w:rsid w:val="00B01234"/>
    <w:rsid w:val="00B01403"/>
    <w:rsid w:val="00B01518"/>
    <w:rsid w:val="00B0167C"/>
    <w:rsid w:val="00B0169B"/>
    <w:rsid w:val="00B0184B"/>
    <w:rsid w:val="00B01A52"/>
    <w:rsid w:val="00B01FEC"/>
    <w:rsid w:val="00B020D5"/>
    <w:rsid w:val="00B024B8"/>
    <w:rsid w:val="00B025AA"/>
    <w:rsid w:val="00B026E1"/>
    <w:rsid w:val="00B0293B"/>
    <w:rsid w:val="00B02BF0"/>
    <w:rsid w:val="00B02FC7"/>
    <w:rsid w:val="00B03054"/>
    <w:rsid w:val="00B031AC"/>
    <w:rsid w:val="00B032A9"/>
    <w:rsid w:val="00B03376"/>
    <w:rsid w:val="00B03447"/>
    <w:rsid w:val="00B03450"/>
    <w:rsid w:val="00B037C7"/>
    <w:rsid w:val="00B03835"/>
    <w:rsid w:val="00B03890"/>
    <w:rsid w:val="00B03920"/>
    <w:rsid w:val="00B03AB3"/>
    <w:rsid w:val="00B03BC7"/>
    <w:rsid w:val="00B03C8D"/>
    <w:rsid w:val="00B03CE9"/>
    <w:rsid w:val="00B03F34"/>
    <w:rsid w:val="00B04193"/>
    <w:rsid w:val="00B0451D"/>
    <w:rsid w:val="00B04764"/>
    <w:rsid w:val="00B04790"/>
    <w:rsid w:val="00B04AFF"/>
    <w:rsid w:val="00B04C2A"/>
    <w:rsid w:val="00B05056"/>
    <w:rsid w:val="00B05119"/>
    <w:rsid w:val="00B0550C"/>
    <w:rsid w:val="00B056CB"/>
    <w:rsid w:val="00B05750"/>
    <w:rsid w:val="00B05757"/>
    <w:rsid w:val="00B05963"/>
    <w:rsid w:val="00B05D11"/>
    <w:rsid w:val="00B05EC3"/>
    <w:rsid w:val="00B05F4D"/>
    <w:rsid w:val="00B05F71"/>
    <w:rsid w:val="00B06051"/>
    <w:rsid w:val="00B06086"/>
    <w:rsid w:val="00B06227"/>
    <w:rsid w:val="00B06496"/>
    <w:rsid w:val="00B064F8"/>
    <w:rsid w:val="00B0667C"/>
    <w:rsid w:val="00B06719"/>
    <w:rsid w:val="00B06AE9"/>
    <w:rsid w:val="00B06B5E"/>
    <w:rsid w:val="00B06DD3"/>
    <w:rsid w:val="00B06F37"/>
    <w:rsid w:val="00B06F76"/>
    <w:rsid w:val="00B06FCA"/>
    <w:rsid w:val="00B07624"/>
    <w:rsid w:val="00B0764A"/>
    <w:rsid w:val="00B07695"/>
    <w:rsid w:val="00B0769B"/>
    <w:rsid w:val="00B07B5F"/>
    <w:rsid w:val="00B07E6B"/>
    <w:rsid w:val="00B07EC2"/>
    <w:rsid w:val="00B1040A"/>
    <w:rsid w:val="00B104DC"/>
    <w:rsid w:val="00B106DA"/>
    <w:rsid w:val="00B1084A"/>
    <w:rsid w:val="00B10A1C"/>
    <w:rsid w:val="00B10A9A"/>
    <w:rsid w:val="00B10D09"/>
    <w:rsid w:val="00B10F79"/>
    <w:rsid w:val="00B112AD"/>
    <w:rsid w:val="00B11A68"/>
    <w:rsid w:val="00B11D69"/>
    <w:rsid w:val="00B11F05"/>
    <w:rsid w:val="00B11F36"/>
    <w:rsid w:val="00B12216"/>
    <w:rsid w:val="00B12702"/>
    <w:rsid w:val="00B12D4B"/>
    <w:rsid w:val="00B12D4D"/>
    <w:rsid w:val="00B12E61"/>
    <w:rsid w:val="00B12F6D"/>
    <w:rsid w:val="00B12FE5"/>
    <w:rsid w:val="00B13214"/>
    <w:rsid w:val="00B13296"/>
    <w:rsid w:val="00B13410"/>
    <w:rsid w:val="00B1358E"/>
    <w:rsid w:val="00B137CD"/>
    <w:rsid w:val="00B137CE"/>
    <w:rsid w:val="00B1380E"/>
    <w:rsid w:val="00B13B02"/>
    <w:rsid w:val="00B13CD2"/>
    <w:rsid w:val="00B13DF6"/>
    <w:rsid w:val="00B13E2C"/>
    <w:rsid w:val="00B14517"/>
    <w:rsid w:val="00B1458A"/>
    <w:rsid w:val="00B146E6"/>
    <w:rsid w:val="00B1488F"/>
    <w:rsid w:val="00B148C4"/>
    <w:rsid w:val="00B149C5"/>
    <w:rsid w:val="00B149EA"/>
    <w:rsid w:val="00B149FD"/>
    <w:rsid w:val="00B14DF2"/>
    <w:rsid w:val="00B14F51"/>
    <w:rsid w:val="00B15121"/>
    <w:rsid w:val="00B15227"/>
    <w:rsid w:val="00B1560E"/>
    <w:rsid w:val="00B15884"/>
    <w:rsid w:val="00B15955"/>
    <w:rsid w:val="00B159BB"/>
    <w:rsid w:val="00B159D7"/>
    <w:rsid w:val="00B15ABF"/>
    <w:rsid w:val="00B15B4A"/>
    <w:rsid w:val="00B15E50"/>
    <w:rsid w:val="00B15F9A"/>
    <w:rsid w:val="00B1619D"/>
    <w:rsid w:val="00B16279"/>
    <w:rsid w:val="00B162BB"/>
    <w:rsid w:val="00B16B07"/>
    <w:rsid w:val="00B16D76"/>
    <w:rsid w:val="00B178A2"/>
    <w:rsid w:val="00B179BC"/>
    <w:rsid w:val="00B17ACD"/>
    <w:rsid w:val="00B17B65"/>
    <w:rsid w:val="00B17BA3"/>
    <w:rsid w:val="00B17BEC"/>
    <w:rsid w:val="00B200A1"/>
    <w:rsid w:val="00B20414"/>
    <w:rsid w:val="00B207D4"/>
    <w:rsid w:val="00B20A69"/>
    <w:rsid w:val="00B20BCE"/>
    <w:rsid w:val="00B20E1F"/>
    <w:rsid w:val="00B20F16"/>
    <w:rsid w:val="00B20F84"/>
    <w:rsid w:val="00B21127"/>
    <w:rsid w:val="00B21356"/>
    <w:rsid w:val="00B2177E"/>
    <w:rsid w:val="00B21AF8"/>
    <w:rsid w:val="00B21B91"/>
    <w:rsid w:val="00B22424"/>
    <w:rsid w:val="00B22556"/>
    <w:rsid w:val="00B22642"/>
    <w:rsid w:val="00B22652"/>
    <w:rsid w:val="00B226FE"/>
    <w:rsid w:val="00B227B8"/>
    <w:rsid w:val="00B228BE"/>
    <w:rsid w:val="00B22989"/>
    <w:rsid w:val="00B22E5F"/>
    <w:rsid w:val="00B2339F"/>
    <w:rsid w:val="00B237C5"/>
    <w:rsid w:val="00B23968"/>
    <w:rsid w:val="00B23ACF"/>
    <w:rsid w:val="00B23DEC"/>
    <w:rsid w:val="00B241B2"/>
    <w:rsid w:val="00B2420B"/>
    <w:rsid w:val="00B243DF"/>
    <w:rsid w:val="00B24A1B"/>
    <w:rsid w:val="00B24F68"/>
    <w:rsid w:val="00B25497"/>
    <w:rsid w:val="00B25836"/>
    <w:rsid w:val="00B259DA"/>
    <w:rsid w:val="00B25A48"/>
    <w:rsid w:val="00B25D10"/>
    <w:rsid w:val="00B25D4F"/>
    <w:rsid w:val="00B25E64"/>
    <w:rsid w:val="00B26064"/>
    <w:rsid w:val="00B260C7"/>
    <w:rsid w:val="00B2616A"/>
    <w:rsid w:val="00B2620A"/>
    <w:rsid w:val="00B262DD"/>
    <w:rsid w:val="00B263DF"/>
    <w:rsid w:val="00B263FF"/>
    <w:rsid w:val="00B264C2"/>
    <w:rsid w:val="00B265AA"/>
    <w:rsid w:val="00B266D1"/>
    <w:rsid w:val="00B2673E"/>
    <w:rsid w:val="00B267FA"/>
    <w:rsid w:val="00B26997"/>
    <w:rsid w:val="00B26F38"/>
    <w:rsid w:val="00B26FE7"/>
    <w:rsid w:val="00B2701C"/>
    <w:rsid w:val="00B271A1"/>
    <w:rsid w:val="00B27296"/>
    <w:rsid w:val="00B2740F"/>
    <w:rsid w:val="00B2749B"/>
    <w:rsid w:val="00B2765F"/>
    <w:rsid w:val="00B277A8"/>
    <w:rsid w:val="00B277C9"/>
    <w:rsid w:val="00B27A80"/>
    <w:rsid w:val="00B27DD2"/>
    <w:rsid w:val="00B27DF4"/>
    <w:rsid w:val="00B30132"/>
    <w:rsid w:val="00B30182"/>
    <w:rsid w:val="00B30320"/>
    <w:rsid w:val="00B30663"/>
    <w:rsid w:val="00B30A5F"/>
    <w:rsid w:val="00B30F43"/>
    <w:rsid w:val="00B3110A"/>
    <w:rsid w:val="00B312FA"/>
    <w:rsid w:val="00B313BB"/>
    <w:rsid w:val="00B313C9"/>
    <w:rsid w:val="00B31414"/>
    <w:rsid w:val="00B31695"/>
    <w:rsid w:val="00B3182B"/>
    <w:rsid w:val="00B3187D"/>
    <w:rsid w:val="00B319C1"/>
    <w:rsid w:val="00B31DDD"/>
    <w:rsid w:val="00B31FFE"/>
    <w:rsid w:val="00B320C3"/>
    <w:rsid w:val="00B321BD"/>
    <w:rsid w:val="00B32365"/>
    <w:rsid w:val="00B32397"/>
    <w:rsid w:val="00B323AF"/>
    <w:rsid w:val="00B325AC"/>
    <w:rsid w:val="00B325BA"/>
    <w:rsid w:val="00B3290B"/>
    <w:rsid w:val="00B3293C"/>
    <w:rsid w:val="00B32D29"/>
    <w:rsid w:val="00B331E7"/>
    <w:rsid w:val="00B33273"/>
    <w:rsid w:val="00B332DF"/>
    <w:rsid w:val="00B332EF"/>
    <w:rsid w:val="00B33694"/>
    <w:rsid w:val="00B33A26"/>
    <w:rsid w:val="00B33E7D"/>
    <w:rsid w:val="00B343C7"/>
    <w:rsid w:val="00B3449C"/>
    <w:rsid w:val="00B34A1B"/>
    <w:rsid w:val="00B34AA2"/>
    <w:rsid w:val="00B34C57"/>
    <w:rsid w:val="00B34D23"/>
    <w:rsid w:val="00B34E5D"/>
    <w:rsid w:val="00B34F80"/>
    <w:rsid w:val="00B35031"/>
    <w:rsid w:val="00B3517A"/>
    <w:rsid w:val="00B35707"/>
    <w:rsid w:val="00B3581B"/>
    <w:rsid w:val="00B3590E"/>
    <w:rsid w:val="00B359DE"/>
    <w:rsid w:val="00B35CDF"/>
    <w:rsid w:val="00B35D12"/>
    <w:rsid w:val="00B35D1D"/>
    <w:rsid w:val="00B35E3D"/>
    <w:rsid w:val="00B360D5"/>
    <w:rsid w:val="00B362DB"/>
    <w:rsid w:val="00B36363"/>
    <w:rsid w:val="00B3673E"/>
    <w:rsid w:val="00B36A9C"/>
    <w:rsid w:val="00B36B0A"/>
    <w:rsid w:val="00B36C1D"/>
    <w:rsid w:val="00B36C68"/>
    <w:rsid w:val="00B37044"/>
    <w:rsid w:val="00B37342"/>
    <w:rsid w:val="00B373FD"/>
    <w:rsid w:val="00B37448"/>
    <w:rsid w:val="00B37A7F"/>
    <w:rsid w:val="00B37AC3"/>
    <w:rsid w:val="00B37C6C"/>
    <w:rsid w:val="00B37EF6"/>
    <w:rsid w:val="00B37FCE"/>
    <w:rsid w:val="00B40055"/>
    <w:rsid w:val="00B400A2"/>
    <w:rsid w:val="00B40258"/>
    <w:rsid w:val="00B407F5"/>
    <w:rsid w:val="00B408FD"/>
    <w:rsid w:val="00B40937"/>
    <w:rsid w:val="00B40F6A"/>
    <w:rsid w:val="00B40F6E"/>
    <w:rsid w:val="00B41010"/>
    <w:rsid w:val="00B41019"/>
    <w:rsid w:val="00B411F6"/>
    <w:rsid w:val="00B412C2"/>
    <w:rsid w:val="00B4180A"/>
    <w:rsid w:val="00B41AF2"/>
    <w:rsid w:val="00B41C53"/>
    <w:rsid w:val="00B41DF9"/>
    <w:rsid w:val="00B41F54"/>
    <w:rsid w:val="00B4200A"/>
    <w:rsid w:val="00B42228"/>
    <w:rsid w:val="00B42445"/>
    <w:rsid w:val="00B4258A"/>
    <w:rsid w:val="00B42622"/>
    <w:rsid w:val="00B426C4"/>
    <w:rsid w:val="00B4294E"/>
    <w:rsid w:val="00B42B28"/>
    <w:rsid w:val="00B42C91"/>
    <w:rsid w:val="00B42E86"/>
    <w:rsid w:val="00B42EF4"/>
    <w:rsid w:val="00B42F24"/>
    <w:rsid w:val="00B430FA"/>
    <w:rsid w:val="00B43189"/>
    <w:rsid w:val="00B4384A"/>
    <w:rsid w:val="00B438E4"/>
    <w:rsid w:val="00B439EC"/>
    <w:rsid w:val="00B43A42"/>
    <w:rsid w:val="00B43F93"/>
    <w:rsid w:val="00B4428D"/>
    <w:rsid w:val="00B442C7"/>
    <w:rsid w:val="00B44665"/>
    <w:rsid w:val="00B446F8"/>
    <w:rsid w:val="00B44B03"/>
    <w:rsid w:val="00B44B7F"/>
    <w:rsid w:val="00B44CCD"/>
    <w:rsid w:val="00B44CF6"/>
    <w:rsid w:val="00B44E2E"/>
    <w:rsid w:val="00B4500A"/>
    <w:rsid w:val="00B459B4"/>
    <w:rsid w:val="00B45DA8"/>
    <w:rsid w:val="00B45EC7"/>
    <w:rsid w:val="00B45FBA"/>
    <w:rsid w:val="00B4603C"/>
    <w:rsid w:val="00B4610B"/>
    <w:rsid w:val="00B462C1"/>
    <w:rsid w:val="00B46488"/>
    <w:rsid w:val="00B464C4"/>
    <w:rsid w:val="00B464FD"/>
    <w:rsid w:val="00B468B3"/>
    <w:rsid w:val="00B469ED"/>
    <w:rsid w:val="00B46A5E"/>
    <w:rsid w:val="00B46B37"/>
    <w:rsid w:val="00B46D08"/>
    <w:rsid w:val="00B46FAB"/>
    <w:rsid w:val="00B46FF8"/>
    <w:rsid w:val="00B470D2"/>
    <w:rsid w:val="00B47113"/>
    <w:rsid w:val="00B471B0"/>
    <w:rsid w:val="00B472D7"/>
    <w:rsid w:val="00B47563"/>
    <w:rsid w:val="00B476B1"/>
    <w:rsid w:val="00B47925"/>
    <w:rsid w:val="00B479E1"/>
    <w:rsid w:val="00B47C22"/>
    <w:rsid w:val="00B47CC2"/>
    <w:rsid w:val="00B47D9D"/>
    <w:rsid w:val="00B47F7A"/>
    <w:rsid w:val="00B47F97"/>
    <w:rsid w:val="00B47FAA"/>
    <w:rsid w:val="00B503A9"/>
    <w:rsid w:val="00B50BA7"/>
    <w:rsid w:val="00B50C28"/>
    <w:rsid w:val="00B50F14"/>
    <w:rsid w:val="00B5100B"/>
    <w:rsid w:val="00B5103C"/>
    <w:rsid w:val="00B51255"/>
    <w:rsid w:val="00B515A0"/>
    <w:rsid w:val="00B51C92"/>
    <w:rsid w:val="00B51CF5"/>
    <w:rsid w:val="00B5200F"/>
    <w:rsid w:val="00B522F3"/>
    <w:rsid w:val="00B523DD"/>
    <w:rsid w:val="00B52778"/>
    <w:rsid w:val="00B5289D"/>
    <w:rsid w:val="00B52E75"/>
    <w:rsid w:val="00B530DE"/>
    <w:rsid w:val="00B532EA"/>
    <w:rsid w:val="00B533C0"/>
    <w:rsid w:val="00B53964"/>
    <w:rsid w:val="00B53BDA"/>
    <w:rsid w:val="00B53F56"/>
    <w:rsid w:val="00B540CE"/>
    <w:rsid w:val="00B54116"/>
    <w:rsid w:val="00B54249"/>
    <w:rsid w:val="00B54257"/>
    <w:rsid w:val="00B544AA"/>
    <w:rsid w:val="00B54595"/>
    <w:rsid w:val="00B547A8"/>
    <w:rsid w:val="00B54806"/>
    <w:rsid w:val="00B54820"/>
    <w:rsid w:val="00B54A0A"/>
    <w:rsid w:val="00B54D05"/>
    <w:rsid w:val="00B54DD1"/>
    <w:rsid w:val="00B54EB7"/>
    <w:rsid w:val="00B5523A"/>
    <w:rsid w:val="00B5587F"/>
    <w:rsid w:val="00B55A61"/>
    <w:rsid w:val="00B55BBB"/>
    <w:rsid w:val="00B55E47"/>
    <w:rsid w:val="00B55F9C"/>
    <w:rsid w:val="00B56463"/>
    <w:rsid w:val="00B564A2"/>
    <w:rsid w:val="00B56510"/>
    <w:rsid w:val="00B56674"/>
    <w:rsid w:val="00B56838"/>
    <w:rsid w:val="00B56B02"/>
    <w:rsid w:val="00B56B4A"/>
    <w:rsid w:val="00B56C16"/>
    <w:rsid w:val="00B56E24"/>
    <w:rsid w:val="00B56F13"/>
    <w:rsid w:val="00B57590"/>
    <w:rsid w:val="00B579B3"/>
    <w:rsid w:val="00B57AFC"/>
    <w:rsid w:val="00B57D24"/>
    <w:rsid w:val="00B57F75"/>
    <w:rsid w:val="00B60164"/>
    <w:rsid w:val="00B605F6"/>
    <w:rsid w:val="00B60967"/>
    <w:rsid w:val="00B60C26"/>
    <w:rsid w:val="00B60E49"/>
    <w:rsid w:val="00B611DA"/>
    <w:rsid w:val="00B613DC"/>
    <w:rsid w:val="00B6142F"/>
    <w:rsid w:val="00B61815"/>
    <w:rsid w:val="00B61AE6"/>
    <w:rsid w:val="00B61C54"/>
    <w:rsid w:val="00B61DEA"/>
    <w:rsid w:val="00B62088"/>
    <w:rsid w:val="00B6231A"/>
    <w:rsid w:val="00B6248F"/>
    <w:rsid w:val="00B62526"/>
    <w:rsid w:val="00B62823"/>
    <w:rsid w:val="00B628C6"/>
    <w:rsid w:val="00B62BF6"/>
    <w:rsid w:val="00B62D57"/>
    <w:rsid w:val="00B62E26"/>
    <w:rsid w:val="00B63007"/>
    <w:rsid w:val="00B630E5"/>
    <w:rsid w:val="00B63504"/>
    <w:rsid w:val="00B63914"/>
    <w:rsid w:val="00B6397E"/>
    <w:rsid w:val="00B63BBB"/>
    <w:rsid w:val="00B63E3D"/>
    <w:rsid w:val="00B64217"/>
    <w:rsid w:val="00B64385"/>
    <w:rsid w:val="00B647FD"/>
    <w:rsid w:val="00B649E8"/>
    <w:rsid w:val="00B64A13"/>
    <w:rsid w:val="00B64CF0"/>
    <w:rsid w:val="00B64F40"/>
    <w:rsid w:val="00B652A7"/>
    <w:rsid w:val="00B654D5"/>
    <w:rsid w:val="00B65605"/>
    <w:rsid w:val="00B65713"/>
    <w:rsid w:val="00B65721"/>
    <w:rsid w:val="00B65883"/>
    <w:rsid w:val="00B6589F"/>
    <w:rsid w:val="00B65A47"/>
    <w:rsid w:val="00B65AED"/>
    <w:rsid w:val="00B65C19"/>
    <w:rsid w:val="00B65C38"/>
    <w:rsid w:val="00B65D18"/>
    <w:rsid w:val="00B66140"/>
    <w:rsid w:val="00B66344"/>
    <w:rsid w:val="00B66376"/>
    <w:rsid w:val="00B6642A"/>
    <w:rsid w:val="00B66587"/>
    <w:rsid w:val="00B66756"/>
    <w:rsid w:val="00B667A7"/>
    <w:rsid w:val="00B6693D"/>
    <w:rsid w:val="00B66BA8"/>
    <w:rsid w:val="00B66CB4"/>
    <w:rsid w:val="00B66F69"/>
    <w:rsid w:val="00B672A2"/>
    <w:rsid w:val="00B67348"/>
    <w:rsid w:val="00B676F6"/>
    <w:rsid w:val="00B67A25"/>
    <w:rsid w:val="00B67D0E"/>
    <w:rsid w:val="00B67E41"/>
    <w:rsid w:val="00B67F15"/>
    <w:rsid w:val="00B67F4E"/>
    <w:rsid w:val="00B701DD"/>
    <w:rsid w:val="00B7024D"/>
    <w:rsid w:val="00B70295"/>
    <w:rsid w:val="00B7063A"/>
    <w:rsid w:val="00B707A6"/>
    <w:rsid w:val="00B70D49"/>
    <w:rsid w:val="00B70D84"/>
    <w:rsid w:val="00B71114"/>
    <w:rsid w:val="00B7155C"/>
    <w:rsid w:val="00B7163F"/>
    <w:rsid w:val="00B71712"/>
    <w:rsid w:val="00B7181A"/>
    <w:rsid w:val="00B719B6"/>
    <w:rsid w:val="00B71B0B"/>
    <w:rsid w:val="00B71D0A"/>
    <w:rsid w:val="00B71FE3"/>
    <w:rsid w:val="00B72022"/>
    <w:rsid w:val="00B7226C"/>
    <w:rsid w:val="00B72409"/>
    <w:rsid w:val="00B72817"/>
    <w:rsid w:val="00B72823"/>
    <w:rsid w:val="00B7285A"/>
    <w:rsid w:val="00B72933"/>
    <w:rsid w:val="00B729F8"/>
    <w:rsid w:val="00B72B69"/>
    <w:rsid w:val="00B72E42"/>
    <w:rsid w:val="00B7321E"/>
    <w:rsid w:val="00B73379"/>
    <w:rsid w:val="00B7381E"/>
    <w:rsid w:val="00B73864"/>
    <w:rsid w:val="00B73AA5"/>
    <w:rsid w:val="00B73B76"/>
    <w:rsid w:val="00B73D4E"/>
    <w:rsid w:val="00B73E22"/>
    <w:rsid w:val="00B73E44"/>
    <w:rsid w:val="00B73F24"/>
    <w:rsid w:val="00B74716"/>
    <w:rsid w:val="00B74755"/>
    <w:rsid w:val="00B74944"/>
    <w:rsid w:val="00B74B75"/>
    <w:rsid w:val="00B74C25"/>
    <w:rsid w:val="00B74C87"/>
    <w:rsid w:val="00B74E58"/>
    <w:rsid w:val="00B74F47"/>
    <w:rsid w:val="00B752E5"/>
    <w:rsid w:val="00B7538C"/>
    <w:rsid w:val="00B75A78"/>
    <w:rsid w:val="00B75B5C"/>
    <w:rsid w:val="00B75C3D"/>
    <w:rsid w:val="00B75CD1"/>
    <w:rsid w:val="00B75CD7"/>
    <w:rsid w:val="00B75CFD"/>
    <w:rsid w:val="00B75D3B"/>
    <w:rsid w:val="00B75E1E"/>
    <w:rsid w:val="00B75FAD"/>
    <w:rsid w:val="00B7622A"/>
    <w:rsid w:val="00B76282"/>
    <w:rsid w:val="00B762CD"/>
    <w:rsid w:val="00B76427"/>
    <w:rsid w:val="00B76518"/>
    <w:rsid w:val="00B765B3"/>
    <w:rsid w:val="00B765B8"/>
    <w:rsid w:val="00B7663A"/>
    <w:rsid w:val="00B7680C"/>
    <w:rsid w:val="00B76AC1"/>
    <w:rsid w:val="00B76D3D"/>
    <w:rsid w:val="00B76D90"/>
    <w:rsid w:val="00B7706B"/>
    <w:rsid w:val="00B7708C"/>
    <w:rsid w:val="00B774E0"/>
    <w:rsid w:val="00B774EB"/>
    <w:rsid w:val="00B7769D"/>
    <w:rsid w:val="00B7770B"/>
    <w:rsid w:val="00B77C82"/>
    <w:rsid w:val="00B77CD8"/>
    <w:rsid w:val="00B77E2A"/>
    <w:rsid w:val="00B77E70"/>
    <w:rsid w:val="00B80107"/>
    <w:rsid w:val="00B804F8"/>
    <w:rsid w:val="00B80969"/>
    <w:rsid w:val="00B80E7F"/>
    <w:rsid w:val="00B80F5F"/>
    <w:rsid w:val="00B80F88"/>
    <w:rsid w:val="00B80F98"/>
    <w:rsid w:val="00B813B3"/>
    <w:rsid w:val="00B814B5"/>
    <w:rsid w:val="00B8189C"/>
    <w:rsid w:val="00B81AEE"/>
    <w:rsid w:val="00B81C21"/>
    <w:rsid w:val="00B81D32"/>
    <w:rsid w:val="00B81D45"/>
    <w:rsid w:val="00B81DC1"/>
    <w:rsid w:val="00B81DF3"/>
    <w:rsid w:val="00B81F39"/>
    <w:rsid w:val="00B81FDC"/>
    <w:rsid w:val="00B8218E"/>
    <w:rsid w:val="00B821D1"/>
    <w:rsid w:val="00B821F0"/>
    <w:rsid w:val="00B823E0"/>
    <w:rsid w:val="00B826EA"/>
    <w:rsid w:val="00B826FC"/>
    <w:rsid w:val="00B829D4"/>
    <w:rsid w:val="00B82CD7"/>
    <w:rsid w:val="00B82D5F"/>
    <w:rsid w:val="00B83200"/>
    <w:rsid w:val="00B833BB"/>
    <w:rsid w:val="00B8344D"/>
    <w:rsid w:val="00B836ED"/>
    <w:rsid w:val="00B838C4"/>
    <w:rsid w:val="00B83B83"/>
    <w:rsid w:val="00B83C5D"/>
    <w:rsid w:val="00B83D91"/>
    <w:rsid w:val="00B840DC"/>
    <w:rsid w:val="00B84181"/>
    <w:rsid w:val="00B84222"/>
    <w:rsid w:val="00B84287"/>
    <w:rsid w:val="00B84323"/>
    <w:rsid w:val="00B8465D"/>
    <w:rsid w:val="00B849F1"/>
    <w:rsid w:val="00B84E0F"/>
    <w:rsid w:val="00B8535D"/>
    <w:rsid w:val="00B853DC"/>
    <w:rsid w:val="00B85444"/>
    <w:rsid w:val="00B8552F"/>
    <w:rsid w:val="00B856E1"/>
    <w:rsid w:val="00B85840"/>
    <w:rsid w:val="00B85856"/>
    <w:rsid w:val="00B85877"/>
    <w:rsid w:val="00B8599E"/>
    <w:rsid w:val="00B85A70"/>
    <w:rsid w:val="00B85B09"/>
    <w:rsid w:val="00B85D64"/>
    <w:rsid w:val="00B85E2D"/>
    <w:rsid w:val="00B85F15"/>
    <w:rsid w:val="00B860D4"/>
    <w:rsid w:val="00B860DE"/>
    <w:rsid w:val="00B861C3"/>
    <w:rsid w:val="00B862EC"/>
    <w:rsid w:val="00B8637C"/>
    <w:rsid w:val="00B86426"/>
    <w:rsid w:val="00B86512"/>
    <w:rsid w:val="00B87079"/>
    <w:rsid w:val="00B8728C"/>
    <w:rsid w:val="00B87314"/>
    <w:rsid w:val="00B876AC"/>
    <w:rsid w:val="00B876AD"/>
    <w:rsid w:val="00B876E3"/>
    <w:rsid w:val="00B87DD4"/>
    <w:rsid w:val="00B87E53"/>
    <w:rsid w:val="00B87FC9"/>
    <w:rsid w:val="00B90285"/>
    <w:rsid w:val="00B90516"/>
    <w:rsid w:val="00B90EFB"/>
    <w:rsid w:val="00B90FD3"/>
    <w:rsid w:val="00B91572"/>
    <w:rsid w:val="00B91A99"/>
    <w:rsid w:val="00B91D46"/>
    <w:rsid w:val="00B91DDD"/>
    <w:rsid w:val="00B9206D"/>
    <w:rsid w:val="00B92108"/>
    <w:rsid w:val="00B92A17"/>
    <w:rsid w:val="00B92AB7"/>
    <w:rsid w:val="00B92AF3"/>
    <w:rsid w:val="00B92D67"/>
    <w:rsid w:val="00B92EFF"/>
    <w:rsid w:val="00B92F06"/>
    <w:rsid w:val="00B92F40"/>
    <w:rsid w:val="00B93647"/>
    <w:rsid w:val="00B9373B"/>
    <w:rsid w:val="00B93997"/>
    <w:rsid w:val="00B93DA7"/>
    <w:rsid w:val="00B93DFE"/>
    <w:rsid w:val="00B9407E"/>
    <w:rsid w:val="00B94092"/>
    <w:rsid w:val="00B944E8"/>
    <w:rsid w:val="00B9463C"/>
    <w:rsid w:val="00B94736"/>
    <w:rsid w:val="00B94C49"/>
    <w:rsid w:val="00B94D84"/>
    <w:rsid w:val="00B94E06"/>
    <w:rsid w:val="00B94EFF"/>
    <w:rsid w:val="00B95036"/>
    <w:rsid w:val="00B95091"/>
    <w:rsid w:val="00B95313"/>
    <w:rsid w:val="00B95589"/>
    <w:rsid w:val="00B957E6"/>
    <w:rsid w:val="00B957F1"/>
    <w:rsid w:val="00B95A3D"/>
    <w:rsid w:val="00B95E07"/>
    <w:rsid w:val="00B95EA7"/>
    <w:rsid w:val="00B96169"/>
    <w:rsid w:val="00B961F9"/>
    <w:rsid w:val="00B963E2"/>
    <w:rsid w:val="00B96438"/>
    <w:rsid w:val="00B9664E"/>
    <w:rsid w:val="00B966EA"/>
    <w:rsid w:val="00B9691E"/>
    <w:rsid w:val="00B96A10"/>
    <w:rsid w:val="00B96AC8"/>
    <w:rsid w:val="00B96B65"/>
    <w:rsid w:val="00B96BE9"/>
    <w:rsid w:val="00B96C69"/>
    <w:rsid w:val="00B96DD3"/>
    <w:rsid w:val="00B97159"/>
    <w:rsid w:val="00B971FC"/>
    <w:rsid w:val="00B972F1"/>
    <w:rsid w:val="00B973B5"/>
    <w:rsid w:val="00B97C54"/>
    <w:rsid w:val="00B97D06"/>
    <w:rsid w:val="00B97ECD"/>
    <w:rsid w:val="00BA00BF"/>
    <w:rsid w:val="00BA01B0"/>
    <w:rsid w:val="00BA020E"/>
    <w:rsid w:val="00BA026F"/>
    <w:rsid w:val="00BA0481"/>
    <w:rsid w:val="00BA0596"/>
    <w:rsid w:val="00BA060D"/>
    <w:rsid w:val="00BA069C"/>
    <w:rsid w:val="00BA07FE"/>
    <w:rsid w:val="00BA0B12"/>
    <w:rsid w:val="00BA0B7C"/>
    <w:rsid w:val="00BA0E48"/>
    <w:rsid w:val="00BA0EC2"/>
    <w:rsid w:val="00BA1130"/>
    <w:rsid w:val="00BA1257"/>
    <w:rsid w:val="00BA1304"/>
    <w:rsid w:val="00BA1347"/>
    <w:rsid w:val="00BA145F"/>
    <w:rsid w:val="00BA157E"/>
    <w:rsid w:val="00BA175F"/>
    <w:rsid w:val="00BA196F"/>
    <w:rsid w:val="00BA1AAB"/>
    <w:rsid w:val="00BA1AB1"/>
    <w:rsid w:val="00BA1CB0"/>
    <w:rsid w:val="00BA1D3D"/>
    <w:rsid w:val="00BA1F6A"/>
    <w:rsid w:val="00BA21C0"/>
    <w:rsid w:val="00BA2229"/>
    <w:rsid w:val="00BA23A5"/>
    <w:rsid w:val="00BA265D"/>
    <w:rsid w:val="00BA27D8"/>
    <w:rsid w:val="00BA28F9"/>
    <w:rsid w:val="00BA2BFD"/>
    <w:rsid w:val="00BA2C1D"/>
    <w:rsid w:val="00BA2EBA"/>
    <w:rsid w:val="00BA2F7C"/>
    <w:rsid w:val="00BA2FD9"/>
    <w:rsid w:val="00BA31D9"/>
    <w:rsid w:val="00BA33FD"/>
    <w:rsid w:val="00BA3867"/>
    <w:rsid w:val="00BA38DA"/>
    <w:rsid w:val="00BA3DA4"/>
    <w:rsid w:val="00BA3FC3"/>
    <w:rsid w:val="00BA447B"/>
    <w:rsid w:val="00BA4537"/>
    <w:rsid w:val="00BA4559"/>
    <w:rsid w:val="00BA45E5"/>
    <w:rsid w:val="00BA46E0"/>
    <w:rsid w:val="00BA4842"/>
    <w:rsid w:val="00BA4A1E"/>
    <w:rsid w:val="00BA4D1E"/>
    <w:rsid w:val="00BA4D8B"/>
    <w:rsid w:val="00BA5067"/>
    <w:rsid w:val="00BA53C1"/>
    <w:rsid w:val="00BA562B"/>
    <w:rsid w:val="00BA56F5"/>
    <w:rsid w:val="00BA56F8"/>
    <w:rsid w:val="00BA5AAD"/>
    <w:rsid w:val="00BA5AC1"/>
    <w:rsid w:val="00BA5BEB"/>
    <w:rsid w:val="00BA6339"/>
    <w:rsid w:val="00BA634D"/>
    <w:rsid w:val="00BA63FA"/>
    <w:rsid w:val="00BA6606"/>
    <w:rsid w:val="00BA66B4"/>
    <w:rsid w:val="00BA6901"/>
    <w:rsid w:val="00BA6A4C"/>
    <w:rsid w:val="00BA6B1F"/>
    <w:rsid w:val="00BA6F63"/>
    <w:rsid w:val="00BA71F6"/>
    <w:rsid w:val="00BA7226"/>
    <w:rsid w:val="00BA729A"/>
    <w:rsid w:val="00BA74C4"/>
    <w:rsid w:val="00BA783A"/>
    <w:rsid w:val="00BA7879"/>
    <w:rsid w:val="00BA7A99"/>
    <w:rsid w:val="00BA7D74"/>
    <w:rsid w:val="00BA7DA4"/>
    <w:rsid w:val="00BA7F1A"/>
    <w:rsid w:val="00BA7FA7"/>
    <w:rsid w:val="00BB031D"/>
    <w:rsid w:val="00BB040C"/>
    <w:rsid w:val="00BB06E6"/>
    <w:rsid w:val="00BB0A0F"/>
    <w:rsid w:val="00BB0A6F"/>
    <w:rsid w:val="00BB0CBA"/>
    <w:rsid w:val="00BB0D49"/>
    <w:rsid w:val="00BB0D7E"/>
    <w:rsid w:val="00BB10B6"/>
    <w:rsid w:val="00BB1343"/>
    <w:rsid w:val="00BB1385"/>
    <w:rsid w:val="00BB13B8"/>
    <w:rsid w:val="00BB16C2"/>
    <w:rsid w:val="00BB17FE"/>
    <w:rsid w:val="00BB185B"/>
    <w:rsid w:val="00BB1A2C"/>
    <w:rsid w:val="00BB1A9B"/>
    <w:rsid w:val="00BB1AD9"/>
    <w:rsid w:val="00BB1D84"/>
    <w:rsid w:val="00BB1F55"/>
    <w:rsid w:val="00BB2042"/>
    <w:rsid w:val="00BB2295"/>
    <w:rsid w:val="00BB22CE"/>
    <w:rsid w:val="00BB231F"/>
    <w:rsid w:val="00BB2345"/>
    <w:rsid w:val="00BB256E"/>
    <w:rsid w:val="00BB353A"/>
    <w:rsid w:val="00BB3565"/>
    <w:rsid w:val="00BB3668"/>
    <w:rsid w:val="00BB3733"/>
    <w:rsid w:val="00BB374B"/>
    <w:rsid w:val="00BB3B05"/>
    <w:rsid w:val="00BB3D0A"/>
    <w:rsid w:val="00BB40F7"/>
    <w:rsid w:val="00BB4325"/>
    <w:rsid w:val="00BB46DA"/>
    <w:rsid w:val="00BB47CE"/>
    <w:rsid w:val="00BB48EA"/>
    <w:rsid w:val="00BB4A20"/>
    <w:rsid w:val="00BB4A9A"/>
    <w:rsid w:val="00BB4C8E"/>
    <w:rsid w:val="00BB4F75"/>
    <w:rsid w:val="00BB502F"/>
    <w:rsid w:val="00BB50EE"/>
    <w:rsid w:val="00BB52A1"/>
    <w:rsid w:val="00BB5A21"/>
    <w:rsid w:val="00BB5D95"/>
    <w:rsid w:val="00BB5DB5"/>
    <w:rsid w:val="00BB63A6"/>
    <w:rsid w:val="00BB645F"/>
    <w:rsid w:val="00BB656F"/>
    <w:rsid w:val="00BB674C"/>
    <w:rsid w:val="00BB67B8"/>
    <w:rsid w:val="00BB687F"/>
    <w:rsid w:val="00BB6923"/>
    <w:rsid w:val="00BB6A83"/>
    <w:rsid w:val="00BB6CAB"/>
    <w:rsid w:val="00BB6DFF"/>
    <w:rsid w:val="00BB714A"/>
    <w:rsid w:val="00BB76CC"/>
    <w:rsid w:val="00BB7741"/>
    <w:rsid w:val="00BC011E"/>
    <w:rsid w:val="00BC012C"/>
    <w:rsid w:val="00BC025F"/>
    <w:rsid w:val="00BC0513"/>
    <w:rsid w:val="00BC0835"/>
    <w:rsid w:val="00BC0838"/>
    <w:rsid w:val="00BC0A27"/>
    <w:rsid w:val="00BC0ADA"/>
    <w:rsid w:val="00BC0F14"/>
    <w:rsid w:val="00BC0FDF"/>
    <w:rsid w:val="00BC176D"/>
    <w:rsid w:val="00BC1AA5"/>
    <w:rsid w:val="00BC1BE9"/>
    <w:rsid w:val="00BC1C0F"/>
    <w:rsid w:val="00BC1E53"/>
    <w:rsid w:val="00BC1F09"/>
    <w:rsid w:val="00BC26AA"/>
    <w:rsid w:val="00BC2995"/>
    <w:rsid w:val="00BC2A5C"/>
    <w:rsid w:val="00BC2AC0"/>
    <w:rsid w:val="00BC2CFC"/>
    <w:rsid w:val="00BC3009"/>
    <w:rsid w:val="00BC319C"/>
    <w:rsid w:val="00BC3259"/>
    <w:rsid w:val="00BC32D5"/>
    <w:rsid w:val="00BC3489"/>
    <w:rsid w:val="00BC366A"/>
    <w:rsid w:val="00BC37B9"/>
    <w:rsid w:val="00BC3A55"/>
    <w:rsid w:val="00BC3A93"/>
    <w:rsid w:val="00BC3F13"/>
    <w:rsid w:val="00BC3F86"/>
    <w:rsid w:val="00BC43A1"/>
    <w:rsid w:val="00BC4434"/>
    <w:rsid w:val="00BC4475"/>
    <w:rsid w:val="00BC4A15"/>
    <w:rsid w:val="00BC4A46"/>
    <w:rsid w:val="00BC4A9E"/>
    <w:rsid w:val="00BC4B1A"/>
    <w:rsid w:val="00BC4BB8"/>
    <w:rsid w:val="00BC4CA9"/>
    <w:rsid w:val="00BC54DF"/>
    <w:rsid w:val="00BC5657"/>
    <w:rsid w:val="00BC5826"/>
    <w:rsid w:val="00BC586D"/>
    <w:rsid w:val="00BC589E"/>
    <w:rsid w:val="00BC5E6C"/>
    <w:rsid w:val="00BC5ECB"/>
    <w:rsid w:val="00BC5FE5"/>
    <w:rsid w:val="00BC627F"/>
    <w:rsid w:val="00BC646E"/>
    <w:rsid w:val="00BC6D73"/>
    <w:rsid w:val="00BC6DDA"/>
    <w:rsid w:val="00BC7021"/>
    <w:rsid w:val="00BC706C"/>
    <w:rsid w:val="00BC716B"/>
    <w:rsid w:val="00BC726A"/>
    <w:rsid w:val="00BC72C0"/>
    <w:rsid w:val="00BC7389"/>
    <w:rsid w:val="00BC745A"/>
    <w:rsid w:val="00BC77A8"/>
    <w:rsid w:val="00BC7866"/>
    <w:rsid w:val="00BC78D7"/>
    <w:rsid w:val="00BC79C6"/>
    <w:rsid w:val="00BC7D2B"/>
    <w:rsid w:val="00BD0138"/>
    <w:rsid w:val="00BD021F"/>
    <w:rsid w:val="00BD0225"/>
    <w:rsid w:val="00BD0311"/>
    <w:rsid w:val="00BD0405"/>
    <w:rsid w:val="00BD04C6"/>
    <w:rsid w:val="00BD0569"/>
    <w:rsid w:val="00BD0630"/>
    <w:rsid w:val="00BD0839"/>
    <w:rsid w:val="00BD0A27"/>
    <w:rsid w:val="00BD0D1E"/>
    <w:rsid w:val="00BD0EA9"/>
    <w:rsid w:val="00BD1125"/>
    <w:rsid w:val="00BD138C"/>
    <w:rsid w:val="00BD13F9"/>
    <w:rsid w:val="00BD14D8"/>
    <w:rsid w:val="00BD18FC"/>
    <w:rsid w:val="00BD210C"/>
    <w:rsid w:val="00BD224C"/>
    <w:rsid w:val="00BD2264"/>
    <w:rsid w:val="00BD2275"/>
    <w:rsid w:val="00BD22A5"/>
    <w:rsid w:val="00BD22E5"/>
    <w:rsid w:val="00BD2398"/>
    <w:rsid w:val="00BD2622"/>
    <w:rsid w:val="00BD2628"/>
    <w:rsid w:val="00BD273D"/>
    <w:rsid w:val="00BD2852"/>
    <w:rsid w:val="00BD2984"/>
    <w:rsid w:val="00BD2AAA"/>
    <w:rsid w:val="00BD2B3A"/>
    <w:rsid w:val="00BD2F01"/>
    <w:rsid w:val="00BD3211"/>
    <w:rsid w:val="00BD3311"/>
    <w:rsid w:val="00BD3399"/>
    <w:rsid w:val="00BD3477"/>
    <w:rsid w:val="00BD34E9"/>
    <w:rsid w:val="00BD3843"/>
    <w:rsid w:val="00BD3A0F"/>
    <w:rsid w:val="00BD3A75"/>
    <w:rsid w:val="00BD405C"/>
    <w:rsid w:val="00BD4200"/>
    <w:rsid w:val="00BD4254"/>
    <w:rsid w:val="00BD425D"/>
    <w:rsid w:val="00BD4574"/>
    <w:rsid w:val="00BD4734"/>
    <w:rsid w:val="00BD49C9"/>
    <w:rsid w:val="00BD4A74"/>
    <w:rsid w:val="00BD4AC6"/>
    <w:rsid w:val="00BD4C86"/>
    <w:rsid w:val="00BD4F1B"/>
    <w:rsid w:val="00BD4F8D"/>
    <w:rsid w:val="00BD50F4"/>
    <w:rsid w:val="00BD5284"/>
    <w:rsid w:val="00BD564C"/>
    <w:rsid w:val="00BD566D"/>
    <w:rsid w:val="00BD589D"/>
    <w:rsid w:val="00BD5ACA"/>
    <w:rsid w:val="00BD5ACE"/>
    <w:rsid w:val="00BD5B7E"/>
    <w:rsid w:val="00BD5BAF"/>
    <w:rsid w:val="00BD62A5"/>
    <w:rsid w:val="00BD6584"/>
    <w:rsid w:val="00BD65D0"/>
    <w:rsid w:val="00BD67E5"/>
    <w:rsid w:val="00BD68C2"/>
    <w:rsid w:val="00BD6E50"/>
    <w:rsid w:val="00BD6EFD"/>
    <w:rsid w:val="00BD731B"/>
    <w:rsid w:val="00BD7482"/>
    <w:rsid w:val="00BD7498"/>
    <w:rsid w:val="00BD7934"/>
    <w:rsid w:val="00BD7BA7"/>
    <w:rsid w:val="00BD7CBD"/>
    <w:rsid w:val="00BD7E5D"/>
    <w:rsid w:val="00BE005C"/>
    <w:rsid w:val="00BE040B"/>
    <w:rsid w:val="00BE04D3"/>
    <w:rsid w:val="00BE0573"/>
    <w:rsid w:val="00BE0B91"/>
    <w:rsid w:val="00BE0DBE"/>
    <w:rsid w:val="00BE0F05"/>
    <w:rsid w:val="00BE0F1F"/>
    <w:rsid w:val="00BE1098"/>
    <w:rsid w:val="00BE10B6"/>
    <w:rsid w:val="00BE1103"/>
    <w:rsid w:val="00BE130B"/>
    <w:rsid w:val="00BE1540"/>
    <w:rsid w:val="00BE1543"/>
    <w:rsid w:val="00BE18B3"/>
    <w:rsid w:val="00BE1901"/>
    <w:rsid w:val="00BE1BDA"/>
    <w:rsid w:val="00BE1BEF"/>
    <w:rsid w:val="00BE1C29"/>
    <w:rsid w:val="00BE1D1D"/>
    <w:rsid w:val="00BE1DA0"/>
    <w:rsid w:val="00BE1DBC"/>
    <w:rsid w:val="00BE2258"/>
    <w:rsid w:val="00BE25D3"/>
    <w:rsid w:val="00BE29C7"/>
    <w:rsid w:val="00BE2D06"/>
    <w:rsid w:val="00BE2D1F"/>
    <w:rsid w:val="00BE2E9F"/>
    <w:rsid w:val="00BE2FCD"/>
    <w:rsid w:val="00BE30D0"/>
    <w:rsid w:val="00BE30D5"/>
    <w:rsid w:val="00BE348F"/>
    <w:rsid w:val="00BE352A"/>
    <w:rsid w:val="00BE374C"/>
    <w:rsid w:val="00BE37B2"/>
    <w:rsid w:val="00BE382A"/>
    <w:rsid w:val="00BE3855"/>
    <w:rsid w:val="00BE3C8A"/>
    <w:rsid w:val="00BE3FC1"/>
    <w:rsid w:val="00BE419C"/>
    <w:rsid w:val="00BE42B9"/>
    <w:rsid w:val="00BE4473"/>
    <w:rsid w:val="00BE45E7"/>
    <w:rsid w:val="00BE4831"/>
    <w:rsid w:val="00BE4905"/>
    <w:rsid w:val="00BE49BC"/>
    <w:rsid w:val="00BE4A7C"/>
    <w:rsid w:val="00BE4AFA"/>
    <w:rsid w:val="00BE4C69"/>
    <w:rsid w:val="00BE4D72"/>
    <w:rsid w:val="00BE4F30"/>
    <w:rsid w:val="00BE50AC"/>
    <w:rsid w:val="00BE5379"/>
    <w:rsid w:val="00BE53D7"/>
    <w:rsid w:val="00BE55C7"/>
    <w:rsid w:val="00BE561F"/>
    <w:rsid w:val="00BE5885"/>
    <w:rsid w:val="00BE590C"/>
    <w:rsid w:val="00BE5DEB"/>
    <w:rsid w:val="00BE5FD8"/>
    <w:rsid w:val="00BE60BA"/>
    <w:rsid w:val="00BE67F5"/>
    <w:rsid w:val="00BE688A"/>
    <w:rsid w:val="00BE6946"/>
    <w:rsid w:val="00BE6992"/>
    <w:rsid w:val="00BE6B3E"/>
    <w:rsid w:val="00BE6C94"/>
    <w:rsid w:val="00BE6DCA"/>
    <w:rsid w:val="00BE70F6"/>
    <w:rsid w:val="00BE72DA"/>
    <w:rsid w:val="00BE72F1"/>
    <w:rsid w:val="00BE73F5"/>
    <w:rsid w:val="00BE7572"/>
    <w:rsid w:val="00BE75BA"/>
    <w:rsid w:val="00BE7757"/>
    <w:rsid w:val="00BE7AAC"/>
    <w:rsid w:val="00BE7C58"/>
    <w:rsid w:val="00BE7DDC"/>
    <w:rsid w:val="00BE7EF2"/>
    <w:rsid w:val="00BE7F83"/>
    <w:rsid w:val="00BF0A71"/>
    <w:rsid w:val="00BF0ABE"/>
    <w:rsid w:val="00BF0C5C"/>
    <w:rsid w:val="00BF0EB3"/>
    <w:rsid w:val="00BF1691"/>
    <w:rsid w:val="00BF17B7"/>
    <w:rsid w:val="00BF1BB8"/>
    <w:rsid w:val="00BF1D52"/>
    <w:rsid w:val="00BF1DCE"/>
    <w:rsid w:val="00BF1E65"/>
    <w:rsid w:val="00BF2011"/>
    <w:rsid w:val="00BF20F3"/>
    <w:rsid w:val="00BF2191"/>
    <w:rsid w:val="00BF21E3"/>
    <w:rsid w:val="00BF22E6"/>
    <w:rsid w:val="00BF24A9"/>
    <w:rsid w:val="00BF2A53"/>
    <w:rsid w:val="00BF2B0D"/>
    <w:rsid w:val="00BF2D4B"/>
    <w:rsid w:val="00BF2D9C"/>
    <w:rsid w:val="00BF3272"/>
    <w:rsid w:val="00BF327B"/>
    <w:rsid w:val="00BF335E"/>
    <w:rsid w:val="00BF35D0"/>
    <w:rsid w:val="00BF366E"/>
    <w:rsid w:val="00BF3844"/>
    <w:rsid w:val="00BF38CA"/>
    <w:rsid w:val="00BF3A9F"/>
    <w:rsid w:val="00BF3AE5"/>
    <w:rsid w:val="00BF40B0"/>
    <w:rsid w:val="00BF44B1"/>
    <w:rsid w:val="00BF463A"/>
    <w:rsid w:val="00BF48E9"/>
    <w:rsid w:val="00BF492A"/>
    <w:rsid w:val="00BF4935"/>
    <w:rsid w:val="00BF4C46"/>
    <w:rsid w:val="00BF4F19"/>
    <w:rsid w:val="00BF4FE9"/>
    <w:rsid w:val="00BF58A5"/>
    <w:rsid w:val="00BF5AD9"/>
    <w:rsid w:val="00BF5C0E"/>
    <w:rsid w:val="00BF5D1B"/>
    <w:rsid w:val="00BF5DD5"/>
    <w:rsid w:val="00BF5E32"/>
    <w:rsid w:val="00BF5F3E"/>
    <w:rsid w:val="00BF68FC"/>
    <w:rsid w:val="00BF69B0"/>
    <w:rsid w:val="00BF69E8"/>
    <w:rsid w:val="00BF6A1E"/>
    <w:rsid w:val="00BF6BE7"/>
    <w:rsid w:val="00BF6C83"/>
    <w:rsid w:val="00BF6F2E"/>
    <w:rsid w:val="00BF7118"/>
    <w:rsid w:val="00BF71B9"/>
    <w:rsid w:val="00BF7212"/>
    <w:rsid w:val="00BF732F"/>
    <w:rsid w:val="00BF74ED"/>
    <w:rsid w:val="00BF7A9D"/>
    <w:rsid w:val="00BF7AD1"/>
    <w:rsid w:val="00BF7E3C"/>
    <w:rsid w:val="00C001B2"/>
    <w:rsid w:val="00C003BA"/>
    <w:rsid w:val="00C00520"/>
    <w:rsid w:val="00C00CA6"/>
    <w:rsid w:val="00C00D72"/>
    <w:rsid w:val="00C0105C"/>
    <w:rsid w:val="00C01088"/>
    <w:rsid w:val="00C01101"/>
    <w:rsid w:val="00C01114"/>
    <w:rsid w:val="00C01411"/>
    <w:rsid w:val="00C015CC"/>
    <w:rsid w:val="00C01680"/>
    <w:rsid w:val="00C021B9"/>
    <w:rsid w:val="00C02340"/>
    <w:rsid w:val="00C0261E"/>
    <w:rsid w:val="00C02679"/>
    <w:rsid w:val="00C026D7"/>
    <w:rsid w:val="00C02741"/>
    <w:rsid w:val="00C027DF"/>
    <w:rsid w:val="00C02BE9"/>
    <w:rsid w:val="00C02DCD"/>
    <w:rsid w:val="00C03276"/>
    <w:rsid w:val="00C03517"/>
    <w:rsid w:val="00C0352F"/>
    <w:rsid w:val="00C03545"/>
    <w:rsid w:val="00C036C8"/>
    <w:rsid w:val="00C0381C"/>
    <w:rsid w:val="00C03A02"/>
    <w:rsid w:val="00C03B49"/>
    <w:rsid w:val="00C03C57"/>
    <w:rsid w:val="00C03C81"/>
    <w:rsid w:val="00C0405D"/>
    <w:rsid w:val="00C042B0"/>
    <w:rsid w:val="00C04358"/>
    <w:rsid w:val="00C04380"/>
    <w:rsid w:val="00C043ED"/>
    <w:rsid w:val="00C043F1"/>
    <w:rsid w:val="00C045F8"/>
    <w:rsid w:val="00C047ED"/>
    <w:rsid w:val="00C048F2"/>
    <w:rsid w:val="00C04B0A"/>
    <w:rsid w:val="00C04DC7"/>
    <w:rsid w:val="00C05252"/>
    <w:rsid w:val="00C05334"/>
    <w:rsid w:val="00C0538B"/>
    <w:rsid w:val="00C05440"/>
    <w:rsid w:val="00C0544C"/>
    <w:rsid w:val="00C054BB"/>
    <w:rsid w:val="00C0554C"/>
    <w:rsid w:val="00C055E0"/>
    <w:rsid w:val="00C055E2"/>
    <w:rsid w:val="00C05679"/>
    <w:rsid w:val="00C0580A"/>
    <w:rsid w:val="00C05A3E"/>
    <w:rsid w:val="00C06094"/>
    <w:rsid w:val="00C062D3"/>
    <w:rsid w:val="00C06301"/>
    <w:rsid w:val="00C06754"/>
    <w:rsid w:val="00C06819"/>
    <w:rsid w:val="00C06953"/>
    <w:rsid w:val="00C06A2C"/>
    <w:rsid w:val="00C06B57"/>
    <w:rsid w:val="00C06BB0"/>
    <w:rsid w:val="00C06C17"/>
    <w:rsid w:val="00C06DA0"/>
    <w:rsid w:val="00C06EA0"/>
    <w:rsid w:val="00C07206"/>
    <w:rsid w:val="00C0722C"/>
    <w:rsid w:val="00C07339"/>
    <w:rsid w:val="00C073A6"/>
    <w:rsid w:val="00C074C1"/>
    <w:rsid w:val="00C07C03"/>
    <w:rsid w:val="00C07C06"/>
    <w:rsid w:val="00C07FE8"/>
    <w:rsid w:val="00C1031C"/>
    <w:rsid w:val="00C109D3"/>
    <w:rsid w:val="00C10ABC"/>
    <w:rsid w:val="00C10BDA"/>
    <w:rsid w:val="00C10BF8"/>
    <w:rsid w:val="00C10D33"/>
    <w:rsid w:val="00C10E4D"/>
    <w:rsid w:val="00C1105C"/>
    <w:rsid w:val="00C119B1"/>
    <w:rsid w:val="00C11CCC"/>
    <w:rsid w:val="00C11E40"/>
    <w:rsid w:val="00C1205F"/>
    <w:rsid w:val="00C12133"/>
    <w:rsid w:val="00C1220B"/>
    <w:rsid w:val="00C1252D"/>
    <w:rsid w:val="00C12552"/>
    <w:rsid w:val="00C1261B"/>
    <w:rsid w:val="00C12663"/>
    <w:rsid w:val="00C126DC"/>
    <w:rsid w:val="00C12950"/>
    <w:rsid w:val="00C129B6"/>
    <w:rsid w:val="00C12BF5"/>
    <w:rsid w:val="00C13526"/>
    <w:rsid w:val="00C1356A"/>
    <w:rsid w:val="00C135D3"/>
    <w:rsid w:val="00C13668"/>
    <w:rsid w:val="00C13769"/>
    <w:rsid w:val="00C137CA"/>
    <w:rsid w:val="00C137F1"/>
    <w:rsid w:val="00C13812"/>
    <w:rsid w:val="00C138EC"/>
    <w:rsid w:val="00C13D43"/>
    <w:rsid w:val="00C14037"/>
    <w:rsid w:val="00C140AC"/>
    <w:rsid w:val="00C14611"/>
    <w:rsid w:val="00C1473D"/>
    <w:rsid w:val="00C149AD"/>
    <w:rsid w:val="00C14A8D"/>
    <w:rsid w:val="00C15075"/>
    <w:rsid w:val="00C152AC"/>
    <w:rsid w:val="00C15464"/>
    <w:rsid w:val="00C15981"/>
    <w:rsid w:val="00C15C4E"/>
    <w:rsid w:val="00C16B56"/>
    <w:rsid w:val="00C16C0C"/>
    <w:rsid w:val="00C16DA9"/>
    <w:rsid w:val="00C16F1A"/>
    <w:rsid w:val="00C16F3D"/>
    <w:rsid w:val="00C17076"/>
    <w:rsid w:val="00C17171"/>
    <w:rsid w:val="00C172AB"/>
    <w:rsid w:val="00C172CB"/>
    <w:rsid w:val="00C17322"/>
    <w:rsid w:val="00C173AF"/>
    <w:rsid w:val="00C173F4"/>
    <w:rsid w:val="00C17444"/>
    <w:rsid w:val="00C17468"/>
    <w:rsid w:val="00C17659"/>
    <w:rsid w:val="00C17678"/>
    <w:rsid w:val="00C1778B"/>
    <w:rsid w:val="00C178BA"/>
    <w:rsid w:val="00C17CE2"/>
    <w:rsid w:val="00C20565"/>
    <w:rsid w:val="00C206F4"/>
    <w:rsid w:val="00C20717"/>
    <w:rsid w:val="00C20891"/>
    <w:rsid w:val="00C2094D"/>
    <w:rsid w:val="00C20980"/>
    <w:rsid w:val="00C2099F"/>
    <w:rsid w:val="00C209F3"/>
    <w:rsid w:val="00C20B69"/>
    <w:rsid w:val="00C20C0D"/>
    <w:rsid w:val="00C20CE2"/>
    <w:rsid w:val="00C20DE7"/>
    <w:rsid w:val="00C20E40"/>
    <w:rsid w:val="00C20E90"/>
    <w:rsid w:val="00C20F2F"/>
    <w:rsid w:val="00C214DD"/>
    <w:rsid w:val="00C214E5"/>
    <w:rsid w:val="00C21960"/>
    <w:rsid w:val="00C21E20"/>
    <w:rsid w:val="00C21EDF"/>
    <w:rsid w:val="00C2204D"/>
    <w:rsid w:val="00C22778"/>
    <w:rsid w:val="00C2279F"/>
    <w:rsid w:val="00C229A7"/>
    <w:rsid w:val="00C22D66"/>
    <w:rsid w:val="00C22FCA"/>
    <w:rsid w:val="00C23070"/>
    <w:rsid w:val="00C230BE"/>
    <w:rsid w:val="00C23126"/>
    <w:rsid w:val="00C23158"/>
    <w:rsid w:val="00C234B5"/>
    <w:rsid w:val="00C23E08"/>
    <w:rsid w:val="00C23E26"/>
    <w:rsid w:val="00C23EED"/>
    <w:rsid w:val="00C23EFF"/>
    <w:rsid w:val="00C23FB5"/>
    <w:rsid w:val="00C24238"/>
    <w:rsid w:val="00C24672"/>
    <w:rsid w:val="00C247CF"/>
    <w:rsid w:val="00C2490F"/>
    <w:rsid w:val="00C24B7E"/>
    <w:rsid w:val="00C24C56"/>
    <w:rsid w:val="00C24F6B"/>
    <w:rsid w:val="00C25032"/>
    <w:rsid w:val="00C25108"/>
    <w:rsid w:val="00C25439"/>
    <w:rsid w:val="00C255F8"/>
    <w:rsid w:val="00C2560B"/>
    <w:rsid w:val="00C2580C"/>
    <w:rsid w:val="00C2592D"/>
    <w:rsid w:val="00C25BDD"/>
    <w:rsid w:val="00C25BFE"/>
    <w:rsid w:val="00C25EAA"/>
    <w:rsid w:val="00C263E8"/>
    <w:rsid w:val="00C265CD"/>
    <w:rsid w:val="00C266F8"/>
    <w:rsid w:val="00C26831"/>
    <w:rsid w:val="00C2696A"/>
    <w:rsid w:val="00C2698F"/>
    <w:rsid w:val="00C26A25"/>
    <w:rsid w:val="00C26A81"/>
    <w:rsid w:val="00C26F13"/>
    <w:rsid w:val="00C2737A"/>
    <w:rsid w:val="00C274ED"/>
    <w:rsid w:val="00C279CF"/>
    <w:rsid w:val="00C27CD2"/>
    <w:rsid w:val="00C27D3C"/>
    <w:rsid w:val="00C27D9D"/>
    <w:rsid w:val="00C27EA5"/>
    <w:rsid w:val="00C27F22"/>
    <w:rsid w:val="00C30065"/>
    <w:rsid w:val="00C308C3"/>
    <w:rsid w:val="00C30BC1"/>
    <w:rsid w:val="00C30BDD"/>
    <w:rsid w:val="00C31048"/>
    <w:rsid w:val="00C31079"/>
    <w:rsid w:val="00C3127F"/>
    <w:rsid w:val="00C313C3"/>
    <w:rsid w:val="00C3152C"/>
    <w:rsid w:val="00C31C8D"/>
    <w:rsid w:val="00C31D25"/>
    <w:rsid w:val="00C31F0F"/>
    <w:rsid w:val="00C3221B"/>
    <w:rsid w:val="00C3227F"/>
    <w:rsid w:val="00C32388"/>
    <w:rsid w:val="00C324DA"/>
    <w:rsid w:val="00C32600"/>
    <w:rsid w:val="00C3261B"/>
    <w:rsid w:val="00C32649"/>
    <w:rsid w:val="00C32684"/>
    <w:rsid w:val="00C32D91"/>
    <w:rsid w:val="00C3369C"/>
    <w:rsid w:val="00C33A08"/>
    <w:rsid w:val="00C33B0C"/>
    <w:rsid w:val="00C33CA8"/>
    <w:rsid w:val="00C33EAE"/>
    <w:rsid w:val="00C340F8"/>
    <w:rsid w:val="00C34206"/>
    <w:rsid w:val="00C3435D"/>
    <w:rsid w:val="00C343BB"/>
    <w:rsid w:val="00C344B4"/>
    <w:rsid w:val="00C3463B"/>
    <w:rsid w:val="00C348E0"/>
    <w:rsid w:val="00C34A41"/>
    <w:rsid w:val="00C34C29"/>
    <w:rsid w:val="00C34D72"/>
    <w:rsid w:val="00C3509A"/>
    <w:rsid w:val="00C3532F"/>
    <w:rsid w:val="00C3533F"/>
    <w:rsid w:val="00C35458"/>
    <w:rsid w:val="00C3546A"/>
    <w:rsid w:val="00C357D6"/>
    <w:rsid w:val="00C3597C"/>
    <w:rsid w:val="00C35B0D"/>
    <w:rsid w:val="00C35CFC"/>
    <w:rsid w:val="00C35F9D"/>
    <w:rsid w:val="00C3611B"/>
    <w:rsid w:val="00C36157"/>
    <w:rsid w:val="00C3629C"/>
    <w:rsid w:val="00C362A0"/>
    <w:rsid w:val="00C36469"/>
    <w:rsid w:val="00C36661"/>
    <w:rsid w:val="00C3675D"/>
    <w:rsid w:val="00C36994"/>
    <w:rsid w:val="00C36A92"/>
    <w:rsid w:val="00C36BC4"/>
    <w:rsid w:val="00C36C9A"/>
    <w:rsid w:val="00C37194"/>
    <w:rsid w:val="00C372BF"/>
    <w:rsid w:val="00C37687"/>
    <w:rsid w:val="00C377E9"/>
    <w:rsid w:val="00C37AFC"/>
    <w:rsid w:val="00C37D43"/>
    <w:rsid w:val="00C401FF"/>
    <w:rsid w:val="00C40327"/>
    <w:rsid w:val="00C408F6"/>
    <w:rsid w:val="00C40966"/>
    <w:rsid w:val="00C40978"/>
    <w:rsid w:val="00C41094"/>
    <w:rsid w:val="00C414E4"/>
    <w:rsid w:val="00C41F0A"/>
    <w:rsid w:val="00C420A0"/>
    <w:rsid w:val="00C420D5"/>
    <w:rsid w:val="00C420E4"/>
    <w:rsid w:val="00C42578"/>
    <w:rsid w:val="00C42677"/>
    <w:rsid w:val="00C426B5"/>
    <w:rsid w:val="00C42802"/>
    <w:rsid w:val="00C42863"/>
    <w:rsid w:val="00C42A27"/>
    <w:rsid w:val="00C42B10"/>
    <w:rsid w:val="00C42D32"/>
    <w:rsid w:val="00C42FC6"/>
    <w:rsid w:val="00C43230"/>
    <w:rsid w:val="00C43272"/>
    <w:rsid w:val="00C43471"/>
    <w:rsid w:val="00C4358F"/>
    <w:rsid w:val="00C4382B"/>
    <w:rsid w:val="00C43A31"/>
    <w:rsid w:val="00C43C9B"/>
    <w:rsid w:val="00C43DA9"/>
    <w:rsid w:val="00C44F44"/>
    <w:rsid w:val="00C4516C"/>
    <w:rsid w:val="00C4526A"/>
    <w:rsid w:val="00C45577"/>
    <w:rsid w:val="00C45652"/>
    <w:rsid w:val="00C45788"/>
    <w:rsid w:val="00C45ED7"/>
    <w:rsid w:val="00C4619B"/>
    <w:rsid w:val="00C461E6"/>
    <w:rsid w:val="00C46421"/>
    <w:rsid w:val="00C465DE"/>
    <w:rsid w:val="00C4662A"/>
    <w:rsid w:val="00C468A1"/>
    <w:rsid w:val="00C46A53"/>
    <w:rsid w:val="00C46F05"/>
    <w:rsid w:val="00C47034"/>
    <w:rsid w:val="00C47075"/>
    <w:rsid w:val="00C470E4"/>
    <w:rsid w:val="00C4728C"/>
    <w:rsid w:val="00C4736A"/>
    <w:rsid w:val="00C47469"/>
    <w:rsid w:val="00C4767A"/>
    <w:rsid w:val="00C47935"/>
    <w:rsid w:val="00C479C0"/>
    <w:rsid w:val="00C47A10"/>
    <w:rsid w:val="00C50485"/>
    <w:rsid w:val="00C507B0"/>
    <w:rsid w:val="00C50CF7"/>
    <w:rsid w:val="00C50E2F"/>
    <w:rsid w:val="00C516AE"/>
    <w:rsid w:val="00C51870"/>
    <w:rsid w:val="00C51C97"/>
    <w:rsid w:val="00C51CC8"/>
    <w:rsid w:val="00C51D6B"/>
    <w:rsid w:val="00C51E98"/>
    <w:rsid w:val="00C51EBA"/>
    <w:rsid w:val="00C52022"/>
    <w:rsid w:val="00C521EB"/>
    <w:rsid w:val="00C5228B"/>
    <w:rsid w:val="00C522B8"/>
    <w:rsid w:val="00C52393"/>
    <w:rsid w:val="00C523F1"/>
    <w:rsid w:val="00C52590"/>
    <w:rsid w:val="00C52650"/>
    <w:rsid w:val="00C527E2"/>
    <w:rsid w:val="00C52AEB"/>
    <w:rsid w:val="00C52BF9"/>
    <w:rsid w:val="00C52D06"/>
    <w:rsid w:val="00C53220"/>
    <w:rsid w:val="00C53238"/>
    <w:rsid w:val="00C53463"/>
    <w:rsid w:val="00C534E1"/>
    <w:rsid w:val="00C53554"/>
    <w:rsid w:val="00C5366E"/>
    <w:rsid w:val="00C537DD"/>
    <w:rsid w:val="00C5383C"/>
    <w:rsid w:val="00C538CA"/>
    <w:rsid w:val="00C53C79"/>
    <w:rsid w:val="00C53D99"/>
    <w:rsid w:val="00C53F29"/>
    <w:rsid w:val="00C541C3"/>
    <w:rsid w:val="00C5423C"/>
    <w:rsid w:val="00C5489C"/>
    <w:rsid w:val="00C54960"/>
    <w:rsid w:val="00C54AF6"/>
    <w:rsid w:val="00C54CB8"/>
    <w:rsid w:val="00C54EA3"/>
    <w:rsid w:val="00C54F9D"/>
    <w:rsid w:val="00C55002"/>
    <w:rsid w:val="00C55455"/>
    <w:rsid w:val="00C55B93"/>
    <w:rsid w:val="00C55D30"/>
    <w:rsid w:val="00C55D58"/>
    <w:rsid w:val="00C55D7E"/>
    <w:rsid w:val="00C55E09"/>
    <w:rsid w:val="00C56132"/>
    <w:rsid w:val="00C562E0"/>
    <w:rsid w:val="00C566C6"/>
    <w:rsid w:val="00C56711"/>
    <w:rsid w:val="00C56C37"/>
    <w:rsid w:val="00C5715B"/>
    <w:rsid w:val="00C5741C"/>
    <w:rsid w:val="00C5784F"/>
    <w:rsid w:val="00C57985"/>
    <w:rsid w:val="00C57A03"/>
    <w:rsid w:val="00C57BDA"/>
    <w:rsid w:val="00C57EBF"/>
    <w:rsid w:val="00C60ADF"/>
    <w:rsid w:val="00C60B93"/>
    <w:rsid w:val="00C60DFF"/>
    <w:rsid w:val="00C6118B"/>
    <w:rsid w:val="00C6122B"/>
    <w:rsid w:val="00C6131F"/>
    <w:rsid w:val="00C6163B"/>
    <w:rsid w:val="00C616EA"/>
    <w:rsid w:val="00C617EE"/>
    <w:rsid w:val="00C61964"/>
    <w:rsid w:val="00C61A79"/>
    <w:rsid w:val="00C61BB6"/>
    <w:rsid w:val="00C62395"/>
    <w:rsid w:val="00C6257A"/>
    <w:rsid w:val="00C62583"/>
    <w:rsid w:val="00C627A3"/>
    <w:rsid w:val="00C628FD"/>
    <w:rsid w:val="00C62DBA"/>
    <w:rsid w:val="00C62F1E"/>
    <w:rsid w:val="00C62F42"/>
    <w:rsid w:val="00C6302E"/>
    <w:rsid w:val="00C630F0"/>
    <w:rsid w:val="00C6324F"/>
    <w:rsid w:val="00C6340B"/>
    <w:rsid w:val="00C63577"/>
    <w:rsid w:val="00C635B5"/>
    <w:rsid w:val="00C6370F"/>
    <w:rsid w:val="00C638FE"/>
    <w:rsid w:val="00C639C1"/>
    <w:rsid w:val="00C63C5C"/>
    <w:rsid w:val="00C63F6D"/>
    <w:rsid w:val="00C63F97"/>
    <w:rsid w:val="00C64062"/>
    <w:rsid w:val="00C6424D"/>
    <w:rsid w:val="00C6447B"/>
    <w:rsid w:val="00C645AA"/>
    <w:rsid w:val="00C6474C"/>
    <w:rsid w:val="00C64A52"/>
    <w:rsid w:val="00C64ACF"/>
    <w:rsid w:val="00C64F25"/>
    <w:rsid w:val="00C650CF"/>
    <w:rsid w:val="00C65127"/>
    <w:rsid w:val="00C65320"/>
    <w:rsid w:val="00C654B6"/>
    <w:rsid w:val="00C6559F"/>
    <w:rsid w:val="00C65885"/>
    <w:rsid w:val="00C65BDE"/>
    <w:rsid w:val="00C65FB6"/>
    <w:rsid w:val="00C65FEA"/>
    <w:rsid w:val="00C6606B"/>
    <w:rsid w:val="00C660D2"/>
    <w:rsid w:val="00C66541"/>
    <w:rsid w:val="00C668C8"/>
    <w:rsid w:val="00C66A31"/>
    <w:rsid w:val="00C66C36"/>
    <w:rsid w:val="00C66CD0"/>
    <w:rsid w:val="00C66E8C"/>
    <w:rsid w:val="00C66EBA"/>
    <w:rsid w:val="00C66F48"/>
    <w:rsid w:val="00C675B5"/>
    <w:rsid w:val="00C67E3F"/>
    <w:rsid w:val="00C67EBC"/>
    <w:rsid w:val="00C67ED7"/>
    <w:rsid w:val="00C67EE1"/>
    <w:rsid w:val="00C67F02"/>
    <w:rsid w:val="00C67FED"/>
    <w:rsid w:val="00C70133"/>
    <w:rsid w:val="00C7015F"/>
    <w:rsid w:val="00C702D7"/>
    <w:rsid w:val="00C70698"/>
    <w:rsid w:val="00C70AEF"/>
    <w:rsid w:val="00C70B10"/>
    <w:rsid w:val="00C70D8E"/>
    <w:rsid w:val="00C70DB1"/>
    <w:rsid w:val="00C70DFD"/>
    <w:rsid w:val="00C713D0"/>
    <w:rsid w:val="00C7188F"/>
    <w:rsid w:val="00C71A43"/>
    <w:rsid w:val="00C71BC7"/>
    <w:rsid w:val="00C71DB6"/>
    <w:rsid w:val="00C71ED3"/>
    <w:rsid w:val="00C7228F"/>
    <w:rsid w:val="00C72560"/>
    <w:rsid w:val="00C72694"/>
    <w:rsid w:val="00C7290D"/>
    <w:rsid w:val="00C72F17"/>
    <w:rsid w:val="00C7304F"/>
    <w:rsid w:val="00C73313"/>
    <w:rsid w:val="00C73593"/>
    <w:rsid w:val="00C735AB"/>
    <w:rsid w:val="00C735DE"/>
    <w:rsid w:val="00C7360F"/>
    <w:rsid w:val="00C7376B"/>
    <w:rsid w:val="00C737BD"/>
    <w:rsid w:val="00C739F7"/>
    <w:rsid w:val="00C73A4B"/>
    <w:rsid w:val="00C73B0D"/>
    <w:rsid w:val="00C73DBD"/>
    <w:rsid w:val="00C73EBE"/>
    <w:rsid w:val="00C73EC8"/>
    <w:rsid w:val="00C73F18"/>
    <w:rsid w:val="00C7414A"/>
    <w:rsid w:val="00C7429B"/>
    <w:rsid w:val="00C74355"/>
    <w:rsid w:val="00C744C2"/>
    <w:rsid w:val="00C746A4"/>
    <w:rsid w:val="00C74752"/>
    <w:rsid w:val="00C7479C"/>
    <w:rsid w:val="00C74BFA"/>
    <w:rsid w:val="00C74E2B"/>
    <w:rsid w:val="00C74E57"/>
    <w:rsid w:val="00C74E79"/>
    <w:rsid w:val="00C74F82"/>
    <w:rsid w:val="00C7508D"/>
    <w:rsid w:val="00C754DC"/>
    <w:rsid w:val="00C75565"/>
    <w:rsid w:val="00C755A5"/>
    <w:rsid w:val="00C757E1"/>
    <w:rsid w:val="00C75A4A"/>
    <w:rsid w:val="00C75A97"/>
    <w:rsid w:val="00C75AEF"/>
    <w:rsid w:val="00C7664F"/>
    <w:rsid w:val="00C76815"/>
    <w:rsid w:val="00C76B8C"/>
    <w:rsid w:val="00C76C52"/>
    <w:rsid w:val="00C77349"/>
    <w:rsid w:val="00C7744F"/>
    <w:rsid w:val="00C777E1"/>
    <w:rsid w:val="00C77929"/>
    <w:rsid w:val="00C77BFE"/>
    <w:rsid w:val="00C80130"/>
    <w:rsid w:val="00C801E5"/>
    <w:rsid w:val="00C8033A"/>
    <w:rsid w:val="00C803A1"/>
    <w:rsid w:val="00C8041B"/>
    <w:rsid w:val="00C8044B"/>
    <w:rsid w:val="00C804E2"/>
    <w:rsid w:val="00C805BF"/>
    <w:rsid w:val="00C80607"/>
    <w:rsid w:val="00C80713"/>
    <w:rsid w:val="00C808C0"/>
    <w:rsid w:val="00C808E0"/>
    <w:rsid w:val="00C80AC0"/>
    <w:rsid w:val="00C80AED"/>
    <w:rsid w:val="00C80FDB"/>
    <w:rsid w:val="00C812D4"/>
    <w:rsid w:val="00C81467"/>
    <w:rsid w:val="00C819D9"/>
    <w:rsid w:val="00C81AAE"/>
    <w:rsid w:val="00C81C25"/>
    <w:rsid w:val="00C81DBF"/>
    <w:rsid w:val="00C82007"/>
    <w:rsid w:val="00C8237B"/>
    <w:rsid w:val="00C82A60"/>
    <w:rsid w:val="00C82A8E"/>
    <w:rsid w:val="00C82C36"/>
    <w:rsid w:val="00C82EDE"/>
    <w:rsid w:val="00C830AA"/>
    <w:rsid w:val="00C830DE"/>
    <w:rsid w:val="00C83163"/>
    <w:rsid w:val="00C83247"/>
    <w:rsid w:val="00C833EC"/>
    <w:rsid w:val="00C8361A"/>
    <w:rsid w:val="00C83661"/>
    <w:rsid w:val="00C838F0"/>
    <w:rsid w:val="00C839CD"/>
    <w:rsid w:val="00C83B3F"/>
    <w:rsid w:val="00C83BB3"/>
    <w:rsid w:val="00C83C71"/>
    <w:rsid w:val="00C83CAD"/>
    <w:rsid w:val="00C83D4F"/>
    <w:rsid w:val="00C83D70"/>
    <w:rsid w:val="00C84101"/>
    <w:rsid w:val="00C8461C"/>
    <w:rsid w:val="00C846F1"/>
    <w:rsid w:val="00C8491C"/>
    <w:rsid w:val="00C84A25"/>
    <w:rsid w:val="00C84DAA"/>
    <w:rsid w:val="00C84DEB"/>
    <w:rsid w:val="00C84ECB"/>
    <w:rsid w:val="00C850AF"/>
    <w:rsid w:val="00C85367"/>
    <w:rsid w:val="00C85389"/>
    <w:rsid w:val="00C8542C"/>
    <w:rsid w:val="00C855A8"/>
    <w:rsid w:val="00C858FC"/>
    <w:rsid w:val="00C85B91"/>
    <w:rsid w:val="00C85D5B"/>
    <w:rsid w:val="00C85F71"/>
    <w:rsid w:val="00C86186"/>
    <w:rsid w:val="00C862AE"/>
    <w:rsid w:val="00C863F5"/>
    <w:rsid w:val="00C86446"/>
    <w:rsid w:val="00C866AE"/>
    <w:rsid w:val="00C869B0"/>
    <w:rsid w:val="00C86A38"/>
    <w:rsid w:val="00C86B51"/>
    <w:rsid w:val="00C86C69"/>
    <w:rsid w:val="00C86C6A"/>
    <w:rsid w:val="00C872AB"/>
    <w:rsid w:val="00C8751D"/>
    <w:rsid w:val="00C87655"/>
    <w:rsid w:val="00C8778A"/>
    <w:rsid w:val="00C8790A"/>
    <w:rsid w:val="00C87A3F"/>
    <w:rsid w:val="00C87AAD"/>
    <w:rsid w:val="00C87D06"/>
    <w:rsid w:val="00C87E4F"/>
    <w:rsid w:val="00C900D2"/>
    <w:rsid w:val="00C90268"/>
    <w:rsid w:val="00C903DD"/>
    <w:rsid w:val="00C9087D"/>
    <w:rsid w:val="00C9089D"/>
    <w:rsid w:val="00C90BF5"/>
    <w:rsid w:val="00C90CB5"/>
    <w:rsid w:val="00C90D89"/>
    <w:rsid w:val="00C90E85"/>
    <w:rsid w:val="00C911F9"/>
    <w:rsid w:val="00C9146C"/>
    <w:rsid w:val="00C91556"/>
    <w:rsid w:val="00C91569"/>
    <w:rsid w:val="00C91847"/>
    <w:rsid w:val="00C9189A"/>
    <w:rsid w:val="00C91BE7"/>
    <w:rsid w:val="00C91C42"/>
    <w:rsid w:val="00C91C9B"/>
    <w:rsid w:val="00C91E5D"/>
    <w:rsid w:val="00C91F17"/>
    <w:rsid w:val="00C91FDF"/>
    <w:rsid w:val="00C922BF"/>
    <w:rsid w:val="00C9230B"/>
    <w:rsid w:val="00C92472"/>
    <w:rsid w:val="00C927DF"/>
    <w:rsid w:val="00C929D2"/>
    <w:rsid w:val="00C929F0"/>
    <w:rsid w:val="00C92BBE"/>
    <w:rsid w:val="00C92DF2"/>
    <w:rsid w:val="00C937B0"/>
    <w:rsid w:val="00C93B2D"/>
    <w:rsid w:val="00C93B55"/>
    <w:rsid w:val="00C93F02"/>
    <w:rsid w:val="00C9416C"/>
    <w:rsid w:val="00C94225"/>
    <w:rsid w:val="00C943FE"/>
    <w:rsid w:val="00C94475"/>
    <w:rsid w:val="00C9450F"/>
    <w:rsid w:val="00C94883"/>
    <w:rsid w:val="00C948AE"/>
    <w:rsid w:val="00C94A40"/>
    <w:rsid w:val="00C94B33"/>
    <w:rsid w:val="00C94CEF"/>
    <w:rsid w:val="00C94E0B"/>
    <w:rsid w:val="00C94EC6"/>
    <w:rsid w:val="00C95096"/>
    <w:rsid w:val="00C95117"/>
    <w:rsid w:val="00C95314"/>
    <w:rsid w:val="00C953D7"/>
    <w:rsid w:val="00C95504"/>
    <w:rsid w:val="00C9553B"/>
    <w:rsid w:val="00C9567D"/>
    <w:rsid w:val="00C95735"/>
    <w:rsid w:val="00C95C31"/>
    <w:rsid w:val="00C95C59"/>
    <w:rsid w:val="00C95C6A"/>
    <w:rsid w:val="00C9602A"/>
    <w:rsid w:val="00C9606A"/>
    <w:rsid w:val="00C963A8"/>
    <w:rsid w:val="00C96783"/>
    <w:rsid w:val="00C96F22"/>
    <w:rsid w:val="00C975B4"/>
    <w:rsid w:val="00C979BC"/>
    <w:rsid w:val="00C97C8F"/>
    <w:rsid w:val="00C97E74"/>
    <w:rsid w:val="00C97FB7"/>
    <w:rsid w:val="00CA01CC"/>
    <w:rsid w:val="00CA0565"/>
    <w:rsid w:val="00CA0619"/>
    <w:rsid w:val="00CA075E"/>
    <w:rsid w:val="00CA0EBB"/>
    <w:rsid w:val="00CA1790"/>
    <w:rsid w:val="00CA19B3"/>
    <w:rsid w:val="00CA1A90"/>
    <w:rsid w:val="00CA1B4B"/>
    <w:rsid w:val="00CA1E54"/>
    <w:rsid w:val="00CA2074"/>
    <w:rsid w:val="00CA23E5"/>
    <w:rsid w:val="00CA27BC"/>
    <w:rsid w:val="00CA28AF"/>
    <w:rsid w:val="00CA28B5"/>
    <w:rsid w:val="00CA29AF"/>
    <w:rsid w:val="00CA2A12"/>
    <w:rsid w:val="00CA2D71"/>
    <w:rsid w:val="00CA3291"/>
    <w:rsid w:val="00CA3437"/>
    <w:rsid w:val="00CA378F"/>
    <w:rsid w:val="00CA3B56"/>
    <w:rsid w:val="00CA3C09"/>
    <w:rsid w:val="00CA3E7D"/>
    <w:rsid w:val="00CA3F01"/>
    <w:rsid w:val="00CA3F62"/>
    <w:rsid w:val="00CA40C0"/>
    <w:rsid w:val="00CA4124"/>
    <w:rsid w:val="00CA44BE"/>
    <w:rsid w:val="00CA4509"/>
    <w:rsid w:val="00CA4779"/>
    <w:rsid w:val="00CA4C51"/>
    <w:rsid w:val="00CA4C61"/>
    <w:rsid w:val="00CA4DA5"/>
    <w:rsid w:val="00CA4EEB"/>
    <w:rsid w:val="00CA5054"/>
    <w:rsid w:val="00CA54A3"/>
    <w:rsid w:val="00CA575A"/>
    <w:rsid w:val="00CA5869"/>
    <w:rsid w:val="00CA5A67"/>
    <w:rsid w:val="00CA5C70"/>
    <w:rsid w:val="00CA5DA9"/>
    <w:rsid w:val="00CA5EA0"/>
    <w:rsid w:val="00CA6146"/>
    <w:rsid w:val="00CA64AD"/>
    <w:rsid w:val="00CA654A"/>
    <w:rsid w:val="00CA6804"/>
    <w:rsid w:val="00CA6E33"/>
    <w:rsid w:val="00CA729E"/>
    <w:rsid w:val="00CA7814"/>
    <w:rsid w:val="00CA7CF7"/>
    <w:rsid w:val="00CA7E4F"/>
    <w:rsid w:val="00CA7EA6"/>
    <w:rsid w:val="00CA7F07"/>
    <w:rsid w:val="00CB029E"/>
    <w:rsid w:val="00CB0302"/>
    <w:rsid w:val="00CB0496"/>
    <w:rsid w:val="00CB0619"/>
    <w:rsid w:val="00CB0787"/>
    <w:rsid w:val="00CB0829"/>
    <w:rsid w:val="00CB085E"/>
    <w:rsid w:val="00CB0915"/>
    <w:rsid w:val="00CB0A16"/>
    <w:rsid w:val="00CB0AB6"/>
    <w:rsid w:val="00CB0B00"/>
    <w:rsid w:val="00CB0B54"/>
    <w:rsid w:val="00CB0CF2"/>
    <w:rsid w:val="00CB0DFF"/>
    <w:rsid w:val="00CB10B2"/>
    <w:rsid w:val="00CB12AC"/>
    <w:rsid w:val="00CB19F5"/>
    <w:rsid w:val="00CB1A6B"/>
    <w:rsid w:val="00CB1AED"/>
    <w:rsid w:val="00CB1C5D"/>
    <w:rsid w:val="00CB1CDF"/>
    <w:rsid w:val="00CB1DD7"/>
    <w:rsid w:val="00CB1F38"/>
    <w:rsid w:val="00CB1F9B"/>
    <w:rsid w:val="00CB1FB1"/>
    <w:rsid w:val="00CB2175"/>
    <w:rsid w:val="00CB23F8"/>
    <w:rsid w:val="00CB2578"/>
    <w:rsid w:val="00CB267C"/>
    <w:rsid w:val="00CB2DA1"/>
    <w:rsid w:val="00CB312B"/>
    <w:rsid w:val="00CB33BE"/>
    <w:rsid w:val="00CB3449"/>
    <w:rsid w:val="00CB35AB"/>
    <w:rsid w:val="00CB3976"/>
    <w:rsid w:val="00CB3AB1"/>
    <w:rsid w:val="00CB3C62"/>
    <w:rsid w:val="00CB4019"/>
    <w:rsid w:val="00CB438B"/>
    <w:rsid w:val="00CB4687"/>
    <w:rsid w:val="00CB47B2"/>
    <w:rsid w:val="00CB4961"/>
    <w:rsid w:val="00CB4C27"/>
    <w:rsid w:val="00CB4C96"/>
    <w:rsid w:val="00CB4DF2"/>
    <w:rsid w:val="00CB4F19"/>
    <w:rsid w:val="00CB50FC"/>
    <w:rsid w:val="00CB528C"/>
    <w:rsid w:val="00CB5413"/>
    <w:rsid w:val="00CB5610"/>
    <w:rsid w:val="00CB585B"/>
    <w:rsid w:val="00CB58EA"/>
    <w:rsid w:val="00CB59EF"/>
    <w:rsid w:val="00CB59FE"/>
    <w:rsid w:val="00CB5AAE"/>
    <w:rsid w:val="00CB5CF8"/>
    <w:rsid w:val="00CB5D8E"/>
    <w:rsid w:val="00CB5E16"/>
    <w:rsid w:val="00CB5E44"/>
    <w:rsid w:val="00CB5EDB"/>
    <w:rsid w:val="00CB6272"/>
    <w:rsid w:val="00CB6298"/>
    <w:rsid w:val="00CB6331"/>
    <w:rsid w:val="00CB68AC"/>
    <w:rsid w:val="00CB68CB"/>
    <w:rsid w:val="00CB6938"/>
    <w:rsid w:val="00CB6B38"/>
    <w:rsid w:val="00CB7097"/>
    <w:rsid w:val="00CB70D0"/>
    <w:rsid w:val="00CB7127"/>
    <w:rsid w:val="00CB7133"/>
    <w:rsid w:val="00CB7451"/>
    <w:rsid w:val="00CB7520"/>
    <w:rsid w:val="00CB7562"/>
    <w:rsid w:val="00CB76B0"/>
    <w:rsid w:val="00CB794C"/>
    <w:rsid w:val="00CB79E3"/>
    <w:rsid w:val="00CB7BE5"/>
    <w:rsid w:val="00CB7DD5"/>
    <w:rsid w:val="00CC022B"/>
    <w:rsid w:val="00CC024A"/>
    <w:rsid w:val="00CC0399"/>
    <w:rsid w:val="00CC05EE"/>
    <w:rsid w:val="00CC08A1"/>
    <w:rsid w:val="00CC08D1"/>
    <w:rsid w:val="00CC09F3"/>
    <w:rsid w:val="00CC0E04"/>
    <w:rsid w:val="00CC0E23"/>
    <w:rsid w:val="00CC0E53"/>
    <w:rsid w:val="00CC0FA5"/>
    <w:rsid w:val="00CC1000"/>
    <w:rsid w:val="00CC102A"/>
    <w:rsid w:val="00CC1498"/>
    <w:rsid w:val="00CC1579"/>
    <w:rsid w:val="00CC15C3"/>
    <w:rsid w:val="00CC15CB"/>
    <w:rsid w:val="00CC16D7"/>
    <w:rsid w:val="00CC1759"/>
    <w:rsid w:val="00CC17C7"/>
    <w:rsid w:val="00CC1CEC"/>
    <w:rsid w:val="00CC21B5"/>
    <w:rsid w:val="00CC2273"/>
    <w:rsid w:val="00CC2A8B"/>
    <w:rsid w:val="00CC2C1D"/>
    <w:rsid w:val="00CC2EB5"/>
    <w:rsid w:val="00CC2F67"/>
    <w:rsid w:val="00CC2FB0"/>
    <w:rsid w:val="00CC30EE"/>
    <w:rsid w:val="00CC3191"/>
    <w:rsid w:val="00CC36C2"/>
    <w:rsid w:val="00CC3720"/>
    <w:rsid w:val="00CC38D1"/>
    <w:rsid w:val="00CC395B"/>
    <w:rsid w:val="00CC3ECD"/>
    <w:rsid w:val="00CC3F0E"/>
    <w:rsid w:val="00CC4126"/>
    <w:rsid w:val="00CC4138"/>
    <w:rsid w:val="00CC41FE"/>
    <w:rsid w:val="00CC45B6"/>
    <w:rsid w:val="00CC4613"/>
    <w:rsid w:val="00CC4745"/>
    <w:rsid w:val="00CC4821"/>
    <w:rsid w:val="00CC4B52"/>
    <w:rsid w:val="00CC4C46"/>
    <w:rsid w:val="00CC4C6C"/>
    <w:rsid w:val="00CC4D5D"/>
    <w:rsid w:val="00CC4E80"/>
    <w:rsid w:val="00CC4FAB"/>
    <w:rsid w:val="00CC511E"/>
    <w:rsid w:val="00CC5492"/>
    <w:rsid w:val="00CC5517"/>
    <w:rsid w:val="00CC56BD"/>
    <w:rsid w:val="00CC590D"/>
    <w:rsid w:val="00CC59D9"/>
    <w:rsid w:val="00CC59DC"/>
    <w:rsid w:val="00CC5BB3"/>
    <w:rsid w:val="00CC5BB8"/>
    <w:rsid w:val="00CC6189"/>
    <w:rsid w:val="00CC61AC"/>
    <w:rsid w:val="00CC62FD"/>
    <w:rsid w:val="00CC6397"/>
    <w:rsid w:val="00CC6760"/>
    <w:rsid w:val="00CC6DBB"/>
    <w:rsid w:val="00CC6F48"/>
    <w:rsid w:val="00CC7101"/>
    <w:rsid w:val="00CC71BD"/>
    <w:rsid w:val="00CC7363"/>
    <w:rsid w:val="00CC738C"/>
    <w:rsid w:val="00CC75C6"/>
    <w:rsid w:val="00CC77DD"/>
    <w:rsid w:val="00CC7848"/>
    <w:rsid w:val="00CC78F3"/>
    <w:rsid w:val="00CC7B12"/>
    <w:rsid w:val="00CC7BC8"/>
    <w:rsid w:val="00CC7D0C"/>
    <w:rsid w:val="00CC7EC1"/>
    <w:rsid w:val="00CD014E"/>
    <w:rsid w:val="00CD0159"/>
    <w:rsid w:val="00CD0361"/>
    <w:rsid w:val="00CD0525"/>
    <w:rsid w:val="00CD0987"/>
    <w:rsid w:val="00CD0F15"/>
    <w:rsid w:val="00CD1308"/>
    <w:rsid w:val="00CD14C9"/>
    <w:rsid w:val="00CD1652"/>
    <w:rsid w:val="00CD16DE"/>
    <w:rsid w:val="00CD1963"/>
    <w:rsid w:val="00CD1AF7"/>
    <w:rsid w:val="00CD1D7D"/>
    <w:rsid w:val="00CD1E3D"/>
    <w:rsid w:val="00CD1E62"/>
    <w:rsid w:val="00CD214F"/>
    <w:rsid w:val="00CD2180"/>
    <w:rsid w:val="00CD21B1"/>
    <w:rsid w:val="00CD260A"/>
    <w:rsid w:val="00CD2758"/>
    <w:rsid w:val="00CD2858"/>
    <w:rsid w:val="00CD2B2E"/>
    <w:rsid w:val="00CD2BBC"/>
    <w:rsid w:val="00CD2FF6"/>
    <w:rsid w:val="00CD3589"/>
    <w:rsid w:val="00CD36AF"/>
    <w:rsid w:val="00CD37BC"/>
    <w:rsid w:val="00CD37C4"/>
    <w:rsid w:val="00CD37EC"/>
    <w:rsid w:val="00CD387E"/>
    <w:rsid w:val="00CD3B6E"/>
    <w:rsid w:val="00CD3D38"/>
    <w:rsid w:val="00CD3E3C"/>
    <w:rsid w:val="00CD42E7"/>
    <w:rsid w:val="00CD4477"/>
    <w:rsid w:val="00CD45DA"/>
    <w:rsid w:val="00CD4721"/>
    <w:rsid w:val="00CD48BA"/>
    <w:rsid w:val="00CD4A0F"/>
    <w:rsid w:val="00CD4F2B"/>
    <w:rsid w:val="00CD53B7"/>
    <w:rsid w:val="00CD5471"/>
    <w:rsid w:val="00CD5711"/>
    <w:rsid w:val="00CD573B"/>
    <w:rsid w:val="00CD5D30"/>
    <w:rsid w:val="00CD607D"/>
    <w:rsid w:val="00CD620C"/>
    <w:rsid w:val="00CD6210"/>
    <w:rsid w:val="00CD65EA"/>
    <w:rsid w:val="00CD668C"/>
    <w:rsid w:val="00CD6A8F"/>
    <w:rsid w:val="00CD6BBC"/>
    <w:rsid w:val="00CD6BEF"/>
    <w:rsid w:val="00CD7268"/>
    <w:rsid w:val="00CD74D7"/>
    <w:rsid w:val="00CD785E"/>
    <w:rsid w:val="00CD79FA"/>
    <w:rsid w:val="00CD7C72"/>
    <w:rsid w:val="00CD7DAC"/>
    <w:rsid w:val="00CD7ED7"/>
    <w:rsid w:val="00CE007D"/>
    <w:rsid w:val="00CE0221"/>
    <w:rsid w:val="00CE039C"/>
    <w:rsid w:val="00CE0A17"/>
    <w:rsid w:val="00CE0A60"/>
    <w:rsid w:val="00CE0AEC"/>
    <w:rsid w:val="00CE0BC6"/>
    <w:rsid w:val="00CE1105"/>
    <w:rsid w:val="00CE1182"/>
    <w:rsid w:val="00CE13C4"/>
    <w:rsid w:val="00CE1422"/>
    <w:rsid w:val="00CE149F"/>
    <w:rsid w:val="00CE1521"/>
    <w:rsid w:val="00CE152A"/>
    <w:rsid w:val="00CE15BC"/>
    <w:rsid w:val="00CE1810"/>
    <w:rsid w:val="00CE1918"/>
    <w:rsid w:val="00CE1D19"/>
    <w:rsid w:val="00CE1E26"/>
    <w:rsid w:val="00CE1ED0"/>
    <w:rsid w:val="00CE1FC3"/>
    <w:rsid w:val="00CE25C3"/>
    <w:rsid w:val="00CE2645"/>
    <w:rsid w:val="00CE27B5"/>
    <w:rsid w:val="00CE27DE"/>
    <w:rsid w:val="00CE2EE2"/>
    <w:rsid w:val="00CE348B"/>
    <w:rsid w:val="00CE35A3"/>
    <w:rsid w:val="00CE35DA"/>
    <w:rsid w:val="00CE38C2"/>
    <w:rsid w:val="00CE3B3E"/>
    <w:rsid w:val="00CE3CD1"/>
    <w:rsid w:val="00CE3EA8"/>
    <w:rsid w:val="00CE4269"/>
    <w:rsid w:val="00CE4314"/>
    <w:rsid w:val="00CE442F"/>
    <w:rsid w:val="00CE446B"/>
    <w:rsid w:val="00CE47B1"/>
    <w:rsid w:val="00CE4888"/>
    <w:rsid w:val="00CE4B01"/>
    <w:rsid w:val="00CE4B8A"/>
    <w:rsid w:val="00CE508B"/>
    <w:rsid w:val="00CE5151"/>
    <w:rsid w:val="00CE59EF"/>
    <w:rsid w:val="00CE5B33"/>
    <w:rsid w:val="00CE5CCD"/>
    <w:rsid w:val="00CE5E57"/>
    <w:rsid w:val="00CE6214"/>
    <w:rsid w:val="00CE630E"/>
    <w:rsid w:val="00CE65B2"/>
    <w:rsid w:val="00CE66C3"/>
    <w:rsid w:val="00CE6794"/>
    <w:rsid w:val="00CE6D54"/>
    <w:rsid w:val="00CE7405"/>
    <w:rsid w:val="00CE74C1"/>
    <w:rsid w:val="00CE7567"/>
    <w:rsid w:val="00CE7C0F"/>
    <w:rsid w:val="00CE7C9A"/>
    <w:rsid w:val="00CE7D96"/>
    <w:rsid w:val="00CE7E48"/>
    <w:rsid w:val="00CE7EBA"/>
    <w:rsid w:val="00CF00CC"/>
    <w:rsid w:val="00CF025C"/>
    <w:rsid w:val="00CF054F"/>
    <w:rsid w:val="00CF07CE"/>
    <w:rsid w:val="00CF0CC6"/>
    <w:rsid w:val="00CF0D07"/>
    <w:rsid w:val="00CF12C3"/>
    <w:rsid w:val="00CF1647"/>
    <w:rsid w:val="00CF1786"/>
    <w:rsid w:val="00CF1805"/>
    <w:rsid w:val="00CF1A5A"/>
    <w:rsid w:val="00CF1BE2"/>
    <w:rsid w:val="00CF1C17"/>
    <w:rsid w:val="00CF1C7E"/>
    <w:rsid w:val="00CF1D83"/>
    <w:rsid w:val="00CF1F71"/>
    <w:rsid w:val="00CF1F9F"/>
    <w:rsid w:val="00CF2415"/>
    <w:rsid w:val="00CF2748"/>
    <w:rsid w:val="00CF27A7"/>
    <w:rsid w:val="00CF28E7"/>
    <w:rsid w:val="00CF29BC"/>
    <w:rsid w:val="00CF2D6A"/>
    <w:rsid w:val="00CF3180"/>
    <w:rsid w:val="00CF3192"/>
    <w:rsid w:val="00CF31AB"/>
    <w:rsid w:val="00CF32B4"/>
    <w:rsid w:val="00CF3723"/>
    <w:rsid w:val="00CF3C96"/>
    <w:rsid w:val="00CF3E2E"/>
    <w:rsid w:val="00CF3E9E"/>
    <w:rsid w:val="00CF41A0"/>
    <w:rsid w:val="00CF4872"/>
    <w:rsid w:val="00CF496B"/>
    <w:rsid w:val="00CF49C6"/>
    <w:rsid w:val="00CF4CB9"/>
    <w:rsid w:val="00CF4E15"/>
    <w:rsid w:val="00CF5118"/>
    <w:rsid w:val="00CF527C"/>
    <w:rsid w:val="00CF52D1"/>
    <w:rsid w:val="00CF53A3"/>
    <w:rsid w:val="00CF55AB"/>
    <w:rsid w:val="00CF57D3"/>
    <w:rsid w:val="00CF595B"/>
    <w:rsid w:val="00CF5A69"/>
    <w:rsid w:val="00CF5AE9"/>
    <w:rsid w:val="00CF5B7C"/>
    <w:rsid w:val="00CF5FB0"/>
    <w:rsid w:val="00CF5FE9"/>
    <w:rsid w:val="00CF6198"/>
    <w:rsid w:val="00CF659C"/>
    <w:rsid w:val="00CF668A"/>
    <w:rsid w:val="00CF66C1"/>
    <w:rsid w:val="00CF6DC1"/>
    <w:rsid w:val="00CF6E8F"/>
    <w:rsid w:val="00CF6EBE"/>
    <w:rsid w:val="00CF6EEC"/>
    <w:rsid w:val="00CF7262"/>
    <w:rsid w:val="00CF7387"/>
    <w:rsid w:val="00CF75DA"/>
    <w:rsid w:val="00CF7618"/>
    <w:rsid w:val="00CF788B"/>
    <w:rsid w:val="00CF78F5"/>
    <w:rsid w:val="00CF7902"/>
    <w:rsid w:val="00CF7B8C"/>
    <w:rsid w:val="00CF7C3A"/>
    <w:rsid w:val="00CF7C7B"/>
    <w:rsid w:val="00CF7D9C"/>
    <w:rsid w:val="00CF7DCA"/>
    <w:rsid w:val="00CF7FB6"/>
    <w:rsid w:val="00CF7FF6"/>
    <w:rsid w:val="00D001CC"/>
    <w:rsid w:val="00D00627"/>
    <w:rsid w:val="00D007ED"/>
    <w:rsid w:val="00D00B98"/>
    <w:rsid w:val="00D00C7C"/>
    <w:rsid w:val="00D0148F"/>
    <w:rsid w:val="00D01719"/>
    <w:rsid w:val="00D01944"/>
    <w:rsid w:val="00D01A55"/>
    <w:rsid w:val="00D01B3D"/>
    <w:rsid w:val="00D01BF9"/>
    <w:rsid w:val="00D01C34"/>
    <w:rsid w:val="00D01CBD"/>
    <w:rsid w:val="00D01E95"/>
    <w:rsid w:val="00D01F20"/>
    <w:rsid w:val="00D01F44"/>
    <w:rsid w:val="00D01FF6"/>
    <w:rsid w:val="00D02378"/>
    <w:rsid w:val="00D0253B"/>
    <w:rsid w:val="00D026D0"/>
    <w:rsid w:val="00D0285F"/>
    <w:rsid w:val="00D02D07"/>
    <w:rsid w:val="00D02EC4"/>
    <w:rsid w:val="00D031D5"/>
    <w:rsid w:val="00D03230"/>
    <w:rsid w:val="00D034B8"/>
    <w:rsid w:val="00D03543"/>
    <w:rsid w:val="00D036E0"/>
    <w:rsid w:val="00D037D1"/>
    <w:rsid w:val="00D03AEC"/>
    <w:rsid w:val="00D03D80"/>
    <w:rsid w:val="00D03DA6"/>
    <w:rsid w:val="00D03DB3"/>
    <w:rsid w:val="00D041C1"/>
    <w:rsid w:val="00D04283"/>
    <w:rsid w:val="00D044ED"/>
    <w:rsid w:val="00D045DB"/>
    <w:rsid w:val="00D047B1"/>
    <w:rsid w:val="00D049FB"/>
    <w:rsid w:val="00D04AD4"/>
    <w:rsid w:val="00D04CFA"/>
    <w:rsid w:val="00D04CFC"/>
    <w:rsid w:val="00D04EDD"/>
    <w:rsid w:val="00D04F3E"/>
    <w:rsid w:val="00D04FAA"/>
    <w:rsid w:val="00D0514E"/>
    <w:rsid w:val="00D051D3"/>
    <w:rsid w:val="00D05552"/>
    <w:rsid w:val="00D05694"/>
    <w:rsid w:val="00D05761"/>
    <w:rsid w:val="00D05806"/>
    <w:rsid w:val="00D059E4"/>
    <w:rsid w:val="00D05B2F"/>
    <w:rsid w:val="00D0615A"/>
    <w:rsid w:val="00D061ED"/>
    <w:rsid w:val="00D06450"/>
    <w:rsid w:val="00D06477"/>
    <w:rsid w:val="00D06546"/>
    <w:rsid w:val="00D066B1"/>
    <w:rsid w:val="00D067A9"/>
    <w:rsid w:val="00D0680C"/>
    <w:rsid w:val="00D06C57"/>
    <w:rsid w:val="00D06F38"/>
    <w:rsid w:val="00D06F5E"/>
    <w:rsid w:val="00D06FBF"/>
    <w:rsid w:val="00D070E9"/>
    <w:rsid w:val="00D07596"/>
    <w:rsid w:val="00D076BE"/>
    <w:rsid w:val="00D077E4"/>
    <w:rsid w:val="00D077EC"/>
    <w:rsid w:val="00D0789C"/>
    <w:rsid w:val="00D07912"/>
    <w:rsid w:val="00D079E9"/>
    <w:rsid w:val="00D100C6"/>
    <w:rsid w:val="00D1026C"/>
    <w:rsid w:val="00D1037E"/>
    <w:rsid w:val="00D103B1"/>
    <w:rsid w:val="00D103FA"/>
    <w:rsid w:val="00D10593"/>
    <w:rsid w:val="00D106AF"/>
    <w:rsid w:val="00D107C0"/>
    <w:rsid w:val="00D109F2"/>
    <w:rsid w:val="00D10A29"/>
    <w:rsid w:val="00D10A9E"/>
    <w:rsid w:val="00D10B0A"/>
    <w:rsid w:val="00D10C6E"/>
    <w:rsid w:val="00D1102F"/>
    <w:rsid w:val="00D112F0"/>
    <w:rsid w:val="00D11708"/>
    <w:rsid w:val="00D11752"/>
    <w:rsid w:val="00D11786"/>
    <w:rsid w:val="00D11798"/>
    <w:rsid w:val="00D11926"/>
    <w:rsid w:val="00D11953"/>
    <w:rsid w:val="00D11A69"/>
    <w:rsid w:val="00D11BDC"/>
    <w:rsid w:val="00D11C3F"/>
    <w:rsid w:val="00D11C5C"/>
    <w:rsid w:val="00D11CB4"/>
    <w:rsid w:val="00D11D8C"/>
    <w:rsid w:val="00D123D7"/>
    <w:rsid w:val="00D1283B"/>
    <w:rsid w:val="00D128FE"/>
    <w:rsid w:val="00D129BB"/>
    <w:rsid w:val="00D12A7E"/>
    <w:rsid w:val="00D12BB7"/>
    <w:rsid w:val="00D12C82"/>
    <w:rsid w:val="00D12D14"/>
    <w:rsid w:val="00D12E0B"/>
    <w:rsid w:val="00D12F8A"/>
    <w:rsid w:val="00D13141"/>
    <w:rsid w:val="00D131A5"/>
    <w:rsid w:val="00D13384"/>
    <w:rsid w:val="00D1362E"/>
    <w:rsid w:val="00D13723"/>
    <w:rsid w:val="00D138F6"/>
    <w:rsid w:val="00D139CE"/>
    <w:rsid w:val="00D13CF6"/>
    <w:rsid w:val="00D13DF9"/>
    <w:rsid w:val="00D13F32"/>
    <w:rsid w:val="00D13FAC"/>
    <w:rsid w:val="00D143BB"/>
    <w:rsid w:val="00D14860"/>
    <w:rsid w:val="00D1488D"/>
    <w:rsid w:val="00D1489B"/>
    <w:rsid w:val="00D14A0E"/>
    <w:rsid w:val="00D14BD2"/>
    <w:rsid w:val="00D14C32"/>
    <w:rsid w:val="00D14C81"/>
    <w:rsid w:val="00D14CF8"/>
    <w:rsid w:val="00D15053"/>
    <w:rsid w:val="00D15436"/>
    <w:rsid w:val="00D158B9"/>
    <w:rsid w:val="00D15B3D"/>
    <w:rsid w:val="00D15FBD"/>
    <w:rsid w:val="00D1612A"/>
    <w:rsid w:val="00D161DA"/>
    <w:rsid w:val="00D162A8"/>
    <w:rsid w:val="00D164BD"/>
    <w:rsid w:val="00D16BD1"/>
    <w:rsid w:val="00D16BF2"/>
    <w:rsid w:val="00D16C95"/>
    <w:rsid w:val="00D16F08"/>
    <w:rsid w:val="00D172E1"/>
    <w:rsid w:val="00D17367"/>
    <w:rsid w:val="00D173DA"/>
    <w:rsid w:val="00D173E1"/>
    <w:rsid w:val="00D175D9"/>
    <w:rsid w:val="00D17879"/>
    <w:rsid w:val="00D17CFB"/>
    <w:rsid w:val="00D17DCC"/>
    <w:rsid w:val="00D17F3F"/>
    <w:rsid w:val="00D201B6"/>
    <w:rsid w:val="00D20477"/>
    <w:rsid w:val="00D205B4"/>
    <w:rsid w:val="00D20629"/>
    <w:rsid w:val="00D20772"/>
    <w:rsid w:val="00D209F1"/>
    <w:rsid w:val="00D20BD0"/>
    <w:rsid w:val="00D20E29"/>
    <w:rsid w:val="00D20EFD"/>
    <w:rsid w:val="00D210BB"/>
    <w:rsid w:val="00D216A5"/>
    <w:rsid w:val="00D216C1"/>
    <w:rsid w:val="00D218C5"/>
    <w:rsid w:val="00D21947"/>
    <w:rsid w:val="00D21B26"/>
    <w:rsid w:val="00D21B3E"/>
    <w:rsid w:val="00D21DE8"/>
    <w:rsid w:val="00D21E75"/>
    <w:rsid w:val="00D21E81"/>
    <w:rsid w:val="00D21FD4"/>
    <w:rsid w:val="00D22149"/>
    <w:rsid w:val="00D22369"/>
    <w:rsid w:val="00D2285D"/>
    <w:rsid w:val="00D2299D"/>
    <w:rsid w:val="00D2299F"/>
    <w:rsid w:val="00D229D8"/>
    <w:rsid w:val="00D22A80"/>
    <w:rsid w:val="00D22DA9"/>
    <w:rsid w:val="00D22EDC"/>
    <w:rsid w:val="00D230C7"/>
    <w:rsid w:val="00D23385"/>
    <w:rsid w:val="00D2338E"/>
    <w:rsid w:val="00D23403"/>
    <w:rsid w:val="00D23442"/>
    <w:rsid w:val="00D2374A"/>
    <w:rsid w:val="00D238FC"/>
    <w:rsid w:val="00D2396E"/>
    <w:rsid w:val="00D2397F"/>
    <w:rsid w:val="00D239CF"/>
    <w:rsid w:val="00D23D9C"/>
    <w:rsid w:val="00D23E3E"/>
    <w:rsid w:val="00D2401B"/>
    <w:rsid w:val="00D24092"/>
    <w:rsid w:val="00D241EB"/>
    <w:rsid w:val="00D24243"/>
    <w:rsid w:val="00D24343"/>
    <w:rsid w:val="00D24864"/>
    <w:rsid w:val="00D24AB8"/>
    <w:rsid w:val="00D24BE2"/>
    <w:rsid w:val="00D24C8A"/>
    <w:rsid w:val="00D250EC"/>
    <w:rsid w:val="00D250ED"/>
    <w:rsid w:val="00D25365"/>
    <w:rsid w:val="00D257BE"/>
    <w:rsid w:val="00D258AB"/>
    <w:rsid w:val="00D258F2"/>
    <w:rsid w:val="00D26059"/>
    <w:rsid w:val="00D26085"/>
    <w:rsid w:val="00D261D3"/>
    <w:rsid w:val="00D264B6"/>
    <w:rsid w:val="00D26730"/>
    <w:rsid w:val="00D268C6"/>
    <w:rsid w:val="00D26E03"/>
    <w:rsid w:val="00D26F14"/>
    <w:rsid w:val="00D26F91"/>
    <w:rsid w:val="00D2766A"/>
    <w:rsid w:val="00D276EC"/>
    <w:rsid w:val="00D277E8"/>
    <w:rsid w:val="00D27AC9"/>
    <w:rsid w:val="00D27B4A"/>
    <w:rsid w:val="00D27F0C"/>
    <w:rsid w:val="00D27F5A"/>
    <w:rsid w:val="00D3006F"/>
    <w:rsid w:val="00D302B4"/>
    <w:rsid w:val="00D30478"/>
    <w:rsid w:val="00D30755"/>
    <w:rsid w:val="00D3082C"/>
    <w:rsid w:val="00D30AC7"/>
    <w:rsid w:val="00D31321"/>
    <w:rsid w:val="00D313C0"/>
    <w:rsid w:val="00D31503"/>
    <w:rsid w:val="00D31571"/>
    <w:rsid w:val="00D31AC8"/>
    <w:rsid w:val="00D31C0D"/>
    <w:rsid w:val="00D31DB5"/>
    <w:rsid w:val="00D31DBF"/>
    <w:rsid w:val="00D31E76"/>
    <w:rsid w:val="00D320A4"/>
    <w:rsid w:val="00D3217E"/>
    <w:rsid w:val="00D3225F"/>
    <w:rsid w:val="00D3237F"/>
    <w:rsid w:val="00D32827"/>
    <w:rsid w:val="00D3297D"/>
    <w:rsid w:val="00D331DD"/>
    <w:rsid w:val="00D3330E"/>
    <w:rsid w:val="00D333D1"/>
    <w:rsid w:val="00D33467"/>
    <w:rsid w:val="00D334A9"/>
    <w:rsid w:val="00D33598"/>
    <w:rsid w:val="00D33660"/>
    <w:rsid w:val="00D338A3"/>
    <w:rsid w:val="00D339B9"/>
    <w:rsid w:val="00D33C05"/>
    <w:rsid w:val="00D33DBB"/>
    <w:rsid w:val="00D33F03"/>
    <w:rsid w:val="00D34049"/>
    <w:rsid w:val="00D34679"/>
    <w:rsid w:val="00D346BF"/>
    <w:rsid w:val="00D348A9"/>
    <w:rsid w:val="00D34A1F"/>
    <w:rsid w:val="00D34B9F"/>
    <w:rsid w:val="00D34C38"/>
    <w:rsid w:val="00D34C6E"/>
    <w:rsid w:val="00D34D77"/>
    <w:rsid w:val="00D34E91"/>
    <w:rsid w:val="00D34FDA"/>
    <w:rsid w:val="00D3517E"/>
    <w:rsid w:val="00D3522C"/>
    <w:rsid w:val="00D35348"/>
    <w:rsid w:val="00D353F9"/>
    <w:rsid w:val="00D355D1"/>
    <w:rsid w:val="00D3588A"/>
    <w:rsid w:val="00D359E9"/>
    <w:rsid w:val="00D35CB3"/>
    <w:rsid w:val="00D35D0D"/>
    <w:rsid w:val="00D35E26"/>
    <w:rsid w:val="00D363E9"/>
    <w:rsid w:val="00D36465"/>
    <w:rsid w:val="00D365C9"/>
    <w:rsid w:val="00D36671"/>
    <w:rsid w:val="00D368B3"/>
    <w:rsid w:val="00D36C4E"/>
    <w:rsid w:val="00D36CED"/>
    <w:rsid w:val="00D37060"/>
    <w:rsid w:val="00D3714A"/>
    <w:rsid w:val="00D372AD"/>
    <w:rsid w:val="00D373FF"/>
    <w:rsid w:val="00D37ADF"/>
    <w:rsid w:val="00D37BDF"/>
    <w:rsid w:val="00D40180"/>
    <w:rsid w:val="00D401E4"/>
    <w:rsid w:val="00D40661"/>
    <w:rsid w:val="00D406EE"/>
    <w:rsid w:val="00D40715"/>
    <w:rsid w:val="00D4081A"/>
    <w:rsid w:val="00D40FB3"/>
    <w:rsid w:val="00D4101D"/>
    <w:rsid w:val="00D410CC"/>
    <w:rsid w:val="00D410E7"/>
    <w:rsid w:val="00D41298"/>
    <w:rsid w:val="00D41356"/>
    <w:rsid w:val="00D418AD"/>
    <w:rsid w:val="00D41B06"/>
    <w:rsid w:val="00D41BD0"/>
    <w:rsid w:val="00D41C4E"/>
    <w:rsid w:val="00D41C53"/>
    <w:rsid w:val="00D41F6B"/>
    <w:rsid w:val="00D41FA6"/>
    <w:rsid w:val="00D4211E"/>
    <w:rsid w:val="00D42176"/>
    <w:rsid w:val="00D4249B"/>
    <w:rsid w:val="00D424C0"/>
    <w:rsid w:val="00D427AC"/>
    <w:rsid w:val="00D42841"/>
    <w:rsid w:val="00D428D0"/>
    <w:rsid w:val="00D428EB"/>
    <w:rsid w:val="00D42964"/>
    <w:rsid w:val="00D42974"/>
    <w:rsid w:val="00D42C73"/>
    <w:rsid w:val="00D42D0F"/>
    <w:rsid w:val="00D42D66"/>
    <w:rsid w:val="00D42DD3"/>
    <w:rsid w:val="00D42DE0"/>
    <w:rsid w:val="00D433C0"/>
    <w:rsid w:val="00D43536"/>
    <w:rsid w:val="00D435AB"/>
    <w:rsid w:val="00D43A82"/>
    <w:rsid w:val="00D43CE8"/>
    <w:rsid w:val="00D44186"/>
    <w:rsid w:val="00D44246"/>
    <w:rsid w:val="00D4426F"/>
    <w:rsid w:val="00D44285"/>
    <w:rsid w:val="00D4437B"/>
    <w:rsid w:val="00D44479"/>
    <w:rsid w:val="00D44547"/>
    <w:rsid w:val="00D448CE"/>
    <w:rsid w:val="00D44943"/>
    <w:rsid w:val="00D44C82"/>
    <w:rsid w:val="00D44E24"/>
    <w:rsid w:val="00D44E5B"/>
    <w:rsid w:val="00D44F03"/>
    <w:rsid w:val="00D44F58"/>
    <w:rsid w:val="00D450B8"/>
    <w:rsid w:val="00D45233"/>
    <w:rsid w:val="00D452BA"/>
    <w:rsid w:val="00D4537B"/>
    <w:rsid w:val="00D45430"/>
    <w:rsid w:val="00D4555D"/>
    <w:rsid w:val="00D4559E"/>
    <w:rsid w:val="00D458A0"/>
    <w:rsid w:val="00D45979"/>
    <w:rsid w:val="00D45D27"/>
    <w:rsid w:val="00D45D2F"/>
    <w:rsid w:val="00D460C4"/>
    <w:rsid w:val="00D46111"/>
    <w:rsid w:val="00D46234"/>
    <w:rsid w:val="00D46669"/>
    <w:rsid w:val="00D467EE"/>
    <w:rsid w:val="00D4683B"/>
    <w:rsid w:val="00D46A60"/>
    <w:rsid w:val="00D46D89"/>
    <w:rsid w:val="00D46DD1"/>
    <w:rsid w:val="00D47309"/>
    <w:rsid w:val="00D4739A"/>
    <w:rsid w:val="00D4746B"/>
    <w:rsid w:val="00D47579"/>
    <w:rsid w:val="00D4766A"/>
    <w:rsid w:val="00D477B9"/>
    <w:rsid w:val="00D47980"/>
    <w:rsid w:val="00D47A01"/>
    <w:rsid w:val="00D47ADF"/>
    <w:rsid w:val="00D47B70"/>
    <w:rsid w:val="00D47CC5"/>
    <w:rsid w:val="00D47FD1"/>
    <w:rsid w:val="00D50042"/>
    <w:rsid w:val="00D50074"/>
    <w:rsid w:val="00D501EA"/>
    <w:rsid w:val="00D502A2"/>
    <w:rsid w:val="00D502BC"/>
    <w:rsid w:val="00D503EC"/>
    <w:rsid w:val="00D50595"/>
    <w:rsid w:val="00D50629"/>
    <w:rsid w:val="00D50771"/>
    <w:rsid w:val="00D507A9"/>
    <w:rsid w:val="00D50851"/>
    <w:rsid w:val="00D50AC1"/>
    <w:rsid w:val="00D50B17"/>
    <w:rsid w:val="00D50C74"/>
    <w:rsid w:val="00D50D0E"/>
    <w:rsid w:val="00D50E6B"/>
    <w:rsid w:val="00D50FB5"/>
    <w:rsid w:val="00D51078"/>
    <w:rsid w:val="00D510C7"/>
    <w:rsid w:val="00D51216"/>
    <w:rsid w:val="00D512DD"/>
    <w:rsid w:val="00D51382"/>
    <w:rsid w:val="00D5140A"/>
    <w:rsid w:val="00D514F8"/>
    <w:rsid w:val="00D51500"/>
    <w:rsid w:val="00D516ED"/>
    <w:rsid w:val="00D51B34"/>
    <w:rsid w:val="00D51B5E"/>
    <w:rsid w:val="00D51C2B"/>
    <w:rsid w:val="00D51E36"/>
    <w:rsid w:val="00D51F21"/>
    <w:rsid w:val="00D52048"/>
    <w:rsid w:val="00D52098"/>
    <w:rsid w:val="00D52209"/>
    <w:rsid w:val="00D52316"/>
    <w:rsid w:val="00D526D1"/>
    <w:rsid w:val="00D526FF"/>
    <w:rsid w:val="00D52986"/>
    <w:rsid w:val="00D52C2E"/>
    <w:rsid w:val="00D52E2D"/>
    <w:rsid w:val="00D52E3C"/>
    <w:rsid w:val="00D52F44"/>
    <w:rsid w:val="00D5316C"/>
    <w:rsid w:val="00D5330D"/>
    <w:rsid w:val="00D53616"/>
    <w:rsid w:val="00D53892"/>
    <w:rsid w:val="00D53AA7"/>
    <w:rsid w:val="00D53B65"/>
    <w:rsid w:val="00D53B86"/>
    <w:rsid w:val="00D53BB2"/>
    <w:rsid w:val="00D53CD9"/>
    <w:rsid w:val="00D540E9"/>
    <w:rsid w:val="00D54227"/>
    <w:rsid w:val="00D54557"/>
    <w:rsid w:val="00D545E2"/>
    <w:rsid w:val="00D547BE"/>
    <w:rsid w:val="00D548AE"/>
    <w:rsid w:val="00D54966"/>
    <w:rsid w:val="00D54989"/>
    <w:rsid w:val="00D54B1F"/>
    <w:rsid w:val="00D54E80"/>
    <w:rsid w:val="00D54ED6"/>
    <w:rsid w:val="00D55174"/>
    <w:rsid w:val="00D551E6"/>
    <w:rsid w:val="00D552D3"/>
    <w:rsid w:val="00D55612"/>
    <w:rsid w:val="00D557B0"/>
    <w:rsid w:val="00D55CFD"/>
    <w:rsid w:val="00D55E99"/>
    <w:rsid w:val="00D562D2"/>
    <w:rsid w:val="00D563B2"/>
    <w:rsid w:val="00D5667C"/>
    <w:rsid w:val="00D56A24"/>
    <w:rsid w:val="00D56D90"/>
    <w:rsid w:val="00D56E14"/>
    <w:rsid w:val="00D56E4F"/>
    <w:rsid w:val="00D57031"/>
    <w:rsid w:val="00D57035"/>
    <w:rsid w:val="00D5752F"/>
    <w:rsid w:val="00D57623"/>
    <w:rsid w:val="00D57643"/>
    <w:rsid w:val="00D57651"/>
    <w:rsid w:val="00D5784C"/>
    <w:rsid w:val="00D578E4"/>
    <w:rsid w:val="00D57943"/>
    <w:rsid w:val="00D5795E"/>
    <w:rsid w:val="00D57A30"/>
    <w:rsid w:val="00D57BC6"/>
    <w:rsid w:val="00D60147"/>
    <w:rsid w:val="00D601AF"/>
    <w:rsid w:val="00D60322"/>
    <w:rsid w:val="00D6037A"/>
    <w:rsid w:val="00D60492"/>
    <w:rsid w:val="00D60889"/>
    <w:rsid w:val="00D611D0"/>
    <w:rsid w:val="00D6134D"/>
    <w:rsid w:val="00D613F7"/>
    <w:rsid w:val="00D6148D"/>
    <w:rsid w:val="00D6172C"/>
    <w:rsid w:val="00D6173B"/>
    <w:rsid w:val="00D61794"/>
    <w:rsid w:val="00D619AB"/>
    <w:rsid w:val="00D61C3A"/>
    <w:rsid w:val="00D61D21"/>
    <w:rsid w:val="00D62390"/>
    <w:rsid w:val="00D623B2"/>
    <w:rsid w:val="00D624BF"/>
    <w:rsid w:val="00D62578"/>
    <w:rsid w:val="00D626B9"/>
    <w:rsid w:val="00D62A41"/>
    <w:rsid w:val="00D62AC9"/>
    <w:rsid w:val="00D63298"/>
    <w:rsid w:val="00D63540"/>
    <w:rsid w:val="00D63C30"/>
    <w:rsid w:val="00D63D5E"/>
    <w:rsid w:val="00D642AF"/>
    <w:rsid w:val="00D64631"/>
    <w:rsid w:val="00D646F5"/>
    <w:rsid w:val="00D647EE"/>
    <w:rsid w:val="00D64802"/>
    <w:rsid w:val="00D648C1"/>
    <w:rsid w:val="00D64D9E"/>
    <w:rsid w:val="00D64F2C"/>
    <w:rsid w:val="00D65046"/>
    <w:rsid w:val="00D650C8"/>
    <w:rsid w:val="00D6534C"/>
    <w:rsid w:val="00D659D0"/>
    <w:rsid w:val="00D65C5A"/>
    <w:rsid w:val="00D65CA7"/>
    <w:rsid w:val="00D65E98"/>
    <w:rsid w:val="00D65F79"/>
    <w:rsid w:val="00D662C6"/>
    <w:rsid w:val="00D66582"/>
    <w:rsid w:val="00D666C1"/>
    <w:rsid w:val="00D6670E"/>
    <w:rsid w:val="00D66746"/>
    <w:rsid w:val="00D669B0"/>
    <w:rsid w:val="00D66A7B"/>
    <w:rsid w:val="00D6708D"/>
    <w:rsid w:val="00D670EA"/>
    <w:rsid w:val="00D671E7"/>
    <w:rsid w:val="00D67507"/>
    <w:rsid w:val="00D675FC"/>
    <w:rsid w:val="00D6773C"/>
    <w:rsid w:val="00D678B1"/>
    <w:rsid w:val="00D6792E"/>
    <w:rsid w:val="00D67E81"/>
    <w:rsid w:val="00D70373"/>
    <w:rsid w:val="00D70383"/>
    <w:rsid w:val="00D705A4"/>
    <w:rsid w:val="00D70EEF"/>
    <w:rsid w:val="00D710F4"/>
    <w:rsid w:val="00D712C3"/>
    <w:rsid w:val="00D71578"/>
    <w:rsid w:val="00D716C0"/>
    <w:rsid w:val="00D71936"/>
    <w:rsid w:val="00D719B2"/>
    <w:rsid w:val="00D719D6"/>
    <w:rsid w:val="00D71B81"/>
    <w:rsid w:val="00D71D79"/>
    <w:rsid w:val="00D71E43"/>
    <w:rsid w:val="00D72695"/>
    <w:rsid w:val="00D72AD8"/>
    <w:rsid w:val="00D72AE8"/>
    <w:rsid w:val="00D72D8B"/>
    <w:rsid w:val="00D72DF4"/>
    <w:rsid w:val="00D72F21"/>
    <w:rsid w:val="00D736DF"/>
    <w:rsid w:val="00D737CD"/>
    <w:rsid w:val="00D737D9"/>
    <w:rsid w:val="00D73A96"/>
    <w:rsid w:val="00D73BA9"/>
    <w:rsid w:val="00D73C72"/>
    <w:rsid w:val="00D73D1B"/>
    <w:rsid w:val="00D73D8A"/>
    <w:rsid w:val="00D73F2D"/>
    <w:rsid w:val="00D73FBA"/>
    <w:rsid w:val="00D74196"/>
    <w:rsid w:val="00D74632"/>
    <w:rsid w:val="00D748A9"/>
    <w:rsid w:val="00D749AE"/>
    <w:rsid w:val="00D74C4E"/>
    <w:rsid w:val="00D74D5A"/>
    <w:rsid w:val="00D74E9E"/>
    <w:rsid w:val="00D75143"/>
    <w:rsid w:val="00D751E3"/>
    <w:rsid w:val="00D7534D"/>
    <w:rsid w:val="00D75539"/>
    <w:rsid w:val="00D75857"/>
    <w:rsid w:val="00D759F4"/>
    <w:rsid w:val="00D75B49"/>
    <w:rsid w:val="00D75C82"/>
    <w:rsid w:val="00D75CAD"/>
    <w:rsid w:val="00D75DEA"/>
    <w:rsid w:val="00D75F40"/>
    <w:rsid w:val="00D76579"/>
    <w:rsid w:val="00D7663A"/>
    <w:rsid w:val="00D766F0"/>
    <w:rsid w:val="00D7682A"/>
    <w:rsid w:val="00D7685D"/>
    <w:rsid w:val="00D76899"/>
    <w:rsid w:val="00D76B2F"/>
    <w:rsid w:val="00D76C37"/>
    <w:rsid w:val="00D76CF0"/>
    <w:rsid w:val="00D76DC8"/>
    <w:rsid w:val="00D77053"/>
    <w:rsid w:val="00D77107"/>
    <w:rsid w:val="00D77153"/>
    <w:rsid w:val="00D775C2"/>
    <w:rsid w:val="00D77774"/>
    <w:rsid w:val="00D77799"/>
    <w:rsid w:val="00D77C48"/>
    <w:rsid w:val="00D77EAF"/>
    <w:rsid w:val="00D80032"/>
    <w:rsid w:val="00D80097"/>
    <w:rsid w:val="00D801CD"/>
    <w:rsid w:val="00D8027E"/>
    <w:rsid w:val="00D803BB"/>
    <w:rsid w:val="00D80462"/>
    <w:rsid w:val="00D80621"/>
    <w:rsid w:val="00D8063C"/>
    <w:rsid w:val="00D80767"/>
    <w:rsid w:val="00D807EE"/>
    <w:rsid w:val="00D808E0"/>
    <w:rsid w:val="00D80A9E"/>
    <w:rsid w:val="00D80E69"/>
    <w:rsid w:val="00D81227"/>
    <w:rsid w:val="00D81714"/>
    <w:rsid w:val="00D81719"/>
    <w:rsid w:val="00D817AA"/>
    <w:rsid w:val="00D817F6"/>
    <w:rsid w:val="00D819B9"/>
    <w:rsid w:val="00D81AF6"/>
    <w:rsid w:val="00D81F7B"/>
    <w:rsid w:val="00D820FD"/>
    <w:rsid w:val="00D822D3"/>
    <w:rsid w:val="00D8239A"/>
    <w:rsid w:val="00D8252A"/>
    <w:rsid w:val="00D82775"/>
    <w:rsid w:val="00D827D0"/>
    <w:rsid w:val="00D82AEB"/>
    <w:rsid w:val="00D82DA4"/>
    <w:rsid w:val="00D834F0"/>
    <w:rsid w:val="00D83685"/>
    <w:rsid w:val="00D8376D"/>
    <w:rsid w:val="00D8397D"/>
    <w:rsid w:val="00D83D6E"/>
    <w:rsid w:val="00D83EFE"/>
    <w:rsid w:val="00D84296"/>
    <w:rsid w:val="00D84319"/>
    <w:rsid w:val="00D843F6"/>
    <w:rsid w:val="00D8463E"/>
    <w:rsid w:val="00D84AF5"/>
    <w:rsid w:val="00D84F5A"/>
    <w:rsid w:val="00D84FC5"/>
    <w:rsid w:val="00D85666"/>
    <w:rsid w:val="00D8588D"/>
    <w:rsid w:val="00D85AD5"/>
    <w:rsid w:val="00D85C25"/>
    <w:rsid w:val="00D85C50"/>
    <w:rsid w:val="00D85D42"/>
    <w:rsid w:val="00D861F0"/>
    <w:rsid w:val="00D86244"/>
    <w:rsid w:val="00D8632F"/>
    <w:rsid w:val="00D8635D"/>
    <w:rsid w:val="00D866C0"/>
    <w:rsid w:val="00D86C0C"/>
    <w:rsid w:val="00D8743C"/>
    <w:rsid w:val="00D878C7"/>
    <w:rsid w:val="00D87A68"/>
    <w:rsid w:val="00D87B56"/>
    <w:rsid w:val="00D87C32"/>
    <w:rsid w:val="00D87F3F"/>
    <w:rsid w:val="00D90052"/>
    <w:rsid w:val="00D90103"/>
    <w:rsid w:val="00D9039B"/>
    <w:rsid w:val="00D9047C"/>
    <w:rsid w:val="00D90918"/>
    <w:rsid w:val="00D90B53"/>
    <w:rsid w:val="00D90D0C"/>
    <w:rsid w:val="00D90E31"/>
    <w:rsid w:val="00D90E54"/>
    <w:rsid w:val="00D91037"/>
    <w:rsid w:val="00D912DE"/>
    <w:rsid w:val="00D916C7"/>
    <w:rsid w:val="00D91728"/>
    <w:rsid w:val="00D917BD"/>
    <w:rsid w:val="00D91837"/>
    <w:rsid w:val="00D918FA"/>
    <w:rsid w:val="00D91F79"/>
    <w:rsid w:val="00D92078"/>
    <w:rsid w:val="00D925A0"/>
    <w:rsid w:val="00D926F7"/>
    <w:rsid w:val="00D9281F"/>
    <w:rsid w:val="00D928B3"/>
    <w:rsid w:val="00D929C8"/>
    <w:rsid w:val="00D92EA3"/>
    <w:rsid w:val="00D93106"/>
    <w:rsid w:val="00D93137"/>
    <w:rsid w:val="00D93163"/>
    <w:rsid w:val="00D932BC"/>
    <w:rsid w:val="00D934A7"/>
    <w:rsid w:val="00D93541"/>
    <w:rsid w:val="00D936D2"/>
    <w:rsid w:val="00D93C16"/>
    <w:rsid w:val="00D94261"/>
    <w:rsid w:val="00D943DF"/>
    <w:rsid w:val="00D9459A"/>
    <w:rsid w:val="00D94728"/>
    <w:rsid w:val="00D9488B"/>
    <w:rsid w:val="00D94927"/>
    <w:rsid w:val="00D949D4"/>
    <w:rsid w:val="00D94A0F"/>
    <w:rsid w:val="00D94B9C"/>
    <w:rsid w:val="00D94C4C"/>
    <w:rsid w:val="00D94D20"/>
    <w:rsid w:val="00D9508F"/>
    <w:rsid w:val="00D953D3"/>
    <w:rsid w:val="00D95935"/>
    <w:rsid w:val="00D95A52"/>
    <w:rsid w:val="00D95B44"/>
    <w:rsid w:val="00D95C7B"/>
    <w:rsid w:val="00D95D90"/>
    <w:rsid w:val="00D95E17"/>
    <w:rsid w:val="00D95E76"/>
    <w:rsid w:val="00D9601A"/>
    <w:rsid w:val="00D96205"/>
    <w:rsid w:val="00D962B4"/>
    <w:rsid w:val="00D96321"/>
    <w:rsid w:val="00D96693"/>
    <w:rsid w:val="00D96A0A"/>
    <w:rsid w:val="00D96AE1"/>
    <w:rsid w:val="00D96BB3"/>
    <w:rsid w:val="00D9731A"/>
    <w:rsid w:val="00D97426"/>
    <w:rsid w:val="00D9751E"/>
    <w:rsid w:val="00D9763B"/>
    <w:rsid w:val="00D97847"/>
    <w:rsid w:val="00D979EE"/>
    <w:rsid w:val="00D97E02"/>
    <w:rsid w:val="00D97FD4"/>
    <w:rsid w:val="00DA0081"/>
    <w:rsid w:val="00DA0089"/>
    <w:rsid w:val="00DA00D9"/>
    <w:rsid w:val="00DA0151"/>
    <w:rsid w:val="00DA0156"/>
    <w:rsid w:val="00DA01FB"/>
    <w:rsid w:val="00DA0221"/>
    <w:rsid w:val="00DA0812"/>
    <w:rsid w:val="00DA0813"/>
    <w:rsid w:val="00DA116A"/>
    <w:rsid w:val="00DA11A6"/>
    <w:rsid w:val="00DA1242"/>
    <w:rsid w:val="00DA149B"/>
    <w:rsid w:val="00DA15EF"/>
    <w:rsid w:val="00DA183F"/>
    <w:rsid w:val="00DA2084"/>
    <w:rsid w:val="00DA2190"/>
    <w:rsid w:val="00DA21EC"/>
    <w:rsid w:val="00DA2504"/>
    <w:rsid w:val="00DA2B5F"/>
    <w:rsid w:val="00DA2C22"/>
    <w:rsid w:val="00DA2C26"/>
    <w:rsid w:val="00DA2CA9"/>
    <w:rsid w:val="00DA320A"/>
    <w:rsid w:val="00DA32BB"/>
    <w:rsid w:val="00DA33C2"/>
    <w:rsid w:val="00DA33E7"/>
    <w:rsid w:val="00DA36C7"/>
    <w:rsid w:val="00DA381F"/>
    <w:rsid w:val="00DA3C29"/>
    <w:rsid w:val="00DA3DA8"/>
    <w:rsid w:val="00DA3DF2"/>
    <w:rsid w:val="00DA3E43"/>
    <w:rsid w:val="00DA3E53"/>
    <w:rsid w:val="00DA3E5A"/>
    <w:rsid w:val="00DA3F94"/>
    <w:rsid w:val="00DA40BC"/>
    <w:rsid w:val="00DA42BA"/>
    <w:rsid w:val="00DA43BD"/>
    <w:rsid w:val="00DA450E"/>
    <w:rsid w:val="00DA4607"/>
    <w:rsid w:val="00DA4894"/>
    <w:rsid w:val="00DA4B64"/>
    <w:rsid w:val="00DA4F09"/>
    <w:rsid w:val="00DA4F59"/>
    <w:rsid w:val="00DA4FF6"/>
    <w:rsid w:val="00DA5265"/>
    <w:rsid w:val="00DA533F"/>
    <w:rsid w:val="00DA5342"/>
    <w:rsid w:val="00DA55F0"/>
    <w:rsid w:val="00DA585B"/>
    <w:rsid w:val="00DA5B10"/>
    <w:rsid w:val="00DA5F45"/>
    <w:rsid w:val="00DA62C1"/>
    <w:rsid w:val="00DA6339"/>
    <w:rsid w:val="00DA63A4"/>
    <w:rsid w:val="00DA6554"/>
    <w:rsid w:val="00DA67C4"/>
    <w:rsid w:val="00DA68B1"/>
    <w:rsid w:val="00DA6C8D"/>
    <w:rsid w:val="00DA700E"/>
    <w:rsid w:val="00DA7281"/>
    <w:rsid w:val="00DA76B6"/>
    <w:rsid w:val="00DA783D"/>
    <w:rsid w:val="00DA7C06"/>
    <w:rsid w:val="00DB0265"/>
    <w:rsid w:val="00DB03C1"/>
    <w:rsid w:val="00DB042B"/>
    <w:rsid w:val="00DB04F2"/>
    <w:rsid w:val="00DB06C6"/>
    <w:rsid w:val="00DB06D0"/>
    <w:rsid w:val="00DB075D"/>
    <w:rsid w:val="00DB09B5"/>
    <w:rsid w:val="00DB0CB7"/>
    <w:rsid w:val="00DB0CD9"/>
    <w:rsid w:val="00DB0D28"/>
    <w:rsid w:val="00DB0E00"/>
    <w:rsid w:val="00DB0E2F"/>
    <w:rsid w:val="00DB1157"/>
    <w:rsid w:val="00DB11D8"/>
    <w:rsid w:val="00DB1319"/>
    <w:rsid w:val="00DB1717"/>
    <w:rsid w:val="00DB17A2"/>
    <w:rsid w:val="00DB189C"/>
    <w:rsid w:val="00DB1910"/>
    <w:rsid w:val="00DB19FD"/>
    <w:rsid w:val="00DB1AFF"/>
    <w:rsid w:val="00DB1C0C"/>
    <w:rsid w:val="00DB1E0E"/>
    <w:rsid w:val="00DB1E6C"/>
    <w:rsid w:val="00DB201F"/>
    <w:rsid w:val="00DB20C5"/>
    <w:rsid w:val="00DB219E"/>
    <w:rsid w:val="00DB21CE"/>
    <w:rsid w:val="00DB2363"/>
    <w:rsid w:val="00DB23BC"/>
    <w:rsid w:val="00DB27B8"/>
    <w:rsid w:val="00DB2868"/>
    <w:rsid w:val="00DB292B"/>
    <w:rsid w:val="00DB3218"/>
    <w:rsid w:val="00DB3A1A"/>
    <w:rsid w:val="00DB3AF2"/>
    <w:rsid w:val="00DB3B3A"/>
    <w:rsid w:val="00DB3C5D"/>
    <w:rsid w:val="00DB3CAE"/>
    <w:rsid w:val="00DB3D0F"/>
    <w:rsid w:val="00DB3DE6"/>
    <w:rsid w:val="00DB3EB2"/>
    <w:rsid w:val="00DB3F5B"/>
    <w:rsid w:val="00DB412F"/>
    <w:rsid w:val="00DB4219"/>
    <w:rsid w:val="00DB439F"/>
    <w:rsid w:val="00DB45E8"/>
    <w:rsid w:val="00DB4673"/>
    <w:rsid w:val="00DB46BE"/>
    <w:rsid w:val="00DB4994"/>
    <w:rsid w:val="00DB4A00"/>
    <w:rsid w:val="00DB4A09"/>
    <w:rsid w:val="00DB4A29"/>
    <w:rsid w:val="00DB4EFE"/>
    <w:rsid w:val="00DB4F09"/>
    <w:rsid w:val="00DB54B9"/>
    <w:rsid w:val="00DB5877"/>
    <w:rsid w:val="00DB5A6F"/>
    <w:rsid w:val="00DB5C4D"/>
    <w:rsid w:val="00DB6564"/>
    <w:rsid w:val="00DB664B"/>
    <w:rsid w:val="00DB67E5"/>
    <w:rsid w:val="00DB67FE"/>
    <w:rsid w:val="00DB699B"/>
    <w:rsid w:val="00DB6B46"/>
    <w:rsid w:val="00DB6D4E"/>
    <w:rsid w:val="00DB6E89"/>
    <w:rsid w:val="00DB70EC"/>
    <w:rsid w:val="00DB7146"/>
    <w:rsid w:val="00DB763D"/>
    <w:rsid w:val="00DB76F9"/>
    <w:rsid w:val="00DB784A"/>
    <w:rsid w:val="00DB7BC7"/>
    <w:rsid w:val="00DB7BEE"/>
    <w:rsid w:val="00DB7C6D"/>
    <w:rsid w:val="00DB7F20"/>
    <w:rsid w:val="00DB7FE5"/>
    <w:rsid w:val="00DC00A0"/>
    <w:rsid w:val="00DC05D2"/>
    <w:rsid w:val="00DC0714"/>
    <w:rsid w:val="00DC0B08"/>
    <w:rsid w:val="00DC0BC8"/>
    <w:rsid w:val="00DC0C2D"/>
    <w:rsid w:val="00DC0DF5"/>
    <w:rsid w:val="00DC113B"/>
    <w:rsid w:val="00DC12B9"/>
    <w:rsid w:val="00DC12CD"/>
    <w:rsid w:val="00DC1633"/>
    <w:rsid w:val="00DC1852"/>
    <w:rsid w:val="00DC1988"/>
    <w:rsid w:val="00DC19F9"/>
    <w:rsid w:val="00DC1A8C"/>
    <w:rsid w:val="00DC1B6D"/>
    <w:rsid w:val="00DC1BA1"/>
    <w:rsid w:val="00DC1CA6"/>
    <w:rsid w:val="00DC1F7E"/>
    <w:rsid w:val="00DC28A1"/>
    <w:rsid w:val="00DC294E"/>
    <w:rsid w:val="00DC2BC2"/>
    <w:rsid w:val="00DC2BC4"/>
    <w:rsid w:val="00DC2C1F"/>
    <w:rsid w:val="00DC2C74"/>
    <w:rsid w:val="00DC2DDC"/>
    <w:rsid w:val="00DC2F11"/>
    <w:rsid w:val="00DC30B7"/>
    <w:rsid w:val="00DC3144"/>
    <w:rsid w:val="00DC346D"/>
    <w:rsid w:val="00DC358B"/>
    <w:rsid w:val="00DC3656"/>
    <w:rsid w:val="00DC3715"/>
    <w:rsid w:val="00DC377B"/>
    <w:rsid w:val="00DC3938"/>
    <w:rsid w:val="00DC3BC2"/>
    <w:rsid w:val="00DC3C33"/>
    <w:rsid w:val="00DC3CC0"/>
    <w:rsid w:val="00DC3DFA"/>
    <w:rsid w:val="00DC3E69"/>
    <w:rsid w:val="00DC3F28"/>
    <w:rsid w:val="00DC4085"/>
    <w:rsid w:val="00DC436C"/>
    <w:rsid w:val="00DC442C"/>
    <w:rsid w:val="00DC49D1"/>
    <w:rsid w:val="00DC4AAB"/>
    <w:rsid w:val="00DC4C6A"/>
    <w:rsid w:val="00DC4EE8"/>
    <w:rsid w:val="00DC4F3D"/>
    <w:rsid w:val="00DC4F5C"/>
    <w:rsid w:val="00DC5353"/>
    <w:rsid w:val="00DC5393"/>
    <w:rsid w:val="00DC53A2"/>
    <w:rsid w:val="00DC5598"/>
    <w:rsid w:val="00DC5734"/>
    <w:rsid w:val="00DC5821"/>
    <w:rsid w:val="00DC594E"/>
    <w:rsid w:val="00DC599F"/>
    <w:rsid w:val="00DC5AB4"/>
    <w:rsid w:val="00DC5CA8"/>
    <w:rsid w:val="00DC5DAC"/>
    <w:rsid w:val="00DC5FD2"/>
    <w:rsid w:val="00DC6204"/>
    <w:rsid w:val="00DC62ED"/>
    <w:rsid w:val="00DC65E7"/>
    <w:rsid w:val="00DC66D5"/>
    <w:rsid w:val="00DC6856"/>
    <w:rsid w:val="00DC6AE1"/>
    <w:rsid w:val="00DC6DC2"/>
    <w:rsid w:val="00DC6FD8"/>
    <w:rsid w:val="00DC7147"/>
    <w:rsid w:val="00DC76AE"/>
    <w:rsid w:val="00DC774B"/>
    <w:rsid w:val="00DC7C7F"/>
    <w:rsid w:val="00DC7CC6"/>
    <w:rsid w:val="00DC7CD2"/>
    <w:rsid w:val="00DC7CE5"/>
    <w:rsid w:val="00DC7D37"/>
    <w:rsid w:val="00DC7E40"/>
    <w:rsid w:val="00DC7F9E"/>
    <w:rsid w:val="00DC7FDE"/>
    <w:rsid w:val="00DC7FE4"/>
    <w:rsid w:val="00DD01F9"/>
    <w:rsid w:val="00DD03E9"/>
    <w:rsid w:val="00DD0716"/>
    <w:rsid w:val="00DD079A"/>
    <w:rsid w:val="00DD07F2"/>
    <w:rsid w:val="00DD0A8A"/>
    <w:rsid w:val="00DD0CA0"/>
    <w:rsid w:val="00DD0E55"/>
    <w:rsid w:val="00DD0EA1"/>
    <w:rsid w:val="00DD0EAA"/>
    <w:rsid w:val="00DD10AC"/>
    <w:rsid w:val="00DD12B5"/>
    <w:rsid w:val="00DD133D"/>
    <w:rsid w:val="00DD183A"/>
    <w:rsid w:val="00DD1966"/>
    <w:rsid w:val="00DD1B4E"/>
    <w:rsid w:val="00DD1BCC"/>
    <w:rsid w:val="00DD1E26"/>
    <w:rsid w:val="00DD1ED6"/>
    <w:rsid w:val="00DD20C8"/>
    <w:rsid w:val="00DD25C2"/>
    <w:rsid w:val="00DD278C"/>
    <w:rsid w:val="00DD296B"/>
    <w:rsid w:val="00DD29F4"/>
    <w:rsid w:val="00DD2AD8"/>
    <w:rsid w:val="00DD2CBF"/>
    <w:rsid w:val="00DD32CA"/>
    <w:rsid w:val="00DD3331"/>
    <w:rsid w:val="00DD34F4"/>
    <w:rsid w:val="00DD3633"/>
    <w:rsid w:val="00DD36BF"/>
    <w:rsid w:val="00DD377E"/>
    <w:rsid w:val="00DD3818"/>
    <w:rsid w:val="00DD392F"/>
    <w:rsid w:val="00DD3A2F"/>
    <w:rsid w:val="00DD3A33"/>
    <w:rsid w:val="00DD3AF6"/>
    <w:rsid w:val="00DD451C"/>
    <w:rsid w:val="00DD4559"/>
    <w:rsid w:val="00DD4608"/>
    <w:rsid w:val="00DD49B7"/>
    <w:rsid w:val="00DD4C23"/>
    <w:rsid w:val="00DD4C7F"/>
    <w:rsid w:val="00DD4EC6"/>
    <w:rsid w:val="00DD4F4E"/>
    <w:rsid w:val="00DD50DA"/>
    <w:rsid w:val="00DD51A3"/>
    <w:rsid w:val="00DD527D"/>
    <w:rsid w:val="00DD52B9"/>
    <w:rsid w:val="00DD538E"/>
    <w:rsid w:val="00DD5444"/>
    <w:rsid w:val="00DD54AE"/>
    <w:rsid w:val="00DD54BE"/>
    <w:rsid w:val="00DD5756"/>
    <w:rsid w:val="00DD5B1D"/>
    <w:rsid w:val="00DD6001"/>
    <w:rsid w:val="00DD621E"/>
    <w:rsid w:val="00DD66E2"/>
    <w:rsid w:val="00DD67F6"/>
    <w:rsid w:val="00DD6942"/>
    <w:rsid w:val="00DD6BDD"/>
    <w:rsid w:val="00DD6CFF"/>
    <w:rsid w:val="00DD706B"/>
    <w:rsid w:val="00DD73EC"/>
    <w:rsid w:val="00DD754C"/>
    <w:rsid w:val="00DD78C9"/>
    <w:rsid w:val="00DD7920"/>
    <w:rsid w:val="00DD7B36"/>
    <w:rsid w:val="00DD7ED6"/>
    <w:rsid w:val="00DE0039"/>
    <w:rsid w:val="00DE02E4"/>
    <w:rsid w:val="00DE06BC"/>
    <w:rsid w:val="00DE07AE"/>
    <w:rsid w:val="00DE0AA3"/>
    <w:rsid w:val="00DE0AC4"/>
    <w:rsid w:val="00DE0C15"/>
    <w:rsid w:val="00DE0E68"/>
    <w:rsid w:val="00DE0EB5"/>
    <w:rsid w:val="00DE166E"/>
    <w:rsid w:val="00DE1707"/>
    <w:rsid w:val="00DE1715"/>
    <w:rsid w:val="00DE17EF"/>
    <w:rsid w:val="00DE1802"/>
    <w:rsid w:val="00DE1877"/>
    <w:rsid w:val="00DE1BE6"/>
    <w:rsid w:val="00DE1D10"/>
    <w:rsid w:val="00DE1D89"/>
    <w:rsid w:val="00DE1EC2"/>
    <w:rsid w:val="00DE1EF1"/>
    <w:rsid w:val="00DE21E3"/>
    <w:rsid w:val="00DE2290"/>
    <w:rsid w:val="00DE2294"/>
    <w:rsid w:val="00DE2401"/>
    <w:rsid w:val="00DE2658"/>
    <w:rsid w:val="00DE26AA"/>
    <w:rsid w:val="00DE2751"/>
    <w:rsid w:val="00DE2D03"/>
    <w:rsid w:val="00DE2E5A"/>
    <w:rsid w:val="00DE2FB5"/>
    <w:rsid w:val="00DE2FEA"/>
    <w:rsid w:val="00DE3119"/>
    <w:rsid w:val="00DE3499"/>
    <w:rsid w:val="00DE34A5"/>
    <w:rsid w:val="00DE3542"/>
    <w:rsid w:val="00DE354D"/>
    <w:rsid w:val="00DE39A0"/>
    <w:rsid w:val="00DE3DB8"/>
    <w:rsid w:val="00DE3F62"/>
    <w:rsid w:val="00DE3F98"/>
    <w:rsid w:val="00DE3FC5"/>
    <w:rsid w:val="00DE4200"/>
    <w:rsid w:val="00DE4209"/>
    <w:rsid w:val="00DE4272"/>
    <w:rsid w:val="00DE42FD"/>
    <w:rsid w:val="00DE4782"/>
    <w:rsid w:val="00DE4876"/>
    <w:rsid w:val="00DE4ABF"/>
    <w:rsid w:val="00DE4ACA"/>
    <w:rsid w:val="00DE4B48"/>
    <w:rsid w:val="00DE4FDF"/>
    <w:rsid w:val="00DE50A6"/>
    <w:rsid w:val="00DE5129"/>
    <w:rsid w:val="00DE5300"/>
    <w:rsid w:val="00DE534D"/>
    <w:rsid w:val="00DE5535"/>
    <w:rsid w:val="00DE567B"/>
    <w:rsid w:val="00DE5685"/>
    <w:rsid w:val="00DE56AF"/>
    <w:rsid w:val="00DE583B"/>
    <w:rsid w:val="00DE58FE"/>
    <w:rsid w:val="00DE5AA1"/>
    <w:rsid w:val="00DE5B42"/>
    <w:rsid w:val="00DE5F0B"/>
    <w:rsid w:val="00DE5F57"/>
    <w:rsid w:val="00DE5FD3"/>
    <w:rsid w:val="00DE69BA"/>
    <w:rsid w:val="00DE6B2D"/>
    <w:rsid w:val="00DE6BA9"/>
    <w:rsid w:val="00DE6CF0"/>
    <w:rsid w:val="00DE6CF2"/>
    <w:rsid w:val="00DE6EB0"/>
    <w:rsid w:val="00DE6F8F"/>
    <w:rsid w:val="00DE7167"/>
    <w:rsid w:val="00DE737C"/>
    <w:rsid w:val="00DE7586"/>
    <w:rsid w:val="00DE79CC"/>
    <w:rsid w:val="00DE7F0B"/>
    <w:rsid w:val="00DF010E"/>
    <w:rsid w:val="00DF02DA"/>
    <w:rsid w:val="00DF03A9"/>
    <w:rsid w:val="00DF0507"/>
    <w:rsid w:val="00DF0564"/>
    <w:rsid w:val="00DF0613"/>
    <w:rsid w:val="00DF06EC"/>
    <w:rsid w:val="00DF0836"/>
    <w:rsid w:val="00DF08CA"/>
    <w:rsid w:val="00DF0C50"/>
    <w:rsid w:val="00DF0E90"/>
    <w:rsid w:val="00DF10F6"/>
    <w:rsid w:val="00DF11BA"/>
    <w:rsid w:val="00DF130A"/>
    <w:rsid w:val="00DF146F"/>
    <w:rsid w:val="00DF14B9"/>
    <w:rsid w:val="00DF14CE"/>
    <w:rsid w:val="00DF1688"/>
    <w:rsid w:val="00DF1791"/>
    <w:rsid w:val="00DF1868"/>
    <w:rsid w:val="00DF19E9"/>
    <w:rsid w:val="00DF1BC5"/>
    <w:rsid w:val="00DF1D32"/>
    <w:rsid w:val="00DF203B"/>
    <w:rsid w:val="00DF2240"/>
    <w:rsid w:val="00DF27AB"/>
    <w:rsid w:val="00DF2C80"/>
    <w:rsid w:val="00DF303C"/>
    <w:rsid w:val="00DF305F"/>
    <w:rsid w:val="00DF3061"/>
    <w:rsid w:val="00DF3166"/>
    <w:rsid w:val="00DF3986"/>
    <w:rsid w:val="00DF3DA0"/>
    <w:rsid w:val="00DF40B6"/>
    <w:rsid w:val="00DF455C"/>
    <w:rsid w:val="00DF46B0"/>
    <w:rsid w:val="00DF47D5"/>
    <w:rsid w:val="00DF4E98"/>
    <w:rsid w:val="00DF4EFE"/>
    <w:rsid w:val="00DF5292"/>
    <w:rsid w:val="00DF56C6"/>
    <w:rsid w:val="00DF57B6"/>
    <w:rsid w:val="00DF5E14"/>
    <w:rsid w:val="00DF62E9"/>
    <w:rsid w:val="00DF6C63"/>
    <w:rsid w:val="00DF6DBF"/>
    <w:rsid w:val="00DF6E00"/>
    <w:rsid w:val="00DF6E76"/>
    <w:rsid w:val="00DF6EC2"/>
    <w:rsid w:val="00DF6F0B"/>
    <w:rsid w:val="00DF71BF"/>
    <w:rsid w:val="00DF71C4"/>
    <w:rsid w:val="00DF72E2"/>
    <w:rsid w:val="00DF746E"/>
    <w:rsid w:val="00DF7544"/>
    <w:rsid w:val="00DF7D3B"/>
    <w:rsid w:val="00DF7DF6"/>
    <w:rsid w:val="00E0005E"/>
    <w:rsid w:val="00E005B5"/>
    <w:rsid w:val="00E005BA"/>
    <w:rsid w:val="00E005E9"/>
    <w:rsid w:val="00E00600"/>
    <w:rsid w:val="00E0066A"/>
    <w:rsid w:val="00E0094B"/>
    <w:rsid w:val="00E00B3D"/>
    <w:rsid w:val="00E00C93"/>
    <w:rsid w:val="00E00D91"/>
    <w:rsid w:val="00E00DDD"/>
    <w:rsid w:val="00E00FFB"/>
    <w:rsid w:val="00E01028"/>
    <w:rsid w:val="00E0120B"/>
    <w:rsid w:val="00E01812"/>
    <w:rsid w:val="00E01862"/>
    <w:rsid w:val="00E01E8F"/>
    <w:rsid w:val="00E020D5"/>
    <w:rsid w:val="00E025CF"/>
    <w:rsid w:val="00E0268C"/>
    <w:rsid w:val="00E026E4"/>
    <w:rsid w:val="00E02740"/>
    <w:rsid w:val="00E02752"/>
    <w:rsid w:val="00E02767"/>
    <w:rsid w:val="00E02B11"/>
    <w:rsid w:val="00E02ED2"/>
    <w:rsid w:val="00E02F52"/>
    <w:rsid w:val="00E031C4"/>
    <w:rsid w:val="00E03CA0"/>
    <w:rsid w:val="00E03CC9"/>
    <w:rsid w:val="00E04098"/>
    <w:rsid w:val="00E0428C"/>
    <w:rsid w:val="00E0480A"/>
    <w:rsid w:val="00E04CF4"/>
    <w:rsid w:val="00E04E10"/>
    <w:rsid w:val="00E05082"/>
    <w:rsid w:val="00E051EC"/>
    <w:rsid w:val="00E0535C"/>
    <w:rsid w:val="00E053EB"/>
    <w:rsid w:val="00E05978"/>
    <w:rsid w:val="00E05FF7"/>
    <w:rsid w:val="00E06084"/>
    <w:rsid w:val="00E060F0"/>
    <w:rsid w:val="00E063A5"/>
    <w:rsid w:val="00E066C9"/>
    <w:rsid w:val="00E0673D"/>
    <w:rsid w:val="00E06999"/>
    <w:rsid w:val="00E06BFF"/>
    <w:rsid w:val="00E06DB6"/>
    <w:rsid w:val="00E072B5"/>
    <w:rsid w:val="00E073B0"/>
    <w:rsid w:val="00E07549"/>
    <w:rsid w:val="00E0759C"/>
    <w:rsid w:val="00E076E1"/>
    <w:rsid w:val="00E0773B"/>
    <w:rsid w:val="00E078F4"/>
    <w:rsid w:val="00E07AE3"/>
    <w:rsid w:val="00E07B64"/>
    <w:rsid w:val="00E07CD3"/>
    <w:rsid w:val="00E07F45"/>
    <w:rsid w:val="00E10036"/>
    <w:rsid w:val="00E103CA"/>
    <w:rsid w:val="00E10461"/>
    <w:rsid w:val="00E104C7"/>
    <w:rsid w:val="00E10985"/>
    <w:rsid w:val="00E109E0"/>
    <w:rsid w:val="00E10B7B"/>
    <w:rsid w:val="00E10BE0"/>
    <w:rsid w:val="00E10F40"/>
    <w:rsid w:val="00E11515"/>
    <w:rsid w:val="00E115E5"/>
    <w:rsid w:val="00E1179F"/>
    <w:rsid w:val="00E11CF6"/>
    <w:rsid w:val="00E12097"/>
    <w:rsid w:val="00E120DD"/>
    <w:rsid w:val="00E1239C"/>
    <w:rsid w:val="00E1256B"/>
    <w:rsid w:val="00E126B0"/>
    <w:rsid w:val="00E12875"/>
    <w:rsid w:val="00E12DDA"/>
    <w:rsid w:val="00E13612"/>
    <w:rsid w:val="00E1399E"/>
    <w:rsid w:val="00E139A5"/>
    <w:rsid w:val="00E13B7A"/>
    <w:rsid w:val="00E13F36"/>
    <w:rsid w:val="00E14142"/>
    <w:rsid w:val="00E14165"/>
    <w:rsid w:val="00E14229"/>
    <w:rsid w:val="00E14448"/>
    <w:rsid w:val="00E14690"/>
    <w:rsid w:val="00E149FB"/>
    <w:rsid w:val="00E14B0E"/>
    <w:rsid w:val="00E14B55"/>
    <w:rsid w:val="00E14EA9"/>
    <w:rsid w:val="00E1508D"/>
    <w:rsid w:val="00E15280"/>
    <w:rsid w:val="00E157C5"/>
    <w:rsid w:val="00E15B8D"/>
    <w:rsid w:val="00E15DC7"/>
    <w:rsid w:val="00E15EB7"/>
    <w:rsid w:val="00E16028"/>
    <w:rsid w:val="00E160BA"/>
    <w:rsid w:val="00E161D1"/>
    <w:rsid w:val="00E16313"/>
    <w:rsid w:val="00E1633C"/>
    <w:rsid w:val="00E1684D"/>
    <w:rsid w:val="00E1690A"/>
    <w:rsid w:val="00E1693C"/>
    <w:rsid w:val="00E16B89"/>
    <w:rsid w:val="00E16CC9"/>
    <w:rsid w:val="00E16DD9"/>
    <w:rsid w:val="00E16E7F"/>
    <w:rsid w:val="00E16F58"/>
    <w:rsid w:val="00E16FC5"/>
    <w:rsid w:val="00E16FD1"/>
    <w:rsid w:val="00E170C9"/>
    <w:rsid w:val="00E17154"/>
    <w:rsid w:val="00E171DE"/>
    <w:rsid w:val="00E1721A"/>
    <w:rsid w:val="00E176AC"/>
    <w:rsid w:val="00E1782D"/>
    <w:rsid w:val="00E17D40"/>
    <w:rsid w:val="00E17F56"/>
    <w:rsid w:val="00E17F5E"/>
    <w:rsid w:val="00E17FC9"/>
    <w:rsid w:val="00E20033"/>
    <w:rsid w:val="00E200C1"/>
    <w:rsid w:val="00E200DC"/>
    <w:rsid w:val="00E20272"/>
    <w:rsid w:val="00E20339"/>
    <w:rsid w:val="00E206BD"/>
    <w:rsid w:val="00E206CB"/>
    <w:rsid w:val="00E20733"/>
    <w:rsid w:val="00E20773"/>
    <w:rsid w:val="00E20A50"/>
    <w:rsid w:val="00E20E96"/>
    <w:rsid w:val="00E20EB4"/>
    <w:rsid w:val="00E211F0"/>
    <w:rsid w:val="00E213B4"/>
    <w:rsid w:val="00E2140C"/>
    <w:rsid w:val="00E2148B"/>
    <w:rsid w:val="00E214F8"/>
    <w:rsid w:val="00E215D8"/>
    <w:rsid w:val="00E216CE"/>
    <w:rsid w:val="00E219EE"/>
    <w:rsid w:val="00E21AB4"/>
    <w:rsid w:val="00E2220C"/>
    <w:rsid w:val="00E22320"/>
    <w:rsid w:val="00E22641"/>
    <w:rsid w:val="00E22BD9"/>
    <w:rsid w:val="00E22DA7"/>
    <w:rsid w:val="00E22DF3"/>
    <w:rsid w:val="00E23204"/>
    <w:rsid w:val="00E232DC"/>
    <w:rsid w:val="00E2333D"/>
    <w:rsid w:val="00E23815"/>
    <w:rsid w:val="00E23AF6"/>
    <w:rsid w:val="00E240FC"/>
    <w:rsid w:val="00E24654"/>
    <w:rsid w:val="00E2470A"/>
    <w:rsid w:val="00E2471D"/>
    <w:rsid w:val="00E24737"/>
    <w:rsid w:val="00E249A8"/>
    <w:rsid w:val="00E24A4E"/>
    <w:rsid w:val="00E24C27"/>
    <w:rsid w:val="00E24C9F"/>
    <w:rsid w:val="00E24F17"/>
    <w:rsid w:val="00E255CC"/>
    <w:rsid w:val="00E25696"/>
    <w:rsid w:val="00E256D6"/>
    <w:rsid w:val="00E25B51"/>
    <w:rsid w:val="00E25B9E"/>
    <w:rsid w:val="00E25D83"/>
    <w:rsid w:val="00E25FB6"/>
    <w:rsid w:val="00E26078"/>
    <w:rsid w:val="00E260C1"/>
    <w:rsid w:val="00E2610D"/>
    <w:rsid w:val="00E262D1"/>
    <w:rsid w:val="00E2637D"/>
    <w:rsid w:val="00E26436"/>
    <w:rsid w:val="00E2647D"/>
    <w:rsid w:val="00E2652F"/>
    <w:rsid w:val="00E269CD"/>
    <w:rsid w:val="00E26A33"/>
    <w:rsid w:val="00E26BE7"/>
    <w:rsid w:val="00E26C36"/>
    <w:rsid w:val="00E26F3E"/>
    <w:rsid w:val="00E2728F"/>
    <w:rsid w:val="00E272AF"/>
    <w:rsid w:val="00E27347"/>
    <w:rsid w:val="00E273E1"/>
    <w:rsid w:val="00E27445"/>
    <w:rsid w:val="00E2775A"/>
    <w:rsid w:val="00E27E67"/>
    <w:rsid w:val="00E27E7D"/>
    <w:rsid w:val="00E30661"/>
    <w:rsid w:val="00E30713"/>
    <w:rsid w:val="00E30725"/>
    <w:rsid w:val="00E309CC"/>
    <w:rsid w:val="00E30A5E"/>
    <w:rsid w:val="00E30AE8"/>
    <w:rsid w:val="00E30C10"/>
    <w:rsid w:val="00E30CC8"/>
    <w:rsid w:val="00E30E80"/>
    <w:rsid w:val="00E30F0F"/>
    <w:rsid w:val="00E311A0"/>
    <w:rsid w:val="00E312B4"/>
    <w:rsid w:val="00E3143F"/>
    <w:rsid w:val="00E315AB"/>
    <w:rsid w:val="00E316CE"/>
    <w:rsid w:val="00E316EF"/>
    <w:rsid w:val="00E31BAD"/>
    <w:rsid w:val="00E31F77"/>
    <w:rsid w:val="00E32184"/>
    <w:rsid w:val="00E32225"/>
    <w:rsid w:val="00E323D6"/>
    <w:rsid w:val="00E325C9"/>
    <w:rsid w:val="00E32A3C"/>
    <w:rsid w:val="00E32B89"/>
    <w:rsid w:val="00E32C53"/>
    <w:rsid w:val="00E32E17"/>
    <w:rsid w:val="00E32ECD"/>
    <w:rsid w:val="00E332EB"/>
    <w:rsid w:val="00E33312"/>
    <w:rsid w:val="00E33380"/>
    <w:rsid w:val="00E3342A"/>
    <w:rsid w:val="00E33542"/>
    <w:rsid w:val="00E33B19"/>
    <w:rsid w:val="00E33D83"/>
    <w:rsid w:val="00E33FD5"/>
    <w:rsid w:val="00E3418A"/>
    <w:rsid w:val="00E34297"/>
    <w:rsid w:val="00E344C7"/>
    <w:rsid w:val="00E34645"/>
    <w:rsid w:val="00E346CC"/>
    <w:rsid w:val="00E34712"/>
    <w:rsid w:val="00E348CA"/>
    <w:rsid w:val="00E34BF2"/>
    <w:rsid w:val="00E34C74"/>
    <w:rsid w:val="00E34CB3"/>
    <w:rsid w:val="00E34D07"/>
    <w:rsid w:val="00E34E51"/>
    <w:rsid w:val="00E353CF"/>
    <w:rsid w:val="00E353DA"/>
    <w:rsid w:val="00E35919"/>
    <w:rsid w:val="00E359D6"/>
    <w:rsid w:val="00E35B34"/>
    <w:rsid w:val="00E35DC5"/>
    <w:rsid w:val="00E35F1C"/>
    <w:rsid w:val="00E3605F"/>
    <w:rsid w:val="00E367A9"/>
    <w:rsid w:val="00E3687D"/>
    <w:rsid w:val="00E36D29"/>
    <w:rsid w:val="00E36DCA"/>
    <w:rsid w:val="00E36FFA"/>
    <w:rsid w:val="00E3720E"/>
    <w:rsid w:val="00E378B0"/>
    <w:rsid w:val="00E37988"/>
    <w:rsid w:val="00E37B40"/>
    <w:rsid w:val="00E37D04"/>
    <w:rsid w:val="00E37DA0"/>
    <w:rsid w:val="00E4007B"/>
    <w:rsid w:val="00E40590"/>
    <w:rsid w:val="00E405E7"/>
    <w:rsid w:val="00E408CE"/>
    <w:rsid w:val="00E40E66"/>
    <w:rsid w:val="00E40ED7"/>
    <w:rsid w:val="00E40FFF"/>
    <w:rsid w:val="00E41164"/>
    <w:rsid w:val="00E411CD"/>
    <w:rsid w:val="00E4133C"/>
    <w:rsid w:val="00E41370"/>
    <w:rsid w:val="00E4138A"/>
    <w:rsid w:val="00E417C7"/>
    <w:rsid w:val="00E41A80"/>
    <w:rsid w:val="00E41CE2"/>
    <w:rsid w:val="00E41D3F"/>
    <w:rsid w:val="00E41DA6"/>
    <w:rsid w:val="00E41F27"/>
    <w:rsid w:val="00E42012"/>
    <w:rsid w:val="00E421D1"/>
    <w:rsid w:val="00E4293B"/>
    <w:rsid w:val="00E429E9"/>
    <w:rsid w:val="00E42D50"/>
    <w:rsid w:val="00E42D75"/>
    <w:rsid w:val="00E43173"/>
    <w:rsid w:val="00E43303"/>
    <w:rsid w:val="00E4332C"/>
    <w:rsid w:val="00E43526"/>
    <w:rsid w:val="00E43A00"/>
    <w:rsid w:val="00E43ABF"/>
    <w:rsid w:val="00E43B55"/>
    <w:rsid w:val="00E44290"/>
    <w:rsid w:val="00E443A8"/>
    <w:rsid w:val="00E444E3"/>
    <w:rsid w:val="00E44868"/>
    <w:rsid w:val="00E44931"/>
    <w:rsid w:val="00E44941"/>
    <w:rsid w:val="00E44986"/>
    <w:rsid w:val="00E44A1A"/>
    <w:rsid w:val="00E44A80"/>
    <w:rsid w:val="00E44C1E"/>
    <w:rsid w:val="00E44CBD"/>
    <w:rsid w:val="00E44F71"/>
    <w:rsid w:val="00E44F7D"/>
    <w:rsid w:val="00E45177"/>
    <w:rsid w:val="00E4525D"/>
    <w:rsid w:val="00E45562"/>
    <w:rsid w:val="00E457BA"/>
    <w:rsid w:val="00E45803"/>
    <w:rsid w:val="00E45930"/>
    <w:rsid w:val="00E45B95"/>
    <w:rsid w:val="00E4621E"/>
    <w:rsid w:val="00E4651E"/>
    <w:rsid w:val="00E469AA"/>
    <w:rsid w:val="00E469E0"/>
    <w:rsid w:val="00E469E7"/>
    <w:rsid w:val="00E46AB4"/>
    <w:rsid w:val="00E470DC"/>
    <w:rsid w:val="00E47384"/>
    <w:rsid w:val="00E4747A"/>
    <w:rsid w:val="00E4782D"/>
    <w:rsid w:val="00E47932"/>
    <w:rsid w:val="00E47A02"/>
    <w:rsid w:val="00E47A0D"/>
    <w:rsid w:val="00E47B2F"/>
    <w:rsid w:val="00E47B8B"/>
    <w:rsid w:val="00E47BCA"/>
    <w:rsid w:val="00E50022"/>
    <w:rsid w:val="00E50388"/>
    <w:rsid w:val="00E5054C"/>
    <w:rsid w:val="00E505CD"/>
    <w:rsid w:val="00E5089D"/>
    <w:rsid w:val="00E50BA8"/>
    <w:rsid w:val="00E50E08"/>
    <w:rsid w:val="00E50E63"/>
    <w:rsid w:val="00E50F14"/>
    <w:rsid w:val="00E5100F"/>
    <w:rsid w:val="00E51596"/>
    <w:rsid w:val="00E51755"/>
    <w:rsid w:val="00E517B2"/>
    <w:rsid w:val="00E518A4"/>
    <w:rsid w:val="00E51957"/>
    <w:rsid w:val="00E5196D"/>
    <w:rsid w:val="00E51B48"/>
    <w:rsid w:val="00E51CEE"/>
    <w:rsid w:val="00E51E3A"/>
    <w:rsid w:val="00E51E6C"/>
    <w:rsid w:val="00E51F67"/>
    <w:rsid w:val="00E52143"/>
    <w:rsid w:val="00E52215"/>
    <w:rsid w:val="00E5223D"/>
    <w:rsid w:val="00E522F6"/>
    <w:rsid w:val="00E52427"/>
    <w:rsid w:val="00E52498"/>
    <w:rsid w:val="00E524B7"/>
    <w:rsid w:val="00E526EC"/>
    <w:rsid w:val="00E53031"/>
    <w:rsid w:val="00E53483"/>
    <w:rsid w:val="00E53687"/>
    <w:rsid w:val="00E53741"/>
    <w:rsid w:val="00E538D6"/>
    <w:rsid w:val="00E53C7E"/>
    <w:rsid w:val="00E53D98"/>
    <w:rsid w:val="00E540A5"/>
    <w:rsid w:val="00E541F3"/>
    <w:rsid w:val="00E54410"/>
    <w:rsid w:val="00E54469"/>
    <w:rsid w:val="00E544D2"/>
    <w:rsid w:val="00E5454B"/>
    <w:rsid w:val="00E545CA"/>
    <w:rsid w:val="00E54BA2"/>
    <w:rsid w:val="00E55135"/>
    <w:rsid w:val="00E551CB"/>
    <w:rsid w:val="00E553D7"/>
    <w:rsid w:val="00E55464"/>
    <w:rsid w:val="00E55465"/>
    <w:rsid w:val="00E554FA"/>
    <w:rsid w:val="00E5558F"/>
    <w:rsid w:val="00E555AE"/>
    <w:rsid w:val="00E555D6"/>
    <w:rsid w:val="00E560A9"/>
    <w:rsid w:val="00E5623E"/>
    <w:rsid w:val="00E563B7"/>
    <w:rsid w:val="00E56511"/>
    <w:rsid w:val="00E56791"/>
    <w:rsid w:val="00E56A95"/>
    <w:rsid w:val="00E56ABF"/>
    <w:rsid w:val="00E56AC7"/>
    <w:rsid w:val="00E56D74"/>
    <w:rsid w:val="00E56EF2"/>
    <w:rsid w:val="00E5709E"/>
    <w:rsid w:val="00E57256"/>
    <w:rsid w:val="00E57269"/>
    <w:rsid w:val="00E572E6"/>
    <w:rsid w:val="00E5737E"/>
    <w:rsid w:val="00E573C8"/>
    <w:rsid w:val="00E57470"/>
    <w:rsid w:val="00E57488"/>
    <w:rsid w:val="00E579A3"/>
    <w:rsid w:val="00E57AF2"/>
    <w:rsid w:val="00E57BC3"/>
    <w:rsid w:val="00E57D2F"/>
    <w:rsid w:val="00E57E5F"/>
    <w:rsid w:val="00E57F0F"/>
    <w:rsid w:val="00E600B8"/>
    <w:rsid w:val="00E60117"/>
    <w:rsid w:val="00E60183"/>
    <w:rsid w:val="00E603DB"/>
    <w:rsid w:val="00E605D3"/>
    <w:rsid w:val="00E605FE"/>
    <w:rsid w:val="00E60820"/>
    <w:rsid w:val="00E6087E"/>
    <w:rsid w:val="00E6094E"/>
    <w:rsid w:val="00E60A6F"/>
    <w:rsid w:val="00E60B53"/>
    <w:rsid w:val="00E60CE5"/>
    <w:rsid w:val="00E60DD3"/>
    <w:rsid w:val="00E6124A"/>
    <w:rsid w:val="00E612F7"/>
    <w:rsid w:val="00E614F8"/>
    <w:rsid w:val="00E61754"/>
    <w:rsid w:val="00E61E82"/>
    <w:rsid w:val="00E62083"/>
    <w:rsid w:val="00E62100"/>
    <w:rsid w:val="00E62126"/>
    <w:rsid w:val="00E6243E"/>
    <w:rsid w:val="00E625BF"/>
    <w:rsid w:val="00E626F2"/>
    <w:rsid w:val="00E62740"/>
    <w:rsid w:val="00E627B9"/>
    <w:rsid w:val="00E62A62"/>
    <w:rsid w:val="00E62A9A"/>
    <w:rsid w:val="00E62D10"/>
    <w:rsid w:val="00E62E8E"/>
    <w:rsid w:val="00E63005"/>
    <w:rsid w:val="00E6300D"/>
    <w:rsid w:val="00E631CB"/>
    <w:rsid w:val="00E632C7"/>
    <w:rsid w:val="00E633DA"/>
    <w:rsid w:val="00E63B3A"/>
    <w:rsid w:val="00E63BCB"/>
    <w:rsid w:val="00E63F82"/>
    <w:rsid w:val="00E643DD"/>
    <w:rsid w:val="00E64422"/>
    <w:rsid w:val="00E64775"/>
    <w:rsid w:val="00E64788"/>
    <w:rsid w:val="00E647CA"/>
    <w:rsid w:val="00E647CC"/>
    <w:rsid w:val="00E648E0"/>
    <w:rsid w:val="00E64D76"/>
    <w:rsid w:val="00E65059"/>
    <w:rsid w:val="00E65071"/>
    <w:rsid w:val="00E65236"/>
    <w:rsid w:val="00E65510"/>
    <w:rsid w:val="00E6569A"/>
    <w:rsid w:val="00E6574A"/>
    <w:rsid w:val="00E6575B"/>
    <w:rsid w:val="00E6592F"/>
    <w:rsid w:val="00E65A38"/>
    <w:rsid w:val="00E65ACE"/>
    <w:rsid w:val="00E65D36"/>
    <w:rsid w:val="00E65FE7"/>
    <w:rsid w:val="00E662EF"/>
    <w:rsid w:val="00E6677C"/>
    <w:rsid w:val="00E66793"/>
    <w:rsid w:val="00E66B87"/>
    <w:rsid w:val="00E66B8C"/>
    <w:rsid w:val="00E66BE1"/>
    <w:rsid w:val="00E66BF7"/>
    <w:rsid w:val="00E66C17"/>
    <w:rsid w:val="00E66E0E"/>
    <w:rsid w:val="00E67382"/>
    <w:rsid w:val="00E67452"/>
    <w:rsid w:val="00E67AF0"/>
    <w:rsid w:val="00E67CAE"/>
    <w:rsid w:val="00E700B8"/>
    <w:rsid w:val="00E70173"/>
    <w:rsid w:val="00E7056F"/>
    <w:rsid w:val="00E70817"/>
    <w:rsid w:val="00E708AA"/>
    <w:rsid w:val="00E709C6"/>
    <w:rsid w:val="00E70C21"/>
    <w:rsid w:val="00E70CE0"/>
    <w:rsid w:val="00E70D67"/>
    <w:rsid w:val="00E70EB4"/>
    <w:rsid w:val="00E70F15"/>
    <w:rsid w:val="00E71037"/>
    <w:rsid w:val="00E710A9"/>
    <w:rsid w:val="00E71195"/>
    <w:rsid w:val="00E7131A"/>
    <w:rsid w:val="00E71406"/>
    <w:rsid w:val="00E718AA"/>
    <w:rsid w:val="00E718D9"/>
    <w:rsid w:val="00E7190D"/>
    <w:rsid w:val="00E71C1B"/>
    <w:rsid w:val="00E71E1B"/>
    <w:rsid w:val="00E72627"/>
    <w:rsid w:val="00E726E9"/>
    <w:rsid w:val="00E727F2"/>
    <w:rsid w:val="00E72862"/>
    <w:rsid w:val="00E72916"/>
    <w:rsid w:val="00E72932"/>
    <w:rsid w:val="00E72C65"/>
    <w:rsid w:val="00E72CD1"/>
    <w:rsid w:val="00E72D10"/>
    <w:rsid w:val="00E72E58"/>
    <w:rsid w:val="00E730D3"/>
    <w:rsid w:val="00E731B2"/>
    <w:rsid w:val="00E73571"/>
    <w:rsid w:val="00E735BD"/>
    <w:rsid w:val="00E7364D"/>
    <w:rsid w:val="00E73697"/>
    <w:rsid w:val="00E73701"/>
    <w:rsid w:val="00E73D1F"/>
    <w:rsid w:val="00E73DCB"/>
    <w:rsid w:val="00E740C1"/>
    <w:rsid w:val="00E740F2"/>
    <w:rsid w:val="00E743C5"/>
    <w:rsid w:val="00E744FA"/>
    <w:rsid w:val="00E7464C"/>
    <w:rsid w:val="00E74675"/>
    <w:rsid w:val="00E7482E"/>
    <w:rsid w:val="00E74876"/>
    <w:rsid w:val="00E74894"/>
    <w:rsid w:val="00E748AD"/>
    <w:rsid w:val="00E749AC"/>
    <w:rsid w:val="00E749F7"/>
    <w:rsid w:val="00E750C0"/>
    <w:rsid w:val="00E750E4"/>
    <w:rsid w:val="00E752FF"/>
    <w:rsid w:val="00E758B3"/>
    <w:rsid w:val="00E75A5C"/>
    <w:rsid w:val="00E75ACE"/>
    <w:rsid w:val="00E75CD0"/>
    <w:rsid w:val="00E75D04"/>
    <w:rsid w:val="00E75E4A"/>
    <w:rsid w:val="00E75E98"/>
    <w:rsid w:val="00E7616F"/>
    <w:rsid w:val="00E762E8"/>
    <w:rsid w:val="00E7648F"/>
    <w:rsid w:val="00E764B9"/>
    <w:rsid w:val="00E765AB"/>
    <w:rsid w:val="00E765BA"/>
    <w:rsid w:val="00E76773"/>
    <w:rsid w:val="00E76898"/>
    <w:rsid w:val="00E768A7"/>
    <w:rsid w:val="00E76A0A"/>
    <w:rsid w:val="00E76F58"/>
    <w:rsid w:val="00E77191"/>
    <w:rsid w:val="00E772B1"/>
    <w:rsid w:val="00E77637"/>
    <w:rsid w:val="00E7781F"/>
    <w:rsid w:val="00E77832"/>
    <w:rsid w:val="00E778A4"/>
    <w:rsid w:val="00E7795F"/>
    <w:rsid w:val="00E779A6"/>
    <w:rsid w:val="00E77A30"/>
    <w:rsid w:val="00E77AAC"/>
    <w:rsid w:val="00E77C3A"/>
    <w:rsid w:val="00E77F26"/>
    <w:rsid w:val="00E77F4D"/>
    <w:rsid w:val="00E80054"/>
    <w:rsid w:val="00E8019B"/>
    <w:rsid w:val="00E803E6"/>
    <w:rsid w:val="00E80446"/>
    <w:rsid w:val="00E804C7"/>
    <w:rsid w:val="00E80939"/>
    <w:rsid w:val="00E80D19"/>
    <w:rsid w:val="00E80D90"/>
    <w:rsid w:val="00E80FDD"/>
    <w:rsid w:val="00E81825"/>
    <w:rsid w:val="00E81AEE"/>
    <w:rsid w:val="00E81D68"/>
    <w:rsid w:val="00E81F32"/>
    <w:rsid w:val="00E8208C"/>
    <w:rsid w:val="00E82118"/>
    <w:rsid w:val="00E82128"/>
    <w:rsid w:val="00E82198"/>
    <w:rsid w:val="00E82378"/>
    <w:rsid w:val="00E824EA"/>
    <w:rsid w:val="00E8273B"/>
    <w:rsid w:val="00E82859"/>
    <w:rsid w:val="00E82A51"/>
    <w:rsid w:val="00E82AF7"/>
    <w:rsid w:val="00E82C32"/>
    <w:rsid w:val="00E82CA4"/>
    <w:rsid w:val="00E82F04"/>
    <w:rsid w:val="00E838A8"/>
    <w:rsid w:val="00E838F6"/>
    <w:rsid w:val="00E83ACB"/>
    <w:rsid w:val="00E842B6"/>
    <w:rsid w:val="00E8444E"/>
    <w:rsid w:val="00E844EF"/>
    <w:rsid w:val="00E8456E"/>
    <w:rsid w:val="00E8461F"/>
    <w:rsid w:val="00E848FA"/>
    <w:rsid w:val="00E848FE"/>
    <w:rsid w:val="00E84947"/>
    <w:rsid w:val="00E84A37"/>
    <w:rsid w:val="00E84C28"/>
    <w:rsid w:val="00E84DEF"/>
    <w:rsid w:val="00E84E4B"/>
    <w:rsid w:val="00E84E5D"/>
    <w:rsid w:val="00E851EE"/>
    <w:rsid w:val="00E85422"/>
    <w:rsid w:val="00E855EE"/>
    <w:rsid w:val="00E85704"/>
    <w:rsid w:val="00E858F1"/>
    <w:rsid w:val="00E8596F"/>
    <w:rsid w:val="00E85C72"/>
    <w:rsid w:val="00E86186"/>
    <w:rsid w:val="00E8619E"/>
    <w:rsid w:val="00E861E1"/>
    <w:rsid w:val="00E863A7"/>
    <w:rsid w:val="00E863F5"/>
    <w:rsid w:val="00E86661"/>
    <w:rsid w:val="00E8666D"/>
    <w:rsid w:val="00E866C1"/>
    <w:rsid w:val="00E867FB"/>
    <w:rsid w:val="00E869A7"/>
    <w:rsid w:val="00E869C2"/>
    <w:rsid w:val="00E86A53"/>
    <w:rsid w:val="00E86A75"/>
    <w:rsid w:val="00E86AAC"/>
    <w:rsid w:val="00E86B5D"/>
    <w:rsid w:val="00E871BF"/>
    <w:rsid w:val="00E8740F"/>
    <w:rsid w:val="00E874FD"/>
    <w:rsid w:val="00E875C4"/>
    <w:rsid w:val="00E879A6"/>
    <w:rsid w:val="00E87B3F"/>
    <w:rsid w:val="00E87B4C"/>
    <w:rsid w:val="00E87CA0"/>
    <w:rsid w:val="00E87CEE"/>
    <w:rsid w:val="00E9015F"/>
    <w:rsid w:val="00E90657"/>
    <w:rsid w:val="00E9067A"/>
    <w:rsid w:val="00E909EF"/>
    <w:rsid w:val="00E90B23"/>
    <w:rsid w:val="00E90B35"/>
    <w:rsid w:val="00E90B73"/>
    <w:rsid w:val="00E90CB4"/>
    <w:rsid w:val="00E90D7F"/>
    <w:rsid w:val="00E90E5F"/>
    <w:rsid w:val="00E90F61"/>
    <w:rsid w:val="00E911AA"/>
    <w:rsid w:val="00E91399"/>
    <w:rsid w:val="00E913C3"/>
    <w:rsid w:val="00E914F0"/>
    <w:rsid w:val="00E91526"/>
    <w:rsid w:val="00E91689"/>
    <w:rsid w:val="00E917C2"/>
    <w:rsid w:val="00E91858"/>
    <w:rsid w:val="00E918E4"/>
    <w:rsid w:val="00E91907"/>
    <w:rsid w:val="00E91A29"/>
    <w:rsid w:val="00E91BD5"/>
    <w:rsid w:val="00E91BE7"/>
    <w:rsid w:val="00E91DCD"/>
    <w:rsid w:val="00E91E5E"/>
    <w:rsid w:val="00E91EEA"/>
    <w:rsid w:val="00E91F12"/>
    <w:rsid w:val="00E91FE9"/>
    <w:rsid w:val="00E9202F"/>
    <w:rsid w:val="00E9209D"/>
    <w:rsid w:val="00E920DD"/>
    <w:rsid w:val="00E9231B"/>
    <w:rsid w:val="00E929B5"/>
    <w:rsid w:val="00E92A16"/>
    <w:rsid w:val="00E92C37"/>
    <w:rsid w:val="00E92D6F"/>
    <w:rsid w:val="00E92DAD"/>
    <w:rsid w:val="00E933CF"/>
    <w:rsid w:val="00E93560"/>
    <w:rsid w:val="00E93784"/>
    <w:rsid w:val="00E937CA"/>
    <w:rsid w:val="00E93918"/>
    <w:rsid w:val="00E93977"/>
    <w:rsid w:val="00E93F7F"/>
    <w:rsid w:val="00E93FE0"/>
    <w:rsid w:val="00E9435E"/>
    <w:rsid w:val="00E943F2"/>
    <w:rsid w:val="00E94791"/>
    <w:rsid w:val="00E948EE"/>
    <w:rsid w:val="00E94A64"/>
    <w:rsid w:val="00E94A89"/>
    <w:rsid w:val="00E94BF1"/>
    <w:rsid w:val="00E94E28"/>
    <w:rsid w:val="00E94EF0"/>
    <w:rsid w:val="00E95097"/>
    <w:rsid w:val="00E950DC"/>
    <w:rsid w:val="00E95302"/>
    <w:rsid w:val="00E953E3"/>
    <w:rsid w:val="00E9564E"/>
    <w:rsid w:val="00E95B98"/>
    <w:rsid w:val="00E95E44"/>
    <w:rsid w:val="00E95ED2"/>
    <w:rsid w:val="00E961E2"/>
    <w:rsid w:val="00E961E9"/>
    <w:rsid w:val="00E96250"/>
    <w:rsid w:val="00E96734"/>
    <w:rsid w:val="00E968F9"/>
    <w:rsid w:val="00E96B5C"/>
    <w:rsid w:val="00E96B72"/>
    <w:rsid w:val="00E96CC2"/>
    <w:rsid w:val="00E9713A"/>
    <w:rsid w:val="00E97145"/>
    <w:rsid w:val="00E971D7"/>
    <w:rsid w:val="00E97227"/>
    <w:rsid w:val="00E972E8"/>
    <w:rsid w:val="00E97548"/>
    <w:rsid w:val="00E9763D"/>
    <w:rsid w:val="00E97B38"/>
    <w:rsid w:val="00E97C88"/>
    <w:rsid w:val="00E97DE1"/>
    <w:rsid w:val="00E97ED2"/>
    <w:rsid w:val="00EA0153"/>
    <w:rsid w:val="00EA01B3"/>
    <w:rsid w:val="00EA069B"/>
    <w:rsid w:val="00EA0763"/>
    <w:rsid w:val="00EA0C7E"/>
    <w:rsid w:val="00EA0E08"/>
    <w:rsid w:val="00EA1009"/>
    <w:rsid w:val="00EA11EF"/>
    <w:rsid w:val="00EA125A"/>
    <w:rsid w:val="00EA12D3"/>
    <w:rsid w:val="00EA1BAA"/>
    <w:rsid w:val="00EA1D10"/>
    <w:rsid w:val="00EA1F6F"/>
    <w:rsid w:val="00EA1F7E"/>
    <w:rsid w:val="00EA2059"/>
    <w:rsid w:val="00EA20E7"/>
    <w:rsid w:val="00EA21A3"/>
    <w:rsid w:val="00EA23C3"/>
    <w:rsid w:val="00EA2418"/>
    <w:rsid w:val="00EA2473"/>
    <w:rsid w:val="00EA2516"/>
    <w:rsid w:val="00EA2645"/>
    <w:rsid w:val="00EA26B6"/>
    <w:rsid w:val="00EA2704"/>
    <w:rsid w:val="00EA271B"/>
    <w:rsid w:val="00EA2967"/>
    <w:rsid w:val="00EA353B"/>
    <w:rsid w:val="00EA3578"/>
    <w:rsid w:val="00EA364A"/>
    <w:rsid w:val="00EA3A2D"/>
    <w:rsid w:val="00EA3BD7"/>
    <w:rsid w:val="00EA3CB7"/>
    <w:rsid w:val="00EA3E6A"/>
    <w:rsid w:val="00EA3EBE"/>
    <w:rsid w:val="00EA3F93"/>
    <w:rsid w:val="00EA4394"/>
    <w:rsid w:val="00EA4519"/>
    <w:rsid w:val="00EA4710"/>
    <w:rsid w:val="00EA4755"/>
    <w:rsid w:val="00EA4A42"/>
    <w:rsid w:val="00EA4CB8"/>
    <w:rsid w:val="00EA4D6B"/>
    <w:rsid w:val="00EA5170"/>
    <w:rsid w:val="00EA5285"/>
    <w:rsid w:val="00EA5416"/>
    <w:rsid w:val="00EA5801"/>
    <w:rsid w:val="00EA596E"/>
    <w:rsid w:val="00EA5A86"/>
    <w:rsid w:val="00EA5A89"/>
    <w:rsid w:val="00EA5B41"/>
    <w:rsid w:val="00EA5C5D"/>
    <w:rsid w:val="00EA5D3A"/>
    <w:rsid w:val="00EA5DA9"/>
    <w:rsid w:val="00EA6206"/>
    <w:rsid w:val="00EA63C7"/>
    <w:rsid w:val="00EA64ED"/>
    <w:rsid w:val="00EA6894"/>
    <w:rsid w:val="00EA69E2"/>
    <w:rsid w:val="00EA6A05"/>
    <w:rsid w:val="00EA6B3F"/>
    <w:rsid w:val="00EA6B6C"/>
    <w:rsid w:val="00EA6EC0"/>
    <w:rsid w:val="00EA6FD8"/>
    <w:rsid w:val="00EA7107"/>
    <w:rsid w:val="00EA71F8"/>
    <w:rsid w:val="00EA73E5"/>
    <w:rsid w:val="00EA76EC"/>
    <w:rsid w:val="00EA7821"/>
    <w:rsid w:val="00EA7823"/>
    <w:rsid w:val="00EA79B2"/>
    <w:rsid w:val="00EA79D3"/>
    <w:rsid w:val="00EA7BF6"/>
    <w:rsid w:val="00EA7E74"/>
    <w:rsid w:val="00EA7FD7"/>
    <w:rsid w:val="00EB03B5"/>
    <w:rsid w:val="00EB06E7"/>
    <w:rsid w:val="00EB070C"/>
    <w:rsid w:val="00EB07A3"/>
    <w:rsid w:val="00EB07DF"/>
    <w:rsid w:val="00EB08F5"/>
    <w:rsid w:val="00EB0958"/>
    <w:rsid w:val="00EB0E62"/>
    <w:rsid w:val="00EB0F4C"/>
    <w:rsid w:val="00EB1063"/>
    <w:rsid w:val="00EB1123"/>
    <w:rsid w:val="00EB1642"/>
    <w:rsid w:val="00EB181E"/>
    <w:rsid w:val="00EB1852"/>
    <w:rsid w:val="00EB1991"/>
    <w:rsid w:val="00EB1AF6"/>
    <w:rsid w:val="00EB1C89"/>
    <w:rsid w:val="00EB1CBA"/>
    <w:rsid w:val="00EB2143"/>
    <w:rsid w:val="00EB216F"/>
    <w:rsid w:val="00EB22AE"/>
    <w:rsid w:val="00EB2376"/>
    <w:rsid w:val="00EB2591"/>
    <w:rsid w:val="00EB2704"/>
    <w:rsid w:val="00EB2C55"/>
    <w:rsid w:val="00EB2CDE"/>
    <w:rsid w:val="00EB2D93"/>
    <w:rsid w:val="00EB3030"/>
    <w:rsid w:val="00EB3200"/>
    <w:rsid w:val="00EB322F"/>
    <w:rsid w:val="00EB335C"/>
    <w:rsid w:val="00EB33F6"/>
    <w:rsid w:val="00EB3640"/>
    <w:rsid w:val="00EB3729"/>
    <w:rsid w:val="00EB37CF"/>
    <w:rsid w:val="00EB3863"/>
    <w:rsid w:val="00EB391A"/>
    <w:rsid w:val="00EB3CF0"/>
    <w:rsid w:val="00EB4021"/>
    <w:rsid w:val="00EB4195"/>
    <w:rsid w:val="00EB4452"/>
    <w:rsid w:val="00EB47ED"/>
    <w:rsid w:val="00EB497E"/>
    <w:rsid w:val="00EB4D09"/>
    <w:rsid w:val="00EB4DBB"/>
    <w:rsid w:val="00EB4FA3"/>
    <w:rsid w:val="00EB503A"/>
    <w:rsid w:val="00EB508F"/>
    <w:rsid w:val="00EB51C1"/>
    <w:rsid w:val="00EB556A"/>
    <w:rsid w:val="00EB5641"/>
    <w:rsid w:val="00EB5D6E"/>
    <w:rsid w:val="00EB5E25"/>
    <w:rsid w:val="00EB5F0B"/>
    <w:rsid w:val="00EB6132"/>
    <w:rsid w:val="00EB6157"/>
    <w:rsid w:val="00EB637E"/>
    <w:rsid w:val="00EB648D"/>
    <w:rsid w:val="00EB6581"/>
    <w:rsid w:val="00EB6589"/>
    <w:rsid w:val="00EB65F4"/>
    <w:rsid w:val="00EB6742"/>
    <w:rsid w:val="00EB6808"/>
    <w:rsid w:val="00EB6C26"/>
    <w:rsid w:val="00EB6C88"/>
    <w:rsid w:val="00EB6EE4"/>
    <w:rsid w:val="00EB7170"/>
    <w:rsid w:val="00EB722B"/>
    <w:rsid w:val="00EB7237"/>
    <w:rsid w:val="00EB750C"/>
    <w:rsid w:val="00EB7562"/>
    <w:rsid w:val="00EB794D"/>
    <w:rsid w:val="00EB79B7"/>
    <w:rsid w:val="00EB7D71"/>
    <w:rsid w:val="00EC0097"/>
    <w:rsid w:val="00EC015B"/>
    <w:rsid w:val="00EC01AE"/>
    <w:rsid w:val="00EC023A"/>
    <w:rsid w:val="00EC032A"/>
    <w:rsid w:val="00EC05C4"/>
    <w:rsid w:val="00EC08DF"/>
    <w:rsid w:val="00EC0966"/>
    <w:rsid w:val="00EC0AC8"/>
    <w:rsid w:val="00EC0B8E"/>
    <w:rsid w:val="00EC0F66"/>
    <w:rsid w:val="00EC1496"/>
    <w:rsid w:val="00EC156F"/>
    <w:rsid w:val="00EC1647"/>
    <w:rsid w:val="00EC1677"/>
    <w:rsid w:val="00EC1CFE"/>
    <w:rsid w:val="00EC1D26"/>
    <w:rsid w:val="00EC1D8B"/>
    <w:rsid w:val="00EC1E09"/>
    <w:rsid w:val="00EC205E"/>
    <w:rsid w:val="00EC20D0"/>
    <w:rsid w:val="00EC2197"/>
    <w:rsid w:val="00EC2615"/>
    <w:rsid w:val="00EC2813"/>
    <w:rsid w:val="00EC287C"/>
    <w:rsid w:val="00EC2E3B"/>
    <w:rsid w:val="00EC301E"/>
    <w:rsid w:val="00EC30EC"/>
    <w:rsid w:val="00EC3746"/>
    <w:rsid w:val="00EC3833"/>
    <w:rsid w:val="00EC39FC"/>
    <w:rsid w:val="00EC3C24"/>
    <w:rsid w:val="00EC3EE4"/>
    <w:rsid w:val="00EC3FC3"/>
    <w:rsid w:val="00EC3FC6"/>
    <w:rsid w:val="00EC3FCB"/>
    <w:rsid w:val="00EC4059"/>
    <w:rsid w:val="00EC4093"/>
    <w:rsid w:val="00EC41A3"/>
    <w:rsid w:val="00EC44B5"/>
    <w:rsid w:val="00EC46D1"/>
    <w:rsid w:val="00EC47B5"/>
    <w:rsid w:val="00EC4BDE"/>
    <w:rsid w:val="00EC4EBE"/>
    <w:rsid w:val="00EC4FD2"/>
    <w:rsid w:val="00EC504F"/>
    <w:rsid w:val="00EC52CB"/>
    <w:rsid w:val="00EC538F"/>
    <w:rsid w:val="00EC53DC"/>
    <w:rsid w:val="00EC58C9"/>
    <w:rsid w:val="00EC58E4"/>
    <w:rsid w:val="00EC59E9"/>
    <w:rsid w:val="00EC5DB9"/>
    <w:rsid w:val="00EC5E8F"/>
    <w:rsid w:val="00EC5EFD"/>
    <w:rsid w:val="00EC604A"/>
    <w:rsid w:val="00EC60A9"/>
    <w:rsid w:val="00EC6102"/>
    <w:rsid w:val="00EC6759"/>
    <w:rsid w:val="00EC69F2"/>
    <w:rsid w:val="00EC6BFD"/>
    <w:rsid w:val="00EC6C5E"/>
    <w:rsid w:val="00EC6DB8"/>
    <w:rsid w:val="00EC6F7C"/>
    <w:rsid w:val="00EC75BA"/>
    <w:rsid w:val="00EC7726"/>
    <w:rsid w:val="00EC7805"/>
    <w:rsid w:val="00EC78D8"/>
    <w:rsid w:val="00EC79DE"/>
    <w:rsid w:val="00EC7BA8"/>
    <w:rsid w:val="00EC7D1C"/>
    <w:rsid w:val="00ED02CB"/>
    <w:rsid w:val="00ED07F0"/>
    <w:rsid w:val="00ED09B3"/>
    <w:rsid w:val="00ED0A51"/>
    <w:rsid w:val="00ED0AE0"/>
    <w:rsid w:val="00ED0BD3"/>
    <w:rsid w:val="00ED0D23"/>
    <w:rsid w:val="00ED1248"/>
    <w:rsid w:val="00ED174D"/>
    <w:rsid w:val="00ED1859"/>
    <w:rsid w:val="00ED1A14"/>
    <w:rsid w:val="00ED1E69"/>
    <w:rsid w:val="00ED1ECA"/>
    <w:rsid w:val="00ED2023"/>
    <w:rsid w:val="00ED211D"/>
    <w:rsid w:val="00ED2269"/>
    <w:rsid w:val="00ED2784"/>
    <w:rsid w:val="00ED2C4A"/>
    <w:rsid w:val="00ED3145"/>
    <w:rsid w:val="00ED31D7"/>
    <w:rsid w:val="00ED378F"/>
    <w:rsid w:val="00ED3923"/>
    <w:rsid w:val="00ED3B05"/>
    <w:rsid w:val="00ED3B7E"/>
    <w:rsid w:val="00ED3C50"/>
    <w:rsid w:val="00ED3D80"/>
    <w:rsid w:val="00ED3E52"/>
    <w:rsid w:val="00ED401F"/>
    <w:rsid w:val="00ED4345"/>
    <w:rsid w:val="00ED43CA"/>
    <w:rsid w:val="00ED4666"/>
    <w:rsid w:val="00ED4822"/>
    <w:rsid w:val="00ED4852"/>
    <w:rsid w:val="00ED4B00"/>
    <w:rsid w:val="00ED4B4B"/>
    <w:rsid w:val="00ED4B93"/>
    <w:rsid w:val="00ED4E0C"/>
    <w:rsid w:val="00ED4F18"/>
    <w:rsid w:val="00ED5216"/>
    <w:rsid w:val="00ED52F7"/>
    <w:rsid w:val="00ED545B"/>
    <w:rsid w:val="00ED564D"/>
    <w:rsid w:val="00ED56B0"/>
    <w:rsid w:val="00ED5A40"/>
    <w:rsid w:val="00ED5C87"/>
    <w:rsid w:val="00ED5DE1"/>
    <w:rsid w:val="00ED5E02"/>
    <w:rsid w:val="00ED5E82"/>
    <w:rsid w:val="00ED65A2"/>
    <w:rsid w:val="00ED688E"/>
    <w:rsid w:val="00ED6A07"/>
    <w:rsid w:val="00ED6A7E"/>
    <w:rsid w:val="00ED6A91"/>
    <w:rsid w:val="00ED6EC2"/>
    <w:rsid w:val="00ED6F0B"/>
    <w:rsid w:val="00ED7016"/>
    <w:rsid w:val="00ED7166"/>
    <w:rsid w:val="00ED717C"/>
    <w:rsid w:val="00ED7234"/>
    <w:rsid w:val="00ED7312"/>
    <w:rsid w:val="00ED7571"/>
    <w:rsid w:val="00ED7753"/>
    <w:rsid w:val="00ED7BC6"/>
    <w:rsid w:val="00ED7F7A"/>
    <w:rsid w:val="00EE0164"/>
    <w:rsid w:val="00EE0440"/>
    <w:rsid w:val="00EE051C"/>
    <w:rsid w:val="00EE0AB5"/>
    <w:rsid w:val="00EE0CEB"/>
    <w:rsid w:val="00EE0FA0"/>
    <w:rsid w:val="00EE112E"/>
    <w:rsid w:val="00EE1158"/>
    <w:rsid w:val="00EE11A0"/>
    <w:rsid w:val="00EE11A2"/>
    <w:rsid w:val="00EE14CB"/>
    <w:rsid w:val="00EE1531"/>
    <w:rsid w:val="00EE1C58"/>
    <w:rsid w:val="00EE1C96"/>
    <w:rsid w:val="00EE2819"/>
    <w:rsid w:val="00EE2936"/>
    <w:rsid w:val="00EE2AE2"/>
    <w:rsid w:val="00EE2B94"/>
    <w:rsid w:val="00EE3108"/>
    <w:rsid w:val="00EE3231"/>
    <w:rsid w:val="00EE3703"/>
    <w:rsid w:val="00EE3C81"/>
    <w:rsid w:val="00EE3FD1"/>
    <w:rsid w:val="00EE402A"/>
    <w:rsid w:val="00EE438B"/>
    <w:rsid w:val="00EE453F"/>
    <w:rsid w:val="00EE4542"/>
    <w:rsid w:val="00EE456E"/>
    <w:rsid w:val="00EE5102"/>
    <w:rsid w:val="00EE5244"/>
    <w:rsid w:val="00EE52F0"/>
    <w:rsid w:val="00EE5524"/>
    <w:rsid w:val="00EE573E"/>
    <w:rsid w:val="00EE578E"/>
    <w:rsid w:val="00EE5795"/>
    <w:rsid w:val="00EE59A4"/>
    <w:rsid w:val="00EE5A38"/>
    <w:rsid w:val="00EE5ACD"/>
    <w:rsid w:val="00EE5BC9"/>
    <w:rsid w:val="00EE6061"/>
    <w:rsid w:val="00EE60AE"/>
    <w:rsid w:val="00EE61E4"/>
    <w:rsid w:val="00EE63D4"/>
    <w:rsid w:val="00EE665F"/>
    <w:rsid w:val="00EE66C3"/>
    <w:rsid w:val="00EE68C5"/>
    <w:rsid w:val="00EE695E"/>
    <w:rsid w:val="00EE69B7"/>
    <w:rsid w:val="00EE6BAF"/>
    <w:rsid w:val="00EE6BB6"/>
    <w:rsid w:val="00EE70D9"/>
    <w:rsid w:val="00EE7216"/>
    <w:rsid w:val="00EE7256"/>
    <w:rsid w:val="00EE741F"/>
    <w:rsid w:val="00EE748A"/>
    <w:rsid w:val="00EE75BA"/>
    <w:rsid w:val="00EE764F"/>
    <w:rsid w:val="00EE7704"/>
    <w:rsid w:val="00EE773E"/>
    <w:rsid w:val="00EE7A61"/>
    <w:rsid w:val="00EE7B77"/>
    <w:rsid w:val="00EE7B7C"/>
    <w:rsid w:val="00EE7DAC"/>
    <w:rsid w:val="00EE7F48"/>
    <w:rsid w:val="00EF00E0"/>
    <w:rsid w:val="00EF00EF"/>
    <w:rsid w:val="00EF0145"/>
    <w:rsid w:val="00EF019C"/>
    <w:rsid w:val="00EF0516"/>
    <w:rsid w:val="00EF05C0"/>
    <w:rsid w:val="00EF096F"/>
    <w:rsid w:val="00EF0B18"/>
    <w:rsid w:val="00EF11E6"/>
    <w:rsid w:val="00EF1255"/>
    <w:rsid w:val="00EF185E"/>
    <w:rsid w:val="00EF1A54"/>
    <w:rsid w:val="00EF1CB7"/>
    <w:rsid w:val="00EF1DAE"/>
    <w:rsid w:val="00EF1E12"/>
    <w:rsid w:val="00EF1FEB"/>
    <w:rsid w:val="00EF208C"/>
    <w:rsid w:val="00EF2290"/>
    <w:rsid w:val="00EF24A2"/>
    <w:rsid w:val="00EF24E0"/>
    <w:rsid w:val="00EF28B7"/>
    <w:rsid w:val="00EF2A40"/>
    <w:rsid w:val="00EF2B37"/>
    <w:rsid w:val="00EF2B5C"/>
    <w:rsid w:val="00EF2CC0"/>
    <w:rsid w:val="00EF31E0"/>
    <w:rsid w:val="00EF38A5"/>
    <w:rsid w:val="00EF390B"/>
    <w:rsid w:val="00EF39B3"/>
    <w:rsid w:val="00EF4087"/>
    <w:rsid w:val="00EF428A"/>
    <w:rsid w:val="00EF49EB"/>
    <w:rsid w:val="00EF4A0C"/>
    <w:rsid w:val="00EF4A5D"/>
    <w:rsid w:val="00EF4ADF"/>
    <w:rsid w:val="00EF4CF8"/>
    <w:rsid w:val="00EF4F1E"/>
    <w:rsid w:val="00EF4F20"/>
    <w:rsid w:val="00EF4F88"/>
    <w:rsid w:val="00EF5327"/>
    <w:rsid w:val="00EF5605"/>
    <w:rsid w:val="00EF5718"/>
    <w:rsid w:val="00EF5BAD"/>
    <w:rsid w:val="00EF5F3A"/>
    <w:rsid w:val="00EF5F8A"/>
    <w:rsid w:val="00EF5FEE"/>
    <w:rsid w:val="00EF6294"/>
    <w:rsid w:val="00EF632E"/>
    <w:rsid w:val="00EF6348"/>
    <w:rsid w:val="00EF6555"/>
    <w:rsid w:val="00EF6BA3"/>
    <w:rsid w:val="00EF6BE5"/>
    <w:rsid w:val="00EF6EE4"/>
    <w:rsid w:val="00EF6FD6"/>
    <w:rsid w:val="00EF7290"/>
    <w:rsid w:val="00EF7783"/>
    <w:rsid w:val="00EF784B"/>
    <w:rsid w:val="00F001A6"/>
    <w:rsid w:val="00F00214"/>
    <w:rsid w:val="00F002CE"/>
    <w:rsid w:val="00F0054A"/>
    <w:rsid w:val="00F005F5"/>
    <w:rsid w:val="00F00700"/>
    <w:rsid w:val="00F007A4"/>
    <w:rsid w:val="00F00817"/>
    <w:rsid w:val="00F00A32"/>
    <w:rsid w:val="00F00EA0"/>
    <w:rsid w:val="00F01065"/>
    <w:rsid w:val="00F01130"/>
    <w:rsid w:val="00F01B32"/>
    <w:rsid w:val="00F01F77"/>
    <w:rsid w:val="00F02186"/>
    <w:rsid w:val="00F02326"/>
    <w:rsid w:val="00F027BA"/>
    <w:rsid w:val="00F02AC1"/>
    <w:rsid w:val="00F02AF7"/>
    <w:rsid w:val="00F02C24"/>
    <w:rsid w:val="00F02C59"/>
    <w:rsid w:val="00F02C75"/>
    <w:rsid w:val="00F02DA9"/>
    <w:rsid w:val="00F02E1D"/>
    <w:rsid w:val="00F031A1"/>
    <w:rsid w:val="00F03264"/>
    <w:rsid w:val="00F0348F"/>
    <w:rsid w:val="00F039EE"/>
    <w:rsid w:val="00F03AD2"/>
    <w:rsid w:val="00F03CA3"/>
    <w:rsid w:val="00F03CE8"/>
    <w:rsid w:val="00F0404B"/>
    <w:rsid w:val="00F040A4"/>
    <w:rsid w:val="00F04221"/>
    <w:rsid w:val="00F042EB"/>
    <w:rsid w:val="00F044F2"/>
    <w:rsid w:val="00F04680"/>
    <w:rsid w:val="00F04956"/>
    <w:rsid w:val="00F04979"/>
    <w:rsid w:val="00F04989"/>
    <w:rsid w:val="00F04AB6"/>
    <w:rsid w:val="00F04C13"/>
    <w:rsid w:val="00F04C35"/>
    <w:rsid w:val="00F04E63"/>
    <w:rsid w:val="00F04ED4"/>
    <w:rsid w:val="00F05044"/>
    <w:rsid w:val="00F0508C"/>
    <w:rsid w:val="00F0509E"/>
    <w:rsid w:val="00F0523B"/>
    <w:rsid w:val="00F05524"/>
    <w:rsid w:val="00F05530"/>
    <w:rsid w:val="00F05A4E"/>
    <w:rsid w:val="00F05AC7"/>
    <w:rsid w:val="00F06126"/>
    <w:rsid w:val="00F06201"/>
    <w:rsid w:val="00F06243"/>
    <w:rsid w:val="00F064D9"/>
    <w:rsid w:val="00F067AB"/>
    <w:rsid w:val="00F06BB5"/>
    <w:rsid w:val="00F06BDA"/>
    <w:rsid w:val="00F06C44"/>
    <w:rsid w:val="00F06D03"/>
    <w:rsid w:val="00F06E1E"/>
    <w:rsid w:val="00F06F23"/>
    <w:rsid w:val="00F06F29"/>
    <w:rsid w:val="00F07163"/>
    <w:rsid w:val="00F0723A"/>
    <w:rsid w:val="00F072E3"/>
    <w:rsid w:val="00F074AA"/>
    <w:rsid w:val="00F074EF"/>
    <w:rsid w:val="00F07555"/>
    <w:rsid w:val="00F0756D"/>
    <w:rsid w:val="00F07617"/>
    <w:rsid w:val="00F0761F"/>
    <w:rsid w:val="00F07837"/>
    <w:rsid w:val="00F078FD"/>
    <w:rsid w:val="00F101CB"/>
    <w:rsid w:val="00F101E9"/>
    <w:rsid w:val="00F104BE"/>
    <w:rsid w:val="00F10805"/>
    <w:rsid w:val="00F10835"/>
    <w:rsid w:val="00F10882"/>
    <w:rsid w:val="00F10D6D"/>
    <w:rsid w:val="00F10EC9"/>
    <w:rsid w:val="00F1109A"/>
    <w:rsid w:val="00F11340"/>
    <w:rsid w:val="00F11354"/>
    <w:rsid w:val="00F113BB"/>
    <w:rsid w:val="00F1146A"/>
    <w:rsid w:val="00F116D9"/>
    <w:rsid w:val="00F1174C"/>
    <w:rsid w:val="00F117EB"/>
    <w:rsid w:val="00F118F5"/>
    <w:rsid w:val="00F11AAB"/>
    <w:rsid w:val="00F11AC5"/>
    <w:rsid w:val="00F11C4E"/>
    <w:rsid w:val="00F11F0C"/>
    <w:rsid w:val="00F1206D"/>
    <w:rsid w:val="00F122B6"/>
    <w:rsid w:val="00F1277B"/>
    <w:rsid w:val="00F1291C"/>
    <w:rsid w:val="00F12D4F"/>
    <w:rsid w:val="00F13165"/>
    <w:rsid w:val="00F13370"/>
    <w:rsid w:val="00F1339D"/>
    <w:rsid w:val="00F134BB"/>
    <w:rsid w:val="00F1391E"/>
    <w:rsid w:val="00F13C44"/>
    <w:rsid w:val="00F13CDE"/>
    <w:rsid w:val="00F13CE3"/>
    <w:rsid w:val="00F141E3"/>
    <w:rsid w:val="00F1434B"/>
    <w:rsid w:val="00F14400"/>
    <w:rsid w:val="00F14D48"/>
    <w:rsid w:val="00F14E64"/>
    <w:rsid w:val="00F14EB2"/>
    <w:rsid w:val="00F14F5E"/>
    <w:rsid w:val="00F15033"/>
    <w:rsid w:val="00F15041"/>
    <w:rsid w:val="00F15362"/>
    <w:rsid w:val="00F15482"/>
    <w:rsid w:val="00F1548F"/>
    <w:rsid w:val="00F1593C"/>
    <w:rsid w:val="00F159AC"/>
    <w:rsid w:val="00F15BEB"/>
    <w:rsid w:val="00F15C63"/>
    <w:rsid w:val="00F15E7B"/>
    <w:rsid w:val="00F16122"/>
    <w:rsid w:val="00F16360"/>
    <w:rsid w:val="00F16656"/>
    <w:rsid w:val="00F166FE"/>
    <w:rsid w:val="00F17083"/>
    <w:rsid w:val="00F17466"/>
    <w:rsid w:val="00F17588"/>
    <w:rsid w:val="00F176F7"/>
    <w:rsid w:val="00F17794"/>
    <w:rsid w:val="00F1790B"/>
    <w:rsid w:val="00F203DC"/>
    <w:rsid w:val="00F20457"/>
    <w:rsid w:val="00F2048E"/>
    <w:rsid w:val="00F20A91"/>
    <w:rsid w:val="00F20BDC"/>
    <w:rsid w:val="00F20D3F"/>
    <w:rsid w:val="00F20E57"/>
    <w:rsid w:val="00F2108B"/>
    <w:rsid w:val="00F21197"/>
    <w:rsid w:val="00F211A3"/>
    <w:rsid w:val="00F217DD"/>
    <w:rsid w:val="00F21A70"/>
    <w:rsid w:val="00F21AAB"/>
    <w:rsid w:val="00F21AC8"/>
    <w:rsid w:val="00F21AF9"/>
    <w:rsid w:val="00F21BFF"/>
    <w:rsid w:val="00F21C1A"/>
    <w:rsid w:val="00F21D25"/>
    <w:rsid w:val="00F225A3"/>
    <w:rsid w:val="00F226AF"/>
    <w:rsid w:val="00F2281A"/>
    <w:rsid w:val="00F22944"/>
    <w:rsid w:val="00F229D1"/>
    <w:rsid w:val="00F22A4A"/>
    <w:rsid w:val="00F22B64"/>
    <w:rsid w:val="00F22C6E"/>
    <w:rsid w:val="00F22F1E"/>
    <w:rsid w:val="00F22F7A"/>
    <w:rsid w:val="00F2306F"/>
    <w:rsid w:val="00F232E8"/>
    <w:rsid w:val="00F23945"/>
    <w:rsid w:val="00F23AA0"/>
    <w:rsid w:val="00F24051"/>
    <w:rsid w:val="00F240BC"/>
    <w:rsid w:val="00F24362"/>
    <w:rsid w:val="00F24E9A"/>
    <w:rsid w:val="00F24F1C"/>
    <w:rsid w:val="00F24FB4"/>
    <w:rsid w:val="00F251DB"/>
    <w:rsid w:val="00F2550D"/>
    <w:rsid w:val="00F257E8"/>
    <w:rsid w:val="00F25C57"/>
    <w:rsid w:val="00F2605C"/>
    <w:rsid w:val="00F263A6"/>
    <w:rsid w:val="00F26F38"/>
    <w:rsid w:val="00F26F4A"/>
    <w:rsid w:val="00F2706D"/>
    <w:rsid w:val="00F2712E"/>
    <w:rsid w:val="00F271BB"/>
    <w:rsid w:val="00F27495"/>
    <w:rsid w:val="00F27554"/>
    <w:rsid w:val="00F275E8"/>
    <w:rsid w:val="00F2768E"/>
    <w:rsid w:val="00F276B6"/>
    <w:rsid w:val="00F2774B"/>
    <w:rsid w:val="00F27952"/>
    <w:rsid w:val="00F27AEC"/>
    <w:rsid w:val="00F27B20"/>
    <w:rsid w:val="00F27DF1"/>
    <w:rsid w:val="00F27EDD"/>
    <w:rsid w:val="00F30305"/>
    <w:rsid w:val="00F305C8"/>
    <w:rsid w:val="00F3074C"/>
    <w:rsid w:val="00F3147D"/>
    <w:rsid w:val="00F3151F"/>
    <w:rsid w:val="00F31527"/>
    <w:rsid w:val="00F31570"/>
    <w:rsid w:val="00F31742"/>
    <w:rsid w:val="00F31A5A"/>
    <w:rsid w:val="00F31B24"/>
    <w:rsid w:val="00F31DAD"/>
    <w:rsid w:val="00F31F15"/>
    <w:rsid w:val="00F31FE8"/>
    <w:rsid w:val="00F320CA"/>
    <w:rsid w:val="00F321D1"/>
    <w:rsid w:val="00F322AF"/>
    <w:rsid w:val="00F322C8"/>
    <w:rsid w:val="00F322EA"/>
    <w:rsid w:val="00F3246A"/>
    <w:rsid w:val="00F3254E"/>
    <w:rsid w:val="00F32554"/>
    <w:rsid w:val="00F3256B"/>
    <w:rsid w:val="00F3262D"/>
    <w:rsid w:val="00F32636"/>
    <w:rsid w:val="00F329AE"/>
    <w:rsid w:val="00F32B4C"/>
    <w:rsid w:val="00F32BA1"/>
    <w:rsid w:val="00F32BCD"/>
    <w:rsid w:val="00F32F78"/>
    <w:rsid w:val="00F32FB8"/>
    <w:rsid w:val="00F33001"/>
    <w:rsid w:val="00F33113"/>
    <w:rsid w:val="00F33189"/>
    <w:rsid w:val="00F333C1"/>
    <w:rsid w:val="00F334C3"/>
    <w:rsid w:val="00F33535"/>
    <w:rsid w:val="00F33824"/>
    <w:rsid w:val="00F33908"/>
    <w:rsid w:val="00F33E75"/>
    <w:rsid w:val="00F33EE0"/>
    <w:rsid w:val="00F33FDD"/>
    <w:rsid w:val="00F3418E"/>
    <w:rsid w:val="00F34371"/>
    <w:rsid w:val="00F343D1"/>
    <w:rsid w:val="00F346A8"/>
    <w:rsid w:val="00F34E12"/>
    <w:rsid w:val="00F34EFA"/>
    <w:rsid w:val="00F34FD6"/>
    <w:rsid w:val="00F35064"/>
    <w:rsid w:val="00F35919"/>
    <w:rsid w:val="00F35A57"/>
    <w:rsid w:val="00F35B17"/>
    <w:rsid w:val="00F35B96"/>
    <w:rsid w:val="00F35BCC"/>
    <w:rsid w:val="00F36409"/>
    <w:rsid w:val="00F36494"/>
    <w:rsid w:val="00F364F9"/>
    <w:rsid w:val="00F36A76"/>
    <w:rsid w:val="00F36B2B"/>
    <w:rsid w:val="00F36C59"/>
    <w:rsid w:val="00F36EC7"/>
    <w:rsid w:val="00F36F5B"/>
    <w:rsid w:val="00F3724C"/>
    <w:rsid w:val="00F372A2"/>
    <w:rsid w:val="00F3731D"/>
    <w:rsid w:val="00F37635"/>
    <w:rsid w:val="00F378D3"/>
    <w:rsid w:val="00F37A24"/>
    <w:rsid w:val="00F37C68"/>
    <w:rsid w:val="00F37FA5"/>
    <w:rsid w:val="00F4000D"/>
    <w:rsid w:val="00F402EF"/>
    <w:rsid w:val="00F4030C"/>
    <w:rsid w:val="00F40539"/>
    <w:rsid w:val="00F405B8"/>
    <w:rsid w:val="00F405E1"/>
    <w:rsid w:val="00F4060B"/>
    <w:rsid w:val="00F406F1"/>
    <w:rsid w:val="00F40703"/>
    <w:rsid w:val="00F40752"/>
    <w:rsid w:val="00F4086B"/>
    <w:rsid w:val="00F40DE6"/>
    <w:rsid w:val="00F40E7C"/>
    <w:rsid w:val="00F41316"/>
    <w:rsid w:val="00F41382"/>
    <w:rsid w:val="00F413C3"/>
    <w:rsid w:val="00F417CB"/>
    <w:rsid w:val="00F41897"/>
    <w:rsid w:val="00F41917"/>
    <w:rsid w:val="00F41B19"/>
    <w:rsid w:val="00F41D06"/>
    <w:rsid w:val="00F4205F"/>
    <w:rsid w:val="00F4208B"/>
    <w:rsid w:val="00F4226A"/>
    <w:rsid w:val="00F4226D"/>
    <w:rsid w:val="00F424F7"/>
    <w:rsid w:val="00F42598"/>
    <w:rsid w:val="00F4296E"/>
    <w:rsid w:val="00F42A63"/>
    <w:rsid w:val="00F42AAA"/>
    <w:rsid w:val="00F42AF3"/>
    <w:rsid w:val="00F42F8C"/>
    <w:rsid w:val="00F431A3"/>
    <w:rsid w:val="00F4324B"/>
    <w:rsid w:val="00F4357A"/>
    <w:rsid w:val="00F43AA3"/>
    <w:rsid w:val="00F43B3B"/>
    <w:rsid w:val="00F43B8A"/>
    <w:rsid w:val="00F43BB4"/>
    <w:rsid w:val="00F43DE6"/>
    <w:rsid w:val="00F43E38"/>
    <w:rsid w:val="00F440D7"/>
    <w:rsid w:val="00F44393"/>
    <w:rsid w:val="00F44534"/>
    <w:rsid w:val="00F44A4E"/>
    <w:rsid w:val="00F44B35"/>
    <w:rsid w:val="00F44BE3"/>
    <w:rsid w:val="00F44C1C"/>
    <w:rsid w:val="00F452FE"/>
    <w:rsid w:val="00F45319"/>
    <w:rsid w:val="00F4557F"/>
    <w:rsid w:val="00F455CC"/>
    <w:rsid w:val="00F457A9"/>
    <w:rsid w:val="00F457E3"/>
    <w:rsid w:val="00F45A8D"/>
    <w:rsid w:val="00F45C4A"/>
    <w:rsid w:val="00F45E55"/>
    <w:rsid w:val="00F45E92"/>
    <w:rsid w:val="00F4624E"/>
    <w:rsid w:val="00F46551"/>
    <w:rsid w:val="00F46690"/>
    <w:rsid w:val="00F46AD8"/>
    <w:rsid w:val="00F46B83"/>
    <w:rsid w:val="00F46BE9"/>
    <w:rsid w:val="00F46CB5"/>
    <w:rsid w:val="00F46D6B"/>
    <w:rsid w:val="00F46DD1"/>
    <w:rsid w:val="00F46E1A"/>
    <w:rsid w:val="00F46ECA"/>
    <w:rsid w:val="00F4706E"/>
    <w:rsid w:val="00F4718A"/>
    <w:rsid w:val="00F471AB"/>
    <w:rsid w:val="00F473CD"/>
    <w:rsid w:val="00F4752C"/>
    <w:rsid w:val="00F47575"/>
    <w:rsid w:val="00F47583"/>
    <w:rsid w:val="00F477EC"/>
    <w:rsid w:val="00F4788C"/>
    <w:rsid w:val="00F4796F"/>
    <w:rsid w:val="00F4798D"/>
    <w:rsid w:val="00F47AEC"/>
    <w:rsid w:val="00F47CFA"/>
    <w:rsid w:val="00F47D8E"/>
    <w:rsid w:val="00F47E11"/>
    <w:rsid w:val="00F47EF9"/>
    <w:rsid w:val="00F505F3"/>
    <w:rsid w:val="00F506A6"/>
    <w:rsid w:val="00F506DD"/>
    <w:rsid w:val="00F50758"/>
    <w:rsid w:val="00F507D9"/>
    <w:rsid w:val="00F50A32"/>
    <w:rsid w:val="00F50AD5"/>
    <w:rsid w:val="00F50CF1"/>
    <w:rsid w:val="00F50D59"/>
    <w:rsid w:val="00F50DF5"/>
    <w:rsid w:val="00F510D5"/>
    <w:rsid w:val="00F51152"/>
    <w:rsid w:val="00F511AE"/>
    <w:rsid w:val="00F512BC"/>
    <w:rsid w:val="00F5130E"/>
    <w:rsid w:val="00F5187E"/>
    <w:rsid w:val="00F527A9"/>
    <w:rsid w:val="00F52A1E"/>
    <w:rsid w:val="00F52C38"/>
    <w:rsid w:val="00F52F5E"/>
    <w:rsid w:val="00F53748"/>
    <w:rsid w:val="00F53BC3"/>
    <w:rsid w:val="00F53DA6"/>
    <w:rsid w:val="00F53E49"/>
    <w:rsid w:val="00F5444C"/>
    <w:rsid w:val="00F5445A"/>
    <w:rsid w:val="00F546CD"/>
    <w:rsid w:val="00F54743"/>
    <w:rsid w:val="00F547B0"/>
    <w:rsid w:val="00F547EC"/>
    <w:rsid w:val="00F5485A"/>
    <w:rsid w:val="00F54B8B"/>
    <w:rsid w:val="00F54E33"/>
    <w:rsid w:val="00F54E7E"/>
    <w:rsid w:val="00F5596D"/>
    <w:rsid w:val="00F55FE2"/>
    <w:rsid w:val="00F56457"/>
    <w:rsid w:val="00F565F5"/>
    <w:rsid w:val="00F56730"/>
    <w:rsid w:val="00F56BF1"/>
    <w:rsid w:val="00F56CCB"/>
    <w:rsid w:val="00F56DB1"/>
    <w:rsid w:val="00F56DFA"/>
    <w:rsid w:val="00F56F40"/>
    <w:rsid w:val="00F572CB"/>
    <w:rsid w:val="00F573BE"/>
    <w:rsid w:val="00F57528"/>
    <w:rsid w:val="00F57661"/>
    <w:rsid w:val="00F5792E"/>
    <w:rsid w:val="00F57BB4"/>
    <w:rsid w:val="00F57C13"/>
    <w:rsid w:val="00F57D94"/>
    <w:rsid w:val="00F60039"/>
    <w:rsid w:val="00F60258"/>
    <w:rsid w:val="00F60695"/>
    <w:rsid w:val="00F60D6B"/>
    <w:rsid w:val="00F6147C"/>
    <w:rsid w:val="00F616B9"/>
    <w:rsid w:val="00F618C4"/>
    <w:rsid w:val="00F619AF"/>
    <w:rsid w:val="00F61BF6"/>
    <w:rsid w:val="00F61E98"/>
    <w:rsid w:val="00F627F9"/>
    <w:rsid w:val="00F62D09"/>
    <w:rsid w:val="00F63089"/>
    <w:rsid w:val="00F6339C"/>
    <w:rsid w:val="00F633E4"/>
    <w:rsid w:val="00F634D0"/>
    <w:rsid w:val="00F63714"/>
    <w:rsid w:val="00F63C2A"/>
    <w:rsid w:val="00F63DD0"/>
    <w:rsid w:val="00F64478"/>
    <w:rsid w:val="00F645BD"/>
    <w:rsid w:val="00F6460B"/>
    <w:rsid w:val="00F64B6D"/>
    <w:rsid w:val="00F64C68"/>
    <w:rsid w:val="00F64CD3"/>
    <w:rsid w:val="00F64D48"/>
    <w:rsid w:val="00F64DD1"/>
    <w:rsid w:val="00F64F9F"/>
    <w:rsid w:val="00F65293"/>
    <w:rsid w:val="00F652A4"/>
    <w:rsid w:val="00F652C1"/>
    <w:rsid w:val="00F65382"/>
    <w:rsid w:val="00F65539"/>
    <w:rsid w:val="00F65651"/>
    <w:rsid w:val="00F656E1"/>
    <w:rsid w:val="00F65808"/>
    <w:rsid w:val="00F65981"/>
    <w:rsid w:val="00F659EF"/>
    <w:rsid w:val="00F65A23"/>
    <w:rsid w:val="00F65A3E"/>
    <w:rsid w:val="00F65B28"/>
    <w:rsid w:val="00F65B65"/>
    <w:rsid w:val="00F65B78"/>
    <w:rsid w:val="00F65C27"/>
    <w:rsid w:val="00F65DD4"/>
    <w:rsid w:val="00F66550"/>
    <w:rsid w:val="00F66740"/>
    <w:rsid w:val="00F66818"/>
    <w:rsid w:val="00F6684A"/>
    <w:rsid w:val="00F66BD7"/>
    <w:rsid w:val="00F66D3C"/>
    <w:rsid w:val="00F66F3E"/>
    <w:rsid w:val="00F67608"/>
    <w:rsid w:val="00F676B7"/>
    <w:rsid w:val="00F678C4"/>
    <w:rsid w:val="00F67A97"/>
    <w:rsid w:val="00F67C30"/>
    <w:rsid w:val="00F67C46"/>
    <w:rsid w:val="00F67CB3"/>
    <w:rsid w:val="00F67D98"/>
    <w:rsid w:val="00F67DEB"/>
    <w:rsid w:val="00F67E11"/>
    <w:rsid w:val="00F67F40"/>
    <w:rsid w:val="00F70007"/>
    <w:rsid w:val="00F7021D"/>
    <w:rsid w:val="00F7033A"/>
    <w:rsid w:val="00F703DE"/>
    <w:rsid w:val="00F70502"/>
    <w:rsid w:val="00F705FD"/>
    <w:rsid w:val="00F70602"/>
    <w:rsid w:val="00F7072A"/>
    <w:rsid w:val="00F7074B"/>
    <w:rsid w:val="00F707FE"/>
    <w:rsid w:val="00F70A39"/>
    <w:rsid w:val="00F70A4B"/>
    <w:rsid w:val="00F70BFB"/>
    <w:rsid w:val="00F70CB5"/>
    <w:rsid w:val="00F70F0A"/>
    <w:rsid w:val="00F70F0F"/>
    <w:rsid w:val="00F7101B"/>
    <w:rsid w:val="00F71034"/>
    <w:rsid w:val="00F710E2"/>
    <w:rsid w:val="00F71307"/>
    <w:rsid w:val="00F7147F"/>
    <w:rsid w:val="00F716C9"/>
    <w:rsid w:val="00F718B2"/>
    <w:rsid w:val="00F7199D"/>
    <w:rsid w:val="00F71B58"/>
    <w:rsid w:val="00F71C7E"/>
    <w:rsid w:val="00F71EA9"/>
    <w:rsid w:val="00F72579"/>
    <w:rsid w:val="00F728A0"/>
    <w:rsid w:val="00F729B9"/>
    <w:rsid w:val="00F729F7"/>
    <w:rsid w:val="00F72A07"/>
    <w:rsid w:val="00F72E88"/>
    <w:rsid w:val="00F73351"/>
    <w:rsid w:val="00F733F1"/>
    <w:rsid w:val="00F73951"/>
    <w:rsid w:val="00F73A1B"/>
    <w:rsid w:val="00F73E42"/>
    <w:rsid w:val="00F74334"/>
    <w:rsid w:val="00F7441C"/>
    <w:rsid w:val="00F7478C"/>
    <w:rsid w:val="00F748B3"/>
    <w:rsid w:val="00F74B99"/>
    <w:rsid w:val="00F74D81"/>
    <w:rsid w:val="00F74DAA"/>
    <w:rsid w:val="00F74EC8"/>
    <w:rsid w:val="00F74FE0"/>
    <w:rsid w:val="00F750E6"/>
    <w:rsid w:val="00F75193"/>
    <w:rsid w:val="00F7565B"/>
    <w:rsid w:val="00F758C2"/>
    <w:rsid w:val="00F75A4F"/>
    <w:rsid w:val="00F75D31"/>
    <w:rsid w:val="00F75FAF"/>
    <w:rsid w:val="00F7616E"/>
    <w:rsid w:val="00F762CE"/>
    <w:rsid w:val="00F7664C"/>
    <w:rsid w:val="00F769D3"/>
    <w:rsid w:val="00F76AD7"/>
    <w:rsid w:val="00F76B08"/>
    <w:rsid w:val="00F7755F"/>
    <w:rsid w:val="00F77680"/>
    <w:rsid w:val="00F778F7"/>
    <w:rsid w:val="00F77954"/>
    <w:rsid w:val="00F77FBB"/>
    <w:rsid w:val="00F77FC8"/>
    <w:rsid w:val="00F80035"/>
    <w:rsid w:val="00F80268"/>
    <w:rsid w:val="00F802C0"/>
    <w:rsid w:val="00F80578"/>
    <w:rsid w:val="00F806B5"/>
    <w:rsid w:val="00F806D8"/>
    <w:rsid w:val="00F807D2"/>
    <w:rsid w:val="00F8097F"/>
    <w:rsid w:val="00F80A39"/>
    <w:rsid w:val="00F80AC7"/>
    <w:rsid w:val="00F80E00"/>
    <w:rsid w:val="00F80E6E"/>
    <w:rsid w:val="00F81946"/>
    <w:rsid w:val="00F81A20"/>
    <w:rsid w:val="00F81CAE"/>
    <w:rsid w:val="00F81CCD"/>
    <w:rsid w:val="00F81EB2"/>
    <w:rsid w:val="00F82085"/>
    <w:rsid w:val="00F825A1"/>
    <w:rsid w:val="00F8261B"/>
    <w:rsid w:val="00F829C1"/>
    <w:rsid w:val="00F82A1B"/>
    <w:rsid w:val="00F82C96"/>
    <w:rsid w:val="00F82DA6"/>
    <w:rsid w:val="00F82DAB"/>
    <w:rsid w:val="00F82E8D"/>
    <w:rsid w:val="00F82F3A"/>
    <w:rsid w:val="00F82FA8"/>
    <w:rsid w:val="00F83233"/>
    <w:rsid w:val="00F8359F"/>
    <w:rsid w:val="00F83934"/>
    <w:rsid w:val="00F83A64"/>
    <w:rsid w:val="00F83B3C"/>
    <w:rsid w:val="00F83C76"/>
    <w:rsid w:val="00F83D02"/>
    <w:rsid w:val="00F84044"/>
    <w:rsid w:val="00F841A9"/>
    <w:rsid w:val="00F841CB"/>
    <w:rsid w:val="00F8439B"/>
    <w:rsid w:val="00F84423"/>
    <w:rsid w:val="00F847DD"/>
    <w:rsid w:val="00F84B06"/>
    <w:rsid w:val="00F84C9D"/>
    <w:rsid w:val="00F84CFF"/>
    <w:rsid w:val="00F84FF4"/>
    <w:rsid w:val="00F85104"/>
    <w:rsid w:val="00F8512F"/>
    <w:rsid w:val="00F85136"/>
    <w:rsid w:val="00F8526C"/>
    <w:rsid w:val="00F85642"/>
    <w:rsid w:val="00F856DE"/>
    <w:rsid w:val="00F85773"/>
    <w:rsid w:val="00F85A35"/>
    <w:rsid w:val="00F85C6E"/>
    <w:rsid w:val="00F85D7B"/>
    <w:rsid w:val="00F85E25"/>
    <w:rsid w:val="00F86095"/>
    <w:rsid w:val="00F8640B"/>
    <w:rsid w:val="00F86715"/>
    <w:rsid w:val="00F86922"/>
    <w:rsid w:val="00F86A63"/>
    <w:rsid w:val="00F86CAD"/>
    <w:rsid w:val="00F86F9F"/>
    <w:rsid w:val="00F8757A"/>
    <w:rsid w:val="00F87D5D"/>
    <w:rsid w:val="00F90193"/>
    <w:rsid w:val="00F902B6"/>
    <w:rsid w:val="00F90630"/>
    <w:rsid w:val="00F906CB"/>
    <w:rsid w:val="00F90715"/>
    <w:rsid w:val="00F90A50"/>
    <w:rsid w:val="00F90C00"/>
    <w:rsid w:val="00F90C9E"/>
    <w:rsid w:val="00F91034"/>
    <w:rsid w:val="00F9135F"/>
    <w:rsid w:val="00F914A5"/>
    <w:rsid w:val="00F91592"/>
    <w:rsid w:val="00F9162E"/>
    <w:rsid w:val="00F91728"/>
    <w:rsid w:val="00F918B5"/>
    <w:rsid w:val="00F91AE1"/>
    <w:rsid w:val="00F91AF8"/>
    <w:rsid w:val="00F91DB7"/>
    <w:rsid w:val="00F91FBD"/>
    <w:rsid w:val="00F920A8"/>
    <w:rsid w:val="00F92204"/>
    <w:rsid w:val="00F92207"/>
    <w:rsid w:val="00F92270"/>
    <w:rsid w:val="00F922DB"/>
    <w:rsid w:val="00F9247C"/>
    <w:rsid w:val="00F926FF"/>
    <w:rsid w:val="00F9270D"/>
    <w:rsid w:val="00F92A2F"/>
    <w:rsid w:val="00F92B56"/>
    <w:rsid w:val="00F92CF6"/>
    <w:rsid w:val="00F92F00"/>
    <w:rsid w:val="00F92FB5"/>
    <w:rsid w:val="00F9325A"/>
    <w:rsid w:val="00F932E0"/>
    <w:rsid w:val="00F93319"/>
    <w:rsid w:val="00F9367D"/>
    <w:rsid w:val="00F93747"/>
    <w:rsid w:val="00F93CC8"/>
    <w:rsid w:val="00F93F0A"/>
    <w:rsid w:val="00F942B0"/>
    <w:rsid w:val="00F942C1"/>
    <w:rsid w:val="00F9446C"/>
    <w:rsid w:val="00F94579"/>
    <w:rsid w:val="00F9461D"/>
    <w:rsid w:val="00F94679"/>
    <w:rsid w:val="00F94901"/>
    <w:rsid w:val="00F949D5"/>
    <w:rsid w:val="00F94A36"/>
    <w:rsid w:val="00F94C9B"/>
    <w:rsid w:val="00F94EE8"/>
    <w:rsid w:val="00F94F21"/>
    <w:rsid w:val="00F950E6"/>
    <w:rsid w:val="00F95395"/>
    <w:rsid w:val="00F95935"/>
    <w:rsid w:val="00F95A74"/>
    <w:rsid w:val="00F95E4D"/>
    <w:rsid w:val="00F95EA1"/>
    <w:rsid w:val="00F95F7F"/>
    <w:rsid w:val="00F9667A"/>
    <w:rsid w:val="00F96A96"/>
    <w:rsid w:val="00F96B5B"/>
    <w:rsid w:val="00F97344"/>
    <w:rsid w:val="00F9743F"/>
    <w:rsid w:val="00F97466"/>
    <w:rsid w:val="00F97782"/>
    <w:rsid w:val="00F979BC"/>
    <w:rsid w:val="00F97B13"/>
    <w:rsid w:val="00F97D15"/>
    <w:rsid w:val="00F97D1F"/>
    <w:rsid w:val="00FA073A"/>
    <w:rsid w:val="00FA077B"/>
    <w:rsid w:val="00FA0A28"/>
    <w:rsid w:val="00FA0BC0"/>
    <w:rsid w:val="00FA0E02"/>
    <w:rsid w:val="00FA0FC4"/>
    <w:rsid w:val="00FA16DE"/>
    <w:rsid w:val="00FA178F"/>
    <w:rsid w:val="00FA1AFF"/>
    <w:rsid w:val="00FA1C02"/>
    <w:rsid w:val="00FA1E5D"/>
    <w:rsid w:val="00FA1F15"/>
    <w:rsid w:val="00FA205B"/>
    <w:rsid w:val="00FA2130"/>
    <w:rsid w:val="00FA261A"/>
    <w:rsid w:val="00FA271D"/>
    <w:rsid w:val="00FA2745"/>
    <w:rsid w:val="00FA2A20"/>
    <w:rsid w:val="00FA2E51"/>
    <w:rsid w:val="00FA2F3D"/>
    <w:rsid w:val="00FA2F5D"/>
    <w:rsid w:val="00FA301A"/>
    <w:rsid w:val="00FA303D"/>
    <w:rsid w:val="00FA3230"/>
    <w:rsid w:val="00FA32BB"/>
    <w:rsid w:val="00FA374A"/>
    <w:rsid w:val="00FA383E"/>
    <w:rsid w:val="00FA38BD"/>
    <w:rsid w:val="00FA3B7F"/>
    <w:rsid w:val="00FA3CDA"/>
    <w:rsid w:val="00FA3CE0"/>
    <w:rsid w:val="00FA411A"/>
    <w:rsid w:val="00FA45D7"/>
    <w:rsid w:val="00FA4657"/>
    <w:rsid w:val="00FA4AE4"/>
    <w:rsid w:val="00FA4BCC"/>
    <w:rsid w:val="00FA4C42"/>
    <w:rsid w:val="00FA4D1C"/>
    <w:rsid w:val="00FA5270"/>
    <w:rsid w:val="00FA536D"/>
    <w:rsid w:val="00FA54DE"/>
    <w:rsid w:val="00FA59E2"/>
    <w:rsid w:val="00FA5C3E"/>
    <w:rsid w:val="00FA5CFE"/>
    <w:rsid w:val="00FA5D2A"/>
    <w:rsid w:val="00FA5D3B"/>
    <w:rsid w:val="00FA5E1A"/>
    <w:rsid w:val="00FA5E89"/>
    <w:rsid w:val="00FA5F11"/>
    <w:rsid w:val="00FA5F98"/>
    <w:rsid w:val="00FA600A"/>
    <w:rsid w:val="00FA625D"/>
    <w:rsid w:val="00FA644D"/>
    <w:rsid w:val="00FA646B"/>
    <w:rsid w:val="00FA66B9"/>
    <w:rsid w:val="00FA66ED"/>
    <w:rsid w:val="00FA6713"/>
    <w:rsid w:val="00FA672C"/>
    <w:rsid w:val="00FA682E"/>
    <w:rsid w:val="00FA68F0"/>
    <w:rsid w:val="00FA6B65"/>
    <w:rsid w:val="00FA6F81"/>
    <w:rsid w:val="00FA6FE7"/>
    <w:rsid w:val="00FA721E"/>
    <w:rsid w:val="00FA7248"/>
    <w:rsid w:val="00FA72D8"/>
    <w:rsid w:val="00FA7302"/>
    <w:rsid w:val="00FA7440"/>
    <w:rsid w:val="00FA75B6"/>
    <w:rsid w:val="00FA766F"/>
    <w:rsid w:val="00FA776A"/>
    <w:rsid w:val="00FA78AD"/>
    <w:rsid w:val="00FA78F4"/>
    <w:rsid w:val="00FA7910"/>
    <w:rsid w:val="00FA7B6F"/>
    <w:rsid w:val="00FA7B81"/>
    <w:rsid w:val="00FA7BFB"/>
    <w:rsid w:val="00FA7C28"/>
    <w:rsid w:val="00FA7C50"/>
    <w:rsid w:val="00FA7C92"/>
    <w:rsid w:val="00FB011E"/>
    <w:rsid w:val="00FB04DB"/>
    <w:rsid w:val="00FB0898"/>
    <w:rsid w:val="00FB0B61"/>
    <w:rsid w:val="00FB0CBC"/>
    <w:rsid w:val="00FB0CC0"/>
    <w:rsid w:val="00FB0CD7"/>
    <w:rsid w:val="00FB0CF7"/>
    <w:rsid w:val="00FB0F5B"/>
    <w:rsid w:val="00FB12D0"/>
    <w:rsid w:val="00FB1303"/>
    <w:rsid w:val="00FB155B"/>
    <w:rsid w:val="00FB15EA"/>
    <w:rsid w:val="00FB18A9"/>
    <w:rsid w:val="00FB190C"/>
    <w:rsid w:val="00FB1F6B"/>
    <w:rsid w:val="00FB2265"/>
    <w:rsid w:val="00FB265E"/>
    <w:rsid w:val="00FB2751"/>
    <w:rsid w:val="00FB2A3F"/>
    <w:rsid w:val="00FB2D77"/>
    <w:rsid w:val="00FB2EA7"/>
    <w:rsid w:val="00FB2EB0"/>
    <w:rsid w:val="00FB3026"/>
    <w:rsid w:val="00FB33F9"/>
    <w:rsid w:val="00FB3519"/>
    <w:rsid w:val="00FB371A"/>
    <w:rsid w:val="00FB3853"/>
    <w:rsid w:val="00FB3C77"/>
    <w:rsid w:val="00FB446A"/>
    <w:rsid w:val="00FB4512"/>
    <w:rsid w:val="00FB455D"/>
    <w:rsid w:val="00FB46B3"/>
    <w:rsid w:val="00FB47D3"/>
    <w:rsid w:val="00FB4872"/>
    <w:rsid w:val="00FB49D4"/>
    <w:rsid w:val="00FB4B44"/>
    <w:rsid w:val="00FB565F"/>
    <w:rsid w:val="00FB5801"/>
    <w:rsid w:val="00FB58A1"/>
    <w:rsid w:val="00FB58A9"/>
    <w:rsid w:val="00FB5963"/>
    <w:rsid w:val="00FB5CF6"/>
    <w:rsid w:val="00FB5D94"/>
    <w:rsid w:val="00FB5FFA"/>
    <w:rsid w:val="00FB6030"/>
    <w:rsid w:val="00FB61A0"/>
    <w:rsid w:val="00FB627F"/>
    <w:rsid w:val="00FB6762"/>
    <w:rsid w:val="00FB69C1"/>
    <w:rsid w:val="00FB6CEA"/>
    <w:rsid w:val="00FB6D17"/>
    <w:rsid w:val="00FB6D36"/>
    <w:rsid w:val="00FB6E96"/>
    <w:rsid w:val="00FB6FE7"/>
    <w:rsid w:val="00FB7136"/>
    <w:rsid w:val="00FB7192"/>
    <w:rsid w:val="00FB733A"/>
    <w:rsid w:val="00FB74A4"/>
    <w:rsid w:val="00FC0144"/>
    <w:rsid w:val="00FC026C"/>
    <w:rsid w:val="00FC02D2"/>
    <w:rsid w:val="00FC0333"/>
    <w:rsid w:val="00FC0551"/>
    <w:rsid w:val="00FC08DE"/>
    <w:rsid w:val="00FC0B6A"/>
    <w:rsid w:val="00FC0C4E"/>
    <w:rsid w:val="00FC0E23"/>
    <w:rsid w:val="00FC1081"/>
    <w:rsid w:val="00FC109E"/>
    <w:rsid w:val="00FC11DA"/>
    <w:rsid w:val="00FC16CE"/>
    <w:rsid w:val="00FC1B0D"/>
    <w:rsid w:val="00FC1B5A"/>
    <w:rsid w:val="00FC1BA9"/>
    <w:rsid w:val="00FC1C95"/>
    <w:rsid w:val="00FC1E15"/>
    <w:rsid w:val="00FC21C1"/>
    <w:rsid w:val="00FC225D"/>
    <w:rsid w:val="00FC22FB"/>
    <w:rsid w:val="00FC25C2"/>
    <w:rsid w:val="00FC26CE"/>
    <w:rsid w:val="00FC2E07"/>
    <w:rsid w:val="00FC2E26"/>
    <w:rsid w:val="00FC2ED1"/>
    <w:rsid w:val="00FC3039"/>
    <w:rsid w:val="00FC3045"/>
    <w:rsid w:val="00FC3140"/>
    <w:rsid w:val="00FC3187"/>
    <w:rsid w:val="00FC330E"/>
    <w:rsid w:val="00FC333D"/>
    <w:rsid w:val="00FC3755"/>
    <w:rsid w:val="00FC3BF2"/>
    <w:rsid w:val="00FC3C6C"/>
    <w:rsid w:val="00FC3DFD"/>
    <w:rsid w:val="00FC404C"/>
    <w:rsid w:val="00FC40DD"/>
    <w:rsid w:val="00FC45D8"/>
    <w:rsid w:val="00FC45FB"/>
    <w:rsid w:val="00FC47FD"/>
    <w:rsid w:val="00FC4C9D"/>
    <w:rsid w:val="00FC4E71"/>
    <w:rsid w:val="00FC4E7F"/>
    <w:rsid w:val="00FC4FC6"/>
    <w:rsid w:val="00FC52D3"/>
    <w:rsid w:val="00FC545F"/>
    <w:rsid w:val="00FC5A9D"/>
    <w:rsid w:val="00FC5EBB"/>
    <w:rsid w:val="00FC6063"/>
    <w:rsid w:val="00FC6165"/>
    <w:rsid w:val="00FC6313"/>
    <w:rsid w:val="00FC637F"/>
    <w:rsid w:val="00FC6A18"/>
    <w:rsid w:val="00FC6D54"/>
    <w:rsid w:val="00FC6EBD"/>
    <w:rsid w:val="00FC7235"/>
    <w:rsid w:val="00FC73B2"/>
    <w:rsid w:val="00FC7521"/>
    <w:rsid w:val="00FC7647"/>
    <w:rsid w:val="00FC7AEB"/>
    <w:rsid w:val="00FC7BC4"/>
    <w:rsid w:val="00FD0106"/>
    <w:rsid w:val="00FD02FB"/>
    <w:rsid w:val="00FD03A2"/>
    <w:rsid w:val="00FD03F6"/>
    <w:rsid w:val="00FD04D2"/>
    <w:rsid w:val="00FD069F"/>
    <w:rsid w:val="00FD06F0"/>
    <w:rsid w:val="00FD0963"/>
    <w:rsid w:val="00FD0AF8"/>
    <w:rsid w:val="00FD0B88"/>
    <w:rsid w:val="00FD0CB4"/>
    <w:rsid w:val="00FD0D76"/>
    <w:rsid w:val="00FD0DC9"/>
    <w:rsid w:val="00FD0E11"/>
    <w:rsid w:val="00FD10BC"/>
    <w:rsid w:val="00FD1164"/>
    <w:rsid w:val="00FD13DC"/>
    <w:rsid w:val="00FD16AB"/>
    <w:rsid w:val="00FD17FD"/>
    <w:rsid w:val="00FD1999"/>
    <w:rsid w:val="00FD1CDD"/>
    <w:rsid w:val="00FD2145"/>
    <w:rsid w:val="00FD24E4"/>
    <w:rsid w:val="00FD26DD"/>
    <w:rsid w:val="00FD2751"/>
    <w:rsid w:val="00FD2752"/>
    <w:rsid w:val="00FD2903"/>
    <w:rsid w:val="00FD2C5C"/>
    <w:rsid w:val="00FD2DB4"/>
    <w:rsid w:val="00FD3019"/>
    <w:rsid w:val="00FD328D"/>
    <w:rsid w:val="00FD34C1"/>
    <w:rsid w:val="00FD38C4"/>
    <w:rsid w:val="00FD3981"/>
    <w:rsid w:val="00FD3C2A"/>
    <w:rsid w:val="00FD3F61"/>
    <w:rsid w:val="00FD4239"/>
    <w:rsid w:val="00FD4243"/>
    <w:rsid w:val="00FD4400"/>
    <w:rsid w:val="00FD4A02"/>
    <w:rsid w:val="00FD4FA2"/>
    <w:rsid w:val="00FD5000"/>
    <w:rsid w:val="00FD5034"/>
    <w:rsid w:val="00FD508D"/>
    <w:rsid w:val="00FD51BD"/>
    <w:rsid w:val="00FD548A"/>
    <w:rsid w:val="00FD565F"/>
    <w:rsid w:val="00FD5A85"/>
    <w:rsid w:val="00FD5D7D"/>
    <w:rsid w:val="00FD5E8C"/>
    <w:rsid w:val="00FD5EDA"/>
    <w:rsid w:val="00FD5F38"/>
    <w:rsid w:val="00FD5FD1"/>
    <w:rsid w:val="00FD6172"/>
    <w:rsid w:val="00FD6383"/>
    <w:rsid w:val="00FD641B"/>
    <w:rsid w:val="00FD6438"/>
    <w:rsid w:val="00FD65A8"/>
    <w:rsid w:val="00FD65DB"/>
    <w:rsid w:val="00FD6728"/>
    <w:rsid w:val="00FD69CB"/>
    <w:rsid w:val="00FD7139"/>
    <w:rsid w:val="00FD7195"/>
    <w:rsid w:val="00FD71BC"/>
    <w:rsid w:val="00FD7328"/>
    <w:rsid w:val="00FD74FC"/>
    <w:rsid w:val="00FD7552"/>
    <w:rsid w:val="00FD769E"/>
    <w:rsid w:val="00FD7902"/>
    <w:rsid w:val="00FD7B50"/>
    <w:rsid w:val="00FD7BEF"/>
    <w:rsid w:val="00FD7D32"/>
    <w:rsid w:val="00FE0079"/>
    <w:rsid w:val="00FE01A5"/>
    <w:rsid w:val="00FE0248"/>
    <w:rsid w:val="00FE034C"/>
    <w:rsid w:val="00FE06E5"/>
    <w:rsid w:val="00FE0BE9"/>
    <w:rsid w:val="00FE0C18"/>
    <w:rsid w:val="00FE118B"/>
    <w:rsid w:val="00FE13A9"/>
    <w:rsid w:val="00FE13DC"/>
    <w:rsid w:val="00FE1544"/>
    <w:rsid w:val="00FE155E"/>
    <w:rsid w:val="00FE17E0"/>
    <w:rsid w:val="00FE183C"/>
    <w:rsid w:val="00FE1AC4"/>
    <w:rsid w:val="00FE1B99"/>
    <w:rsid w:val="00FE1D03"/>
    <w:rsid w:val="00FE1E5D"/>
    <w:rsid w:val="00FE1ECA"/>
    <w:rsid w:val="00FE1FA0"/>
    <w:rsid w:val="00FE1FE7"/>
    <w:rsid w:val="00FE222D"/>
    <w:rsid w:val="00FE246A"/>
    <w:rsid w:val="00FE275C"/>
    <w:rsid w:val="00FE2879"/>
    <w:rsid w:val="00FE2A7A"/>
    <w:rsid w:val="00FE2D46"/>
    <w:rsid w:val="00FE2DFA"/>
    <w:rsid w:val="00FE2E4E"/>
    <w:rsid w:val="00FE3098"/>
    <w:rsid w:val="00FE3171"/>
    <w:rsid w:val="00FE31AA"/>
    <w:rsid w:val="00FE3255"/>
    <w:rsid w:val="00FE35B5"/>
    <w:rsid w:val="00FE35DC"/>
    <w:rsid w:val="00FE38A1"/>
    <w:rsid w:val="00FE3988"/>
    <w:rsid w:val="00FE3B05"/>
    <w:rsid w:val="00FE3B4D"/>
    <w:rsid w:val="00FE3CB5"/>
    <w:rsid w:val="00FE3D23"/>
    <w:rsid w:val="00FE3F90"/>
    <w:rsid w:val="00FE41BB"/>
    <w:rsid w:val="00FE4214"/>
    <w:rsid w:val="00FE436C"/>
    <w:rsid w:val="00FE4718"/>
    <w:rsid w:val="00FE4771"/>
    <w:rsid w:val="00FE4980"/>
    <w:rsid w:val="00FE4B1C"/>
    <w:rsid w:val="00FE4B3F"/>
    <w:rsid w:val="00FE4CE0"/>
    <w:rsid w:val="00FE4D57"/>
    <w:rsid w:val="00FE4E9A"/>
    <w:rsid w:val="00FE502C"/>
    <w:rsid w:val="00FE503A"/>
    <w:rsid w:val="00FE50E1"/>
    <w:rsid w:val="00FE525F"/>
    <w:rsid w:val="00FE5498"/>
    <w:rsid w:val="00FE5520"/>
    <w:rsid w:val="00FE56AE"/>
    <w:rsid w:val="00FE574B"/>
    <w:rsid w:val="00FE590B"/>
    <w:rsid w:val="00FE5B38"/>
    <w:rsid w:val="00FE5C8E"/>
    <w:rsid w:val="00FE5F04"/>
    <w:rsid w:val="00FE61B8"/>
    <w:rsid w:val="00FE6413"/>
    <w:rsid w:val="00FE667E"/>
    <w:rsid w:val="00FE66A2"/>
    <w:rsid w:val="00FE688E"/>
    <w:rsid w:val="00FE698C"/>
    <w:rsid w:val="00FE6A89"/>
    <w:rsid w:val="00FE6ADE"/>
    <w:rsid w:val="00FE6B0E"/>
    <w:rsid w:val="00FE7120"/>
    <w:rsid w:val="00FE71C2"/>
    <w:rsid w:val="00FE71F7"/>
    <w:rsid w:val="00FE73D8"/>
    <w:rsid w:val="00FE751C"/>
    <w:rsid w:val="00FE7971"/>
    <w:rsid w:val="00FE79C5"/>
    <w:rsid w:val="00FE7A54"/>
    <w:rsid w:val="00FE7C3F"/>
    <w:rsid w:val="00FE7CE0"/>
    <w:rsid w:val="00FE7CF6"/>
    <w:rsid w:val="00FE7D91"/>
    <w:rsid w:val="00FF011B"/>
    <w:rsid w:val="00FF018C"/>
    <w:rsid w:val="00FF044E"/>
    <w:rsid w:val="00FF056A"/>
    <w:rsid w:val="00FF0608"/>
    <w:rsid w:val="00FF06B8"/>
    <w:rsid w:val="00FF06D0"/>
    <w:rsid w:val="00FF0848"/>
    <w:rsid w:val="00FF094A"/>
    <w:rsid w:val="00FF0D8F"/>
    <w:rsid w:val="00FF0F24"/>
    <w:rsid w:val="00FF1035"/>
    <w:rsid w:val="00FF128D"/>
    <w:rsid w:val="00FF1478"/>
    <w:rsid w:val="00FF18A1"/>
    <w:rsid w:val="00FF1A7F"/>
    <w:rsid w:val="00FF1C31"/>
    <w:rsid w:val="00FF1C48"/>
    <w:rsid w:val="00FF1F4E"/>
    <w:rsid w:val="00FF1FC1"/>
    <w:rsid w:val="00FF2396"/>
    <w:rsid w:val="00FF25AC"/>
    <w:rsid w:val="00FF25DE"/>
    <w:rsid w:val="00FF2A0D"/>
    <w:rsid w:val="00FF2F90"/>
    <w:rsid w:val="00FF3008"/>
    <w:rsid w:val="00FF3050"/>
    <w:rsid w:val="00FF3270"/>
    <w:rsid w:val="00FF3458"/>
    <w:rsid w:val="00FF347E"/>
    <w:rsid w:val="00FF34BC"/>
    <w:rsid w:val="00FF35D5"/>
    <w:rsid w:val="00FF36D2"/>
    <w:rsid w:val="00FF37AA"/>
    <w:rsid w:val="00FF3D43"/>
    <w:rsid w:val="00FF3E73"/>
    <w:rsid w:val="00FF42A4"/>
    <w:rsid w:val="00FF432A"/>
    <w:rsid w:val="00FF4355"/>
    <w:rsid w:val="00FF43B3"/>
    <w:rsid w:val="00FF4549"/>
    <w:rsid w:val="00FF465A"/>
    <w:rsid w:val="00FF48AE"/>
    <w:rsid w:val="00FF4927"/>
    <w:rsid w:val="00FF49DE"/>
    <w:rsid w:val="00FF4AAC"/>
    <w:rsid w:val="00FF525F"/>
    <w:rsid w:val="00FF535F"/>
    <w:rsid w:val="00FF5576"/>
    <w:rsid w:val="00FF581F"/>
    <w:rsid w:val="00FF585A"/>
    <w:rsid w:val="00FF5BCE"/>
    <w:rsid w:val="00FF5E84"/>
    <w:rsid w:val="00FF5F8C"/>
    <w:rsid w:val="00FF61C7"/>
    <w:rsid w:val="00FF669D"/>
    <w:rsid w:val="00FF66F3"/>
    <w:rsid w:val="00FF6788"/>
    <w:rsid w:val="00FF67DF"/>
    <w:rsid w:val="00FF6DC2"/>
    <w:rsid w:val="00FF6E0C"/>
    <w:rsid w:val="00FF6EF5"/>
    <w:rsid w:val="00FF7139"/>
    <w:rsid w:val="00FF71C5"/>
    <w:rsid w:val="00FF71C7"/>
    <w:rsid w:val="00FF72B7"/>
    <w:rsid w:val="00FF7444"/>
    <w:rsid w:val="00FF77A5"/>
    <w:rsid w:val="00FF7928"/>
    <w:rsid w:val="00FF7C51"/>
    <w:rsid w:val="00FF7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269EC"/>
  <w15:docId w15:val="{5D0E0A8F-2367-4862-BAB4-FFF1EC6EE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55C"/>
    <w:pPr>
      <w:widowControl w:val="0"/>
      <w:adjustRightInd w:val="0"/>
      <w:spacing w:after="0" w:line="360" w:lineRule="atLeast"/>
      <w:jc w:val="both"/>
      <w:textAlignment w:val="baseline"/>
    </w:pPr>
    <w:rPr>
      <w:rFonts w:ascii="Times New Roman" w:eastAsia="Times New Roman" w:hAnsi="Times New Roman" w:cs="Mangal"/>
      <w:sz w:val="20"/>
    </w:rPr>
  </w:style>
  <w:style w:type="paragraph" w:styleId="Heading1">
    <w:name w:val="heading 1"/>
    <w:basedOn w:val="Normal"/>
    <w:link w:val="Heading1Char"/>
    <w:uiPriority w:val="9"/>
    <w:qFormat/>
    <w:rsid w:val="005F1207"/>
    <w:pPr>
      <w:spacing w:before="100" w:beforeAutospacing="1" w:after="100" w:afterAutospacing="1" w:line="240" w:lineRule="auto"/>
      <w:outlineLvl w:val="0"/>
    </w:pPr>
    <w:rPr>
      <w:rFonts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EA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25EA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22F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2516F6"/>
  </w:style>
  <w:style w:type="table" w:customStyle="1" w:styleId="TableGrid1">
    <w:name w:val="Table Grid1"/>
    <w:basedOn w:val="TableNormal"/>
    <w:next w:val="TableGrid"/>
    <w:uiPriority w:val="39"/>
    <w:rsid w:val="002516F6"/>
    <w:pPr>
      <w:spacing w:after="0" w:line="240" w:lineRule="auto"/>
    </w:pPr>
    <w:rPr>
      <w:rFonts w:eastAsia="Times New Roman"/>
      <w:szCs w:val="22"/>
      <w:lang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2516F6"/>
    <w:pPr>
      <w:widowControl w:val="0"/>
      <w:adjustRightInd w:val="0"/>
      <w:spacing w:after="0" w:line="240" w:lineRule="auto"/>
      <w:jc w:val="both"/>
      <w:textAlignment w:val="baseline"/>
    </w:pPr>
    <w:rPr>
      <w:rFonts w:ascii="Calibri" w:eastAsia="Times New Roman" w:hAnsi="Calibri" w:cs="Mangal"/>
      <w:sz w:val="20"/>
      <w:szCs w:val="22"/>
      <w:lang w:val="en-IN" w:eastAsia="en-IN" w:bidi="ar-SA"/>
    </w:rPr>
  </w:style>
  <w:style w:type="character" w:styleId="Hyperlink">
    <w:name w:val="Hyperlink"/>
    <w:basedOn w:val="DefaultParagraphFont"/>
    <w:uiPriority w:val="99"/>
    <w:unhideWhenUsed/>
    <w:rsid w:val="002516F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516F6"/>
    <w:pPr>
      <w:shd w:val="clear" w:color="auto" w:fill="FFFFFF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cs="Times New Roman"/>
      <w:lang w:val="en-IN" w:eastAsia="en-I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516F6"/>
    <w:rPr>
      <w:rFonts w:ascii="Times New Roman" w:eastAsia="Times New Roman" w:hAnsi="Times New Roman" w:cs="Times New Roman"/>
      <w:sz w:val="20"/>
      <w:shd w:val="clear" w:color="auto" w:fill="FFFFFF"/>
      <w:lang w:val="en-IN" w:eastAsia="en-IN" w:bidi="ar-SA"/>
    </w:rPr>
  </w:style>
  <w:style w:type="paragraph" w:customStyle="1" w:styleId="ListParagraph1">
    <w:name w:val="List Paragraph1"/>
    <w:basedOn w:val="Normal"/>
    <w:next w:val="ListParagraph"/>
    <w:uiPriority w:val="1"/>
    <w:qFormat/>
    <w:rsid w:val="002516F6"/>
    <w:pPr>
      <w:ind w:left="720"/>
      <w:contextualSpacing/>
    </w:pPr>
    <w:rPr>
      <w:szCs w:val="22"/>
      <w:lang w:bidi="ar-SA"/>
    </w:rPr>
  </w:style>
  <w:style w:type="paragraph" w:customStyle="1" w:styleId="TableParagraph">
    <w:name w:val="Table Paragraph"/>
    <w:basedOn w:val="Normal"/>
    <w:uiPriority w:val="1"/>
    <w:qFormat/>
    <w:rsid w:val="002516F6"/>
    <w:pPr>
      <w:autoSpaceDE w:val="0"/>
      <w:autoSpaceDN w:val="0"/>
      <w:spacing w:line="240" w:lineRule="auto"/>
    </w:pPr>
    <w:rPr>
      <w:rFonts w:ascii="FreeSans" w:eastAsia="FreeSans" w:hAnsi="FreeSans" w:cs="FreeSans"/>
      <w:szCs w:val="22"/>
      <w:lang w:bidi="ar-SA"/>
    </w:rPr>
  </w:style>
  <w:style w:type="table" w:customStyle="1" w:styleId="PlainTable11">
    <w:name w:val="Plain Table 11"/>
    <w:basedOn w:val="TableNormal"/>
    <w:uiPriority w:val="41"/>
    <w:rsid w:val="002516F6"/>
    <w:pPr>
      <w:spacing w:after="0" w:line="240" w:lineRule="auto"/>
    </w:pPr>
    <w:rPr>
      <w:rFonts w:eastAsia="Times New Roman"/>
      <w:szCs w:val="22"/>
      <w:lang w:bidi="ar-SA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mtfg0">
    <w:name w:val="mtfg0"/>
    <w:basedOn w:val="DefaultParagraphFont"/>
    <w:rsid w:val="002516F6"/>
  </w:style>
  <w:style w:type="paragraph" w:customStyle="1" w:styleId="BalloonText1">
    <w:name w:val="Balloon Text1"/>
    <w:basedOn w:val="Normal"/>
    <w:next w:val="BalloonText"/>
    <w:link w:val="BalloonTextChar"/>
    <w:uiPriority w:val="99"/>
    <w:semiHidden/>
    <w:unhideWhenUsed/>
    <w:rsid w:val="002516F6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1"/>
    <w:uiPriority w:val="99"/>
    <w:semiHidden/>
    <w:rsid w:val="002516F6"/>
    <w:rPr>
      <w:rFonts w:ascii="Tahoma" w:eastAsia="Times New Roman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2516F6"/>
    <w:pPr>
      <w:autoSpaceDE w:val="0"/>
      <w:autoSpaceDN w:val="0"/>
      <w:spacing w:line="240" w:lineRule="auto"/>
    </w:pPr>
    <w:rPr>
      <w:rFonts w:cs="Times New Roman"/>
      <w:sz w:val="26"/>
      <w:szCs w:val="26"/>
      <w:lang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2516F6"/>
    <w:rPr>
      <w:rFonts w:ascii="Times New Roman" w:eastAsia="Times New Roman" w:hAnsi="Times New Roman" w:cs="Times New Roman"/>
      <w:sz w:val="26"/>
      <w:szCs w:val="26"/>
      <w:lang w:bidi="ar-SA"/>
    </w:rPr>
  </w:style>
  <w:style w:type="table" w:customStyle="1" w:styleId="PlainTable111">
    <w:name w:val="Plain Table 111"/>
    <w:basedOn w:val="TableNormal"/>
    <w:uiPriority w:val="41"/>
    <w:rsid w:val="002516F6"/>
    <w:pPr>
      <w:spacing w:after="0" w:line="240" w:lineRule="auto"/>
    </w:pPr>
    <w:rPr>
      <w:rFonts w:eastAsia="Times New Roman"/>
      <w:szCs w:val="22"/>
      <w:lang w:val="en-IN" w:bidi="ar-SA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2516F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1"/>
    <w:uiPriority w:val="99"/>
    <w:rsid w:val="002516F6"/>
    <w:rPr>
      <w:rFonts w:eastAsia="Times New Roman"/>
    </w:rPr>
  </w:style>
  <w:style w:type="paragraph" w:customStyle="1" w:styleId="Default">
    <w:name w:val="Default"/>
    <w:rsid w:val="002516F6"/>
    <w:pPr>
      <w:widowControl w:val="0"/>
      <w:autoSpaceDE w:val="0"/>
      <w:autoSpaceDN w:val="0"/>
      <w:adjustRightInd w:val="0"/>
      <w:spacing w:after="0" w:line="240" w:lineRule="auto"/>
      <w:jc w:val="both"/>
      <w:textAlignment w:val="baseline"/>
    </w:pPr>
    <w:rPr>
      <w:rFonts w:ascii="Times New Roman" w:eastAsia="Times New Roman" w:hAnsi="Times New Roman" w:cs="Mang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2516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516F6"/>
    <w:pPr>
      <w:ind w:left="720"/>
      <w:contextualSpacing/>
    </w:pPr>
  </w:style>
  <w:style w:type="paragraph" w:styleId="BalloonText">
    <w:name w:val="Balloon Text"/>
    <w:basedOn w:val="Normal"/>
    <w:link w:val="BalloonTextChar1"/>
    <w:uiPriority w:val="99"/>
    <w:semiHidden/>
    <w:unhideWhenUsed/>
    <w:rsid w:val="002516F6"/>
    <w:pPr>
      <w:spacing w:line="240" w:lineRule="auto"/>
    </w:pPr>
    <w:rPr>
      <w:rFonts w:ascii="Tahoma" w:hAnsi="Tahoma"/>
      <w:sz w:val="16"/>
      <w:szCs w:val="14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2516F6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1"/>
    <w:uiPriority w:val="99"/>
    <w:unhideWhenUsed/>
    <w:rsid w:val="002516F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2516F6"/>
  </w:style>
  <w:style w:type="character" w:customStyle="1" w:styleId="y2iqfc">
    <w:name w:val="y2iqfc"/>
    <w:basedOn w:val="DefaultParagraphFont"/>
    <w:rsid w:val="00E26A33"/>
  </w:style>
  <w:style w:type="character" w:customStyle="1" w:styleId="Heading1Char">
    <w:name w:val="Heading 1 Char"/>
    <w:basedOn w:val="DefaultParagraphFont"/>
    <w:link w:val="Heading1"/>
    <w:uiPriority w:val="9"/>
    <w:rsid w:val="005F120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customStyle="1" w:styleId="gqlncc">
    <w:name w:val="gqlncc"/>
    <w:basedOn w:val="Normal"/>
    <w:rsid w:val="005F1207"/>
    <w:pPr>
      <w:spacing w:before="100" w:beforeAutospacing="1" w:after="100" w:afterAutospacing="1" w:line="240" w:lineRule="auto"/>
    </w:pPr>
    <w:rPr>
      <w:rFonts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917"/>
    <w:rPr>
      <w:b/>
      <w:bCs/>
    </w:rPr>
  </w:style>
  <w:style w:type="paragraph" w:styleId="NormalWeb">
    <w:name w:val="Normal (Web)"/>
    <w:basedOn w:val="Normal"/>
    <w:uiPriority w:val="99"/>
    <w:unhideWhenUsed/>
    <w:rsid w:val="00C64ACF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9E4FC1"/>
    <w:pPr>
      <w:spacing w:after="200" w:line="240" w:lineRule="auto"/>
    </w:pPr>
    <w:rPr>
      <w:b/>
      <w:bCs/>
      <w:color w:val="4F81BD" w:themeColor="accent1"/>
      <w:sz w:val="18"/>
      <w:szCs w:val="16"/>
    </w:rPr>
  </w:style>
  <w:style w:type="table" w:customStyle="1" w:styleId="TableGrid2">
    <w:name w:val="Table Grid2"/>
    <w:basedOn w:val="TableNormal"/>
    <w:next w:val="TableGrid"/>
    <w:uiPriority w:val="59"/>
    <w:rsid w:val="00E13612"/>
    <w:pPr>
      <w:spacing w:after="0" w:line="240" w:lineRule="auto"/>
    </w:pPr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C25EAA"/>
    <w:rPr>
      <w:rFonts w:asciiTheme="majorHAnsi" w:eastAsiaTheme="majorEastAsia" w:hAnsiTheme="majorHAnsi" w:cstheme="majorBidi"/>
      <w:color w:val="365F91" w:themeColor="accent1" w:themeShade="BF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C25EAA"/>
    <w:rPr>
      <w:rFonts w:asciiTheme="majorHAnsi" w:eastAsiaTheme="majorEastAsia" w:hAnsiTheme="majorHAnsi" w:cstheme="majorBidi"/>
      <w:color w:val="243F60" w:themeColor="accent1" w:themeShade="7F"/>
      <w:sz w:val="24"/>
      <w:szCs w:val="21"/>
    </w:rPr>
  </w:style>
  <w:style w:type="character" w:customStyle="1" w:styleId="gtl14d">
    <w:name w:val="gtl14d"/>
    <w:basedOn w:val="DefaultParagraphFont"/>
    <w:rsid w:val="008E4105"/>
  </w:style>
  <w:style w:type="table" w:customStyle="1" w:styleId="TableGrid3">
    <w:name w:val="Table Grid3"/>
    <w:basedOn w:val="TableNormal"/>
    <w:next w:val="TableGrid"/>
    <w:uiPriority w:val="59"/>
    <w:rsid w:val="00CA1A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lainTable1111">
    <w:name w:val="Plain Table 1111"/>
    <w:basedOn w:val="TableNormal"/>
    <w:uiPriority w:val="41"/>
    <w:rsid w:val="00D14BD2"/>
    <w:pPr>
      <w:spacing w:after="0" w:line="240" w:lineRule="auto"/>
    </w:pPr>
    <w:rPr>
      <w:rFonts w:eastAsia="Times New Roman"/>
      <w:szCs w:val="22"/>
      <w:lang w:val="en-IN" w:bidi="ar-SA"/>
    </w:r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customStyle="1" w:styleId="Heading4Char">
    <w:name w:val="Heading 4 Char"/>
    <w:basedOn w:val="DefaultParagraphFont"/>
    <w:link w:val="Heading4"/>
    <w:uiPriority w:val="9"/>
    <w:semiHidden/>
    <w:rsid w:val="0073322F"/>
    <w:rPr>
      <w:rFonts w:asciiTheme="majorHAnsi" w:eastAsiaTheme="majorEastAsia" w:hAnsiTheme="majorHAnsi" w:cstheme="majorBidi"/>
      <w:i/>
      <w:iCs/>
      <w:color w:val="365F91" w:themeColor="accent1" w:themeShade="BF"/>
      <w:sz w:val="20"/>
      <w:szCs w:val="18"/>
    </w:rPr>
  </w:style>
  <w:style w:type="character" w:customStyle="1" w:styleId="whitespace-normal">
    <w:name w:val="whitespace-normal"/>
    <w:basedOn w:val="DefaultParagraphFont"/>
    <w:rsid w:val="001670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42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32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6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3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72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6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86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6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30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200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7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0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948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160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1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73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44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1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62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7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36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1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3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16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45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1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46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0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8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1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6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9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9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4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44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83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35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33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9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60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9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061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379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911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428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523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607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50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77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0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1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2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255950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14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8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973475">
                      <w:marLeft w:val="-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609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DADCE0"/>
                            <w:left w:val="single" w:sz="6" w:space="0" w:color="DADCE0"/>
                            <w:bottom w:val="single" w:sz="6" w:space="0" w:color="DADCE0"/>
                            <w:right w:val="single" w:sz="6" w:space="0" w:color="DADCE0"/>
                          </w:divBdr>
                          <w:divsChild>
                            <w:div w:id="450319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2302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5149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461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6236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9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39916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56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46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84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6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46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20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22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7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3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07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1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8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2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8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1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5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06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69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308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925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5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6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79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7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1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98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0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9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07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06936">
              <w:marLeft w:val="0"/>
              <w:marRight w:val="0"/>
              <w:marTop w:val="0"/>
              <w:marBottom w:val="1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2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469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76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2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1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0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87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29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7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46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9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74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8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2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36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8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8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5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51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68736">
              <w:marLeft w:val="0"/>
              <w:marRight w:val="0"/>
              <w:marTop w:val="0"/>
              <w:marBottom w:val="1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95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307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6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6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44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51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82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0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2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9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8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2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8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72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6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86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1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75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7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44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0167">
              <w:marLeft w:val="0"/>
              <w:marRight w:val="149"/>
              <w:marTop w:val="13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309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8422">
                      <w:marLeft w:val="-149"/>
                      <w:marRight w:val="-14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6377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7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5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8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3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21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865009">
              <w:marLeft w:val="0"/>
              <w:marRight w:val="0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67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65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3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13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1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39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0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92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357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76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0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25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76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57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42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2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0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44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0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1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1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52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1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60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61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8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25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72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12964">
              <w:marLeft w:val="0"/>
              <w:marRight w:val="0"/>
              <w:marTop w:val="0"/>
              <w:marBottom w:val="1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84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15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3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1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6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1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736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6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71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10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2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2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3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1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6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8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3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062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40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5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2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32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61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2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2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39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9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70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4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53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92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88570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51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885959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580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95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79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7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8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3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8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8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8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4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5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9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2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66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7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66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4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63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56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2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0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35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37937">
              <w:marLeft w:val="0"/>
              <w:marRight w:val="0"/>
              <w:marTop w:val="0"/>
              <w:marBottom w:val="1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1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30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1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1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6194">
              <w:marLeft w:val="0"/>
              <w:marRight w:val="0"/>
              <w:marTop w:val="0"/>
              <w:marBottom w:val="1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42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875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20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8254">
              <w:marLeft w:val="0"/>
              <w:marRight w:val="0"/>
              <w:marTop w:val="0"/>
              <w:marBottom w:val="1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37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419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84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62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02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94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2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0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30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0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6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1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26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18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67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514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9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763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0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96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6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5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4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2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2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3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6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82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7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3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57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7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6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825459">
              <w:marLeft w:val="0"/>
              <w:marRight w:val="149"/>
              <w:marTop w:val="136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00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944945">
                      <w:marLeft w:val="-149"/>
                      <w:marRight w:val="-149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296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39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23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8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2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5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8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6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1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6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78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9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8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56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5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19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5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02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0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7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58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2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5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3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8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64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8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96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52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34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845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329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39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2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3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14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54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9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1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02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94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03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7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1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66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13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06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7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49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2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6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0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03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0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1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17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9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94845">
              <w:marLeft w:val="0"/>
              <w:marRight w:val="0"/>
              <w:marTop w:val="0"/>
              <w:marBottom w:val="136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130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821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45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19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043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72131">
                  <w:marLeft w:val="0"/>
                  <w:marRight w:val="0"/>
                  <w:marTop w:val="109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2797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3101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869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666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66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32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7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23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7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5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208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52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43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62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375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6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92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1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3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7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4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98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15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35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5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465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265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47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8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7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72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12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8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7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4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9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1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9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7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7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7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2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6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506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71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2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548054">
              <w:marLeft w:val="0"/>
              <w:marRight w:val="16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8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476790">
                      <w:marLeft w:val="-165"/>
                      <w:marRight w:val="-16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9611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209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60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92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74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22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8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36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3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2751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084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59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34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0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368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442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87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2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85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3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2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56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84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6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79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44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250108">
                      <w:marLeft w:val="0"/>
                      <w:marRight w:val="0"/>
                      <w:marTop w:val="177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139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437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94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Lal%20Kamal%20Project\SWFC\Download%20Websites%20Idea\Word\Word%20Template%20Generate_Weather_Bulletin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9553CF7-3FC7-4D6C-9174-CBA0F706B3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Template Generate_Weather_Bulletin</Template>
  <TotalTime>3</TotalTime>
  <Pages>1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SWFC_SEAT03</dc:creator>
  <cp:keywords/>
  <dc:description/>
  <cp:lastModifiedBy>SWFC_SEAT03</cp:lastModifiedBy>
  <cp:revision>1</cp:revision>
  <cp:lastPrinted>2026-03-30T07:30:00Z</cp:lastPrinted>
  <dcterms:created xsi:type="dcterms:W3CDTF">2026-04-01T19:53:00Z</dcterms:created>
  <dcterms:modified xsi:type="dcterms:W3CDTF">2026-04-01T19:56:00Z</dcterms:modified>
</cp:coreProperties>
</file>